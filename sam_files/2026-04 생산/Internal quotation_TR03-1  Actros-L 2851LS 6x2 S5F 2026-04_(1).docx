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CE61" w14:textId="77777777" w:rsidR="00B1528D" w:rsidRDefault="00B1528D" w:rsidP="00B1528D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TR03-1  Actros-L 2851LS 6x2 S5F 2026-04_70064</w:t>
      </w:r>
    </w:p>
    <w:p w14:paraId="3D4C45F7" w14:textId="77777777" w:rsidR="00B1528D" w:rsidRDefault="00B1528D" w:rsidP="00B1528D">
      <w:pPr>
        <w:widowControl w:val="0"/>
        <w:tabs>
          <w:tab w:val="left" w:pos="2834"/>
          <w:tab w:val="left" w:pos="3685"/>
        </w:tabs>
        <w:autoSpaceDE w:val="0"/>
        <w:autoSpaceDN w:val="0"/>
        <w:adjustRightInd w:val="0"/>
        <w:spacing w:line="240" w:lineRule="auto"/>
        <w:jc w:val="center"/>
        <w:rPr>
          <w:rFonts w:ascii="CorpoS" w:hAnsi="CorpoS" w:cs="CorpoS"/>
          <w:b/>
          <w:bCs/>
          <w:color w:val="000000"/>
        </w:rPr>
      </w:pPr>
    </w:p>
    <w:p w14:paraId="3224EFC5" w14:textId="77777777" w:rsidR="00B1528D" w:rsidRDefault="00B1528D" w:rsidP="00B1528D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8"/>
          <w:szCs w:val="28"/>
        </w:rPr>
        <w:t>Mercedes-Benz Actros 5 L FHS 2651 LSDNA</w:t>
      </w:r>
    </w:p>
    <w:p w14:paraId="4E0F26A4" w14:textId="77777777" w:rsidR="00B1528D" w:rsidRDefault="00B1528D" w:rsidP="00B1528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364A45C2" w14:textId="77777777" w:rsidR="00B1528D" w:rsidRDefault="00B1528D" w:rsidP="00B1528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5A62F7B2" w14:textId="77777777" w:rsidR="00B1528D" w:rsidRDefault="00B1528D" w:rsidP="00B1528D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description</w:t>
      </w:r>
    </w:p>
    <w:p w14:paraId="21C547CD" w14:textId="77777777" w:rsidR="00B1528D" w:rsidRDefault="00B1528D" w:rsidP="00B1528D">
      <w:pPr>
        <w:widowControl w:val="0"/>
        <w:tabs>
          <w:tab w:val="left" w:pos="2552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286038AC" w14:textId="77777777" w:rsidR="00B1528D" w:rsidRDefault="00B1528D" w:rsidP="00B1528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Model:</w:t>
      </w:r>
      <w:r>
        <w:rPr>
          <w:rFonts w:ascii="CorpoS" w:hAnsi="CorpoS" w:cs="CorpoS"/>
          <w:color w:val="000000"/>
        </w:rPr>
        <w:tab/>
        <w:t>Mercedes-Benz Actros 5 L FHS</w:t>
      </w:r>
    </w:p>
    <w:p w14:paraId="0E6AF6FA" w14:textId="77777777" w:rsidR="00B1528D" w:rsidRDefault="00B1528D" w:rsidP="00B1528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Vehicle type:</w:t>
      </w:r>
      <w:r>
        <w:rPr>
          <w:rFonts w:ascii="CorpoS" w:hAnsi="CorpoS" w:cs="CorpoS"/>
          <w:color w:val="000000"/>
        </w:rPr>
        <w:tab/>
        <w:t>2651 LSDNA</w:t>
      </w:r>
    </w:p>
    <w:p w14:paraId="38919C27" w14:textId="77777777" w:rsidR="00B1528D" w:rsidRDefault="00B1528D" w:rsidP="00B1528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Drivetrain:</w:t>
      </w:r>
      <w:r>
        <w:rPr>
          <w:rFonts w:ascii="CorpoS" w:hAnsi="CorpoS" w:cs="CorpoS"/>
          <w:color w:val="000000"/>
        </w:rPr>
        <w:tab/>
        <w:t>6x2</w:t>
      </w:r>
    </w:p>
    <w:p w14:paraId="45205B03" w14:textId="77777777" w:rsidR="00B1528D" w:rsidRDefault="00B1528D" w:rsidP="00B1528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Baumuster:</w:t>
      </w:r>
      <w:r>
        <w:rPr>
          <w:rFonts w:ascii="CorpoS" w:hAnsi="CorpoS" w:cs="CorpoS"/>
          <w:color w:val="000000"/>
        </w:rPr>
        <w:tab/>
        <w:t>96342512</w:t>
      </w:r>
    </w:p>
    <w:p w14:paraId="05504993" w14:textId="77777777" w:rsidR="00B1528D" w:rsidRDefault="00B1528D" w:rsidP="00B1528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Subcategory:</w:t>
      </w:r>
      <w:r>
        <w:rPr>
          <w:rFonts w:ascii="CorpoS" w:hAnsi="CorpoS" w:cs="CorpoS"/>
          <w:color w:val="000000"/>
        </w:rPr>
        <w:tab/>
        <w:t>24a</w:t>
      </w:r>
    </w:p>
    <w:p w14:paraId="74234AD1" w14:textId="77777777" w:rsidR="00B1528D" w:rsidRDefault="00B1528D" w:rsidP="00B1528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Chassis variant:</w:t>
      </w:r>
      <w:r>
        <w:rPr>
          <w:rFonts w:ascii="CorpoS" w:hAnsi="CorpoS" w:cs="CorpoS"/>
          <w:color w:val="000000"/>
        </w:rPr>
        <w:tab/>
        <w:t>Semitrailer tractor</w:t>
      </w:r>
    </w:p>
    <w:p w14:paraId="08FA1988" w14:textId="77777777" w:rsidR="00B1528D" w:rsidRDefault="00B1528D" w:rsidP="00B1528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Cab:</w:t>
      </w:r>
      <w:r>
        <w:rPr>
          <w:rFonts w:ascii="CorpoS" w:hAnsi="CorpoS" w:cs="CorpoS"/>
          <w:color w:val="000000"/>
        </w:rPr>
        <w:tab/>
        <w:t>L-cab</w:t>
      </w:r>
    </w:p>
    <w:p w14:paraId="7DB23591" w14:textId="77777777" w:rsidR="00B1528D" w:rsidRDefault="00B1528D" w:rsidP="00B1528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Engine power:</w:t>
      </w:r>
      <w:r>
        <w:rPr>
          <w:rFonts w:ascii="CorpoS" w:hAnsi="CorpoS" w:cs="CorpoS"/>
          <w:color w:val="000000"/>
        </w:rPr>
        <w:tab/>
        <w:t>375 kW(510 PS)</w:t>
      </w:r>
    </w:p>
    <w:p w14:paraId="38BE0099" w14:textId="77777777" w:rsidR="00B1528D" w:rsidRDefault="00B1528D" w:rsidP="00B1528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Wheelbase:</w:t>
      </w:r>
      <w:r>
        <w:rPr>
          <w:rFonts w:ascii="CorpoS" w:hAnsi="CorpoS" w:cs="CorpoS"/>
          <w:color w:val="000000"/>
        </w:rPr>
        <w:tab/>
        <w:t>3250 mm</w:t>
      </w:r>
    </w:p>
    <w:p w14:paraId="6C29D069" w14:textId="77777777" w:rsidR="00B1528D" w:rsidRDefault="00B1528D" w:rsidP="00B1528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Gross vehicle weight:</w:t>
      </w:r>
      <w:r>
        <w:rPr>
          <w:rFonts w:ascii="CorpoS" w:hAnsi="CorpoS" w:cs="CorpoS"/>
          <w:color w:val="000000"/>
        </w:rPr>
        <w:tab/>
        <w:t>- kg</w:t>
      </w:r>
    </w:p>
    <w:p w14:paraId="1B2D3C64" w14:textId="77777777" w:rsidR="00B1528D" w:rsidRDefault="00B1528D" w:rsidP="00B1528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Steering type:</w:t>
      </w:r>
      <w:r>
        <w:rPr>
          <w:rFonts w:ascii="CorpoS" w:hAnsi="CorpoS" w:cs="CorpoS"/>
          <w:color w:val="000000"/>
        </w:rPr>
        <w:tab/>
        <w:t>left</w:t>
      </w:r>
    </w:p>
    <w:p w14:paraId="31727FB4" w14:textId="77777777" w:rsidR="00B1528D" w:rsidRDefault="00B1528D" w:rsidP="00B1528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Country validity:</w:t>
      </w:r>
      <w:r>
        <w:rPr>
          <w:rFonts w:ascii="CorpoS" w:hAnsi="CorpoS" w:cs="CorpoS"/>
          <w:color w:val="000000"/>
        </w:rPr>
        <w:tab/>
        <w:t>(847) Republic of Korea (South Korea)</w:t>
      </w:r>
    </w:p>
    <w:p w14:paraId="1099D8C9" w14:textId="77777777" w:rsidR="00B1528D" w:rsidRDefault="00B1528D" w:rsidP="00B1528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 xml:space="preserve">Fifth wheel position: </w:t>
      </w:r>
      <w:r>
        <w:rPr>
          <w:rFonts w:ascii="CorpoS" w:hAnsi="CorpoS" w:cs="CorpoS"/>
          <w:color w:val="000000"/>
        </w:rPr>
        <w:tab/>
        <w:t>950 mm</w:t>
      </w:r>
    </w:p>
    <w:p w14:paraId="791E59ED" w14:textId="77777777" w:rsidR="00B1528D" w:rsidRPr="00362533" w:rsidRDefault="00B1528D" w:rsidP="00B1528D"/>
    <w:p w14:paraId="619F76AF" w14:textId="6DBECAC5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70D07586" w14:textId="294C434E" w:rsidR="0064541D" w:rsidRPr="00172899" w:rsidRDefault="0064541D" w:rsidP="0064541D">
      <w:pPr>
        <w:widowControl w:val="0"/>
        <w:tabs>
          <w:tab w:val="left" w:pos="5102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>
        <w:rPr>
          <w:rFonts w:ascii="CorpoS" w:hAnsi="CorpoS" w:cs="CorpoS"/>
          <w:color w:val="000000"/>
          <w:sz w:val="24"/>
          <w:szCs w:val="24"/>
        </w:rPr>
        <w:tab/>
      </w:r>
      <w:r w:rsidRPr="00172899">
        <w:rPr>
          <w:rFonts w:ascii="CorpoS" w:hAnsi="CorpoS" w:cs="CorpoS"/>
          <w:b/>
          <w:bCs/>
          <w:color w:val="000000"/>
          <w:lang w:val="en-US"/>
        </w:rPr>
        <w:t>Discount in %</w:t>
      </w:r>
      <w:r w:rsidRPr="00172899">
        <w:rPr>
          <w:rFonts w:ascii="CorpoS" w:hAnsi="CorpoS" w:cs="CorpoS"/>
          <w:b/>
          <w:bCs/>
          <w:color w:val="000000"/>
          <w:sz w:val="24"/>
          <w:szCs w:val="24"/>
          <w:lang w:val="en-US"/>
        </w:rPr>
        <w:tab/>
      </w:r>
      <w:r>
        <w:rPr>
          <w:rFonts w:ascii="CorpoS" w:hAnsi="CorpoS" w:cs="CorpoS"/>
          <w:b/>
          <w:bCs/>
          <w:color w:val="000000"/>
          <w:sz w:val="24"/>
          <w:szCs w:val="24"/>
        </w:rPr>
        <w:t>Amount in EUR</w:t>
      </w:r>
    </w:p>
    <w:p w14:paraId="08399C54" w14:textId="77777777" w:rsidR="0064541D" w:rsidRPr="00172899" w:rsidRDefault="0064541D" w:rsidP="0064541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  <w:lang w:val="en-US"/>
        </w:rPr>
      </w:pPr>
    </w:p>
    <w:p w14:paraId="252F05BA" w14:textId="20EF0F7C" w:rsidR="0064541D" w:rsidRPr="00172899" w:rsidRDefault="0064541D" w:rsidP="0064541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Basic vehicle price: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196,370.00</w:t>
      </w:r>
    </w:p>
    <w:p w14:paraId="17FB87CA" w14:textId="456BCBB1" w:rsidR="0064541D" w:rsidRPr="00172899" w:rsidRDefault="0064541D" w:rsidP="0064541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paint: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3,120.00</w:t>
      </w:r>
    </w:p>
    <w:p w14:paraId="27951458" w14:textId="046585C0" w:rsidR="0064541D" w:rsidRPr="00172899" w:rsidRDefault="0064541D" w:rsidP="0064541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tyres: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3,388.00</w:t>
      </w:r>
    </w:p>
    <w:p w14:paraId="1D3A4425" w14:textId="5A424E5E" w:rsidR="0064541D" w:rsidRPr="00172899" w:rsidRDefault="0064541D" w:rsidP="0064541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special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105,509.00</w:t>
      </w:r>
    </w:p>
    <w:p w14:paraId="5F55008D" w14:textId="5FFBEAD9" w:rsidR="0064541D" w:rsidRPr="00172899" w:rsidRDefault="0064541D" w:rsidP="0064541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additional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--,--</w:t>
      </w:r>
    </w:p>
    <w:p w14:paraId="21430E7D" w14:textId="50F31A29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48F9718" w14:textId="2D43E0E8" w:rsidR="0064541D" w:rsidRPr="00172899" w:rsidRDefault="0064541D" w:rsidP="0064541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lang w:val="en-US"/>
        </w:rPr>
      </w:pPr>
      <w:r w:rsidRPr="00172899">
        <w:rPr>
          <w:rFonts w:ascii="CorpoS" w:hAnsi="CorpoS" w:cs="CorpoS"/>
          <w:b/>
          <w:bCs/>
          <w:color w:val="000000"/>
          <w:lang w:val="en-US"/>
        </w:rPr>
        <w:t xml:space="preserve">Vehicle price (ex factory) </w:t>
      </w:r>
      <w:r w:rsidRPr="00172899">
        <w:rPr>
          <w:rFonts w:ascii="CorpoS" w:hAnsi="CorpoS" w:cs="CorpoS"/>
          <w:b/>
          <w:bCs/>
          <w:color w:val="000000"/>
          <w:lang w:val="en-US"/>
        </w:rPr>
        <w:tab/>
      </w:r>
      <w:r>
        <w:rPr>
          <w:rFonts w:ascii="CorpoS" w:hAnsi="CorpoS" w:cs="CorpoS"/>
          <w:b/>
          <w:bCs/>
          <w:color w:val="000000"/>
        </w:rPr>
        <w:t>308,387.00</w:t>
      </w:r>
    </w:p>
    <w:p w14:paraId="17CC7DD0" w14:textId="653914F8" w:rsidR="0064541D" w:rsidRPr="00172899" w:rsidRDefault="0064541D" w:rsidP="0064541D">
      <w:pPr>
        <w:widowControl w:val="0"/>
        <w:tabs>
          <w:tab w:val="right" w:pos="6803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</w:p>
    <w:p w14:paraId="6025F56A" w14:textId="016A2EEA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B44DFD1" w14:textId="77777777" w:rsidR="0064541D" w:rsidRDefault="0064541D" w:rsidP="0064541D">
      <w:pPr>
        <w:widowControl w:val="0"/>
        <w:tabs>
          <w:tab w:val="right" w:pos="9066"/>
        </w:tabs>
        <w:autoSpaceDE w:val="0"/>
        <w:autoSpaceDN w:val="0"/>
        <w:adjustRightInd w:val="0"/>
        <w:spacing w:line="240" w:lineRule="auto"/>
        <w:ind w:right="-1417"/>
        <w:rPr>
          <w:rFonts w:ascii="Times New Roman" w:hAnsi="Times New Roman"/>
          <w:color w:val="000000"/>
          <w:sz w:val="20"/>
          <w:szCs w:val="20"/>
        </w:rPr>
      </w:pPr>
    </w:p>
    <w:p w14:paraId="0C4B1584" w14:textId="77777777" w:rsidR="0064541D" w:rsidRDefault="0064541D" w:rsidP="0064541D">
      <w:pPr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—————————————————————————————————————————————————————————-—----------------------------</w:t>
      </w:r>
    </w:p>
    <w:p w14:paraId="37853275" w14:textId="1930D50E" w:rsidR="0064541D" w:rsidRDefault="0064541D" w:rsidP="0064541D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 w:rsidRPr="0046568E">
        <w:rPr>
          <w:rFonts w:ascii="CorpoS" w:hAnsi="CorpoS"/>
          <w:sz w:val="20"/>
          <w:szCs w:val="20"/>
        </w:rPr>
        <w:t>GUID:</w:t>
      </w:r>
      <w:r w:rsidRPr="00CE22C4">
        <w:rPr>
          <w:rFonts w:ascii="CorpoS" w:hAnsi="CorpoS" w:cs="CorpoS"/>
          <w:color w:val="000000"/>
        </w:rPr>
        <w:t xml:space="preserve"> </w:t>
      </w:r>
      <w:bookmarkStart w:id="0" w:name="W_44515_91b66b4a0feb41129cab91b0c55d8dba"/>
    </w:p>
    <w:bookmarkEnd w:id="0"/>
    <w:p w14:paraId="0BED939D" w14:textId="06918F3D" w:rsidR="0064541D" w:rsidRDefault="0064541D" w:rsidP="0064541D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>
        <w:rPr>
          <w:rFonts w:ascii="CorpoS" w:hAnsi="CorpoS" w:cs="CorpoS"/>
          <w:color w:val="000000"/>
        </w:rPr>
        <w:t>{E339EEBB-7604-4316-AC4D-C4F15546F303}</w:t>
      </w:r>
    </w:p>
    <w:p w14:paraId="3444B119" w14:textId="77777777" w:rsidR="0064541D" w:rsidRPr="00172899" w:rsidRDefault="0064541D" w:rsidP="0064541D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4A4AD55D" w14:textId="10DC1720" w:rsidR="0064541D" w:rsidRPr="00172899" w:rsidRDefault="0064541D" w:rsidP="0064541D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sz w:val="20"/>
          <w:szCs w:val="20"/>
          <w:lang w:val="en-US"/>
        </w:rPr>
        <w:t xml:space="preserve">VAZ-Check: </w:t>
      </w:r>
    </w:p>
    <w:p w14:paraId="33E81CFD" w14:textId="77777777" w:rsidR="0064541D" w:rsidRPr="00172899" w:rsidRDefault="0064541D" w:rsidP="0064541D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6AACE555" w14:textId="7777777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 xml:space="preserve">Vehicle status / list of reports </w:t>
      </w:r>
    </w:p>
    <w:p w14:paraId="7FA5CF7B" w14:textId="0A208A6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W_44548_c5ba49df287b42439e7994753b22de1c"/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64541D" w:rsidRPr="00887EAE" w14:paraId="3381CFDA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715A14A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3D9543F" w14:textId="0A7A1FBF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Equipment</w:t>
            </w:r>
          </w:p>
        </w:tc>
      </w:tr>
      <w:tr w:rsidR="0064541D" w:rsidRPr="00887EAE" w14:paraId="0DFE4847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60FA54E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1456345" w14:textId="32FA2DDB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64541D" w:rsidRPr="00887EAE" w14:paraId="6E9704C4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F278928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AC5BAAA" w14:textId="19711CE5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Selected: C0A, serial frame overhang</w:t>
            </w:r>
          </w:p>
        </w:tc>
      </w:tr>
    </w:tbl>
    <w:p w14:paraId="004A6B85" w14:textId="0E63D9AC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64541D" w:rsidRPr="00887EAE" w14:paraId="2D75CA7F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20B886F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F7DF03A" w14:textId="365286A1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Calculation</w:t>
            </w:r>
          </w:p>
        </w:tc>
      </w:tr>
      <w:tr w:rsidR="0064541D" w:rsidRPr="00887EAE" w14:paraId="5B8C1453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AE6336B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C4F5C14" w14:textId="588DE50A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64541D" w:rsidRPr="00887EAE" w14:paraId="0C18B921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7F4A2AC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F117740" w14:textId="28B4C0E3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documentation of price data is incomplete. To following Code [%s] the price information P.O.A. or price i.c.w..</w:t>
            </w:r>
          </w:p>
        </w:tc>
      </w:tr>
    </w:tbl>
    <w:p w14:paraId="3BBF4CE2" w14:textId="58487EC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64541D" w:rsidRPr="00887EAE" w14:paraId="7C7D6DB1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4F55F2E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45142D3" w14:textId="4F8E6F36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ETA-check</w:t>
            </w:r>
          </w:p>
        </w:tc>
      </w:tr>
      <w:tr w:rsidR="0064541D" w:rsidRPr="00887EAE" w14:paraId="38DE9AE7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2E625B8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241FEF4" w14:textId="08BE0105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64541D" w:rsidRPr="00887EAE" w14:paraId="736003E6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EE9559A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885E2F0" w14:textId="6AB722B3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ETA check has not yet been carried out for the vehicle. GCW has not yet been retrieved.</w:t>
            </w:r>
          </w:p>
        </w:tc>
      </w:tr>
    </w:tbl>
    <w:p w14:paraId="2261B25D" w14:textId="3D329438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64541D" w:rsidRPr="00887EAE" w14:paraId="523136C3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904549B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62E8856" w14:textId="31C622D0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Paints</w:t>
            </w:r>
          </w:p>
        </w:tc>
      </w:tr>
      <w:tr w:rsidR="0064541D" w:rsidRPr="00887EAE" w14:paraId="6CC44CDC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50EC9C8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35FC98F" w14:textId="0ED716B3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64541D" w:rsidRPr="00887EAE" w14:paraId="17CDBB9F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1C592ED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3A26371" w14:textId="2C32BFE2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No additional paint code has been defined for the wind deflector or the wind guide.</w:t>
            </w:r>
          </w:p>
        </w:tc>
      </w:tr>
    </w:tbl>
    <w:p w14:paraId="6AB2243D" w14:textId="7E79F71E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64541D" w:rsidRPr="00887EAE" w14:paraId="47E258B9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F251E70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E0D8634" w14:textId="1A3FD576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 evaluation</w:t>
            </w:r>
          </w:p>
        </w:tc>
      </w:tr>
      <w:tr w:rsidR="0064541D" w:rsidRPr="00887EAE" w14:paraId="0A35017A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1729742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421A7F4" w14:textId="365BC6CD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64541D" w:rsidRPr="00887EAE" w14:paraId="09C818DE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E8663E3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4B2C8A3" w14:textId="3C5EDB3B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VAZ-check is still not done.</w:t>
            </w:r>
          </w:p>
        </w:tc>
      </w:tr>
    </w:tbl>
    <w:p w14:paraId="4E1A66D0" w14:textId="1E3C43BB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64541D" w:rsidRPr="00887EAE" w14:paraId="6AA10B9D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5E70E01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C113166" w14:textId="638CA836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Configuration</w:t>
            </w:r>
          </w:p>
        </w:tc>
      </w:tr>
      <w:tr w:rsidR="0064541D" w:rsidRPr="00887EAE" w14:paraId="4F0E27FD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F478617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5EFE417" w14:textId="3B564F93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64541D" w:rsidRPr="00887EAE" w14:paraId="22D181BE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D20E262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199C2C3" w14:textId="520756E1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WARNING: 'M7U - Cooling power for hot regions'</w:t>
            </w:r>
          </w:p>
        </w:tc>
      </w:tr>
    </w:tbl>
    <w:p w14:paraId="05E6DC67" w14:textId="58E21374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64541D" w:rsidRPr="00887EAE" w14:paraId="0AA55A29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4A20BD3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7AC5E2A" w14:textId="27CD04D9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General</w:t>
            </w:r>
          </w:p>
        </w:tc>
      </w:tr>
      <w:tr w:rsidR="0064541D" w:rsidRPr="00887EAE" w14:paraId="569933D8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48095C3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3FE1C86" w14:textId="619B02A6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64541D" w:rsidRPr="00887EAE" w14:paraId="16438CBC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E66C647" w14:textId="77777777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7D15F58" w14:textId="7D5DB51F" w:rsidR="0064541D" w:rsidRPr="00887EAE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e-mail address of the contact person is missing.</w:t>
            </w:r>
          </w:p>
        </w:tc>
      </w:tr>
      <w:bookmarkEnd w:id="1"/>
    </w:tbl>
    <w:p w14:paraId="387AD300" w14:textId="6519B57A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5AFD8482" w14:textId="25CB58BD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4AD16371" w14:textId="77777777" w:rsidR="0064541D" w:rsidRDefault="0064541D" w:rsidP="0064541D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Times New Roman" w:hAnsi="Times New Roman"/>
          <w:sz w:val="24"/>
          <w:szCs w:val="24"/>
        </w:rPr>
      </w:pPr>
    </w:p>
    <w:p w14:paraId="7C35E116" w14:textId="7777777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3A090043" w14:textId="2D836BCD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065BE349" w14:textId="7777777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</w:rPr>
      </w:pPr>
    </w:p>
    <w:p w14:paraId="0E2B0BF0" w14:textId="7777777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Paint</w:t>
      </w:r>
    </w:p>
    <w:p w14:paraId="2475B44E" w14:textId="7DCFF1FD" w:rsidR="0064541D" w:rsidRDefault="0064541D" w:rsidP="0064541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23C0ABB9" w14:textId="1FA4A907" w:rsidR="0064541D" w:rsidRDefault="0064541D" w:rsidP="0064541D">
      <w:pPr>
        <w:widowControl w:val="0"/>
        <w:tabs>
          <w:tab w:val="left" w:pos="283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2" w:name="W_4010_eeff152cf27f4ff1b48cc34177b43ad5"/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LZ 1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</w:t>
      </w:r>
    </w:p>
    <w:p w14:paraId="3188A084" w14:textId="2C1531B0" w:rsidR="0064541D" w:rsidRDefault="0064541D" w:rsidP="0064541D">
      <w:pPr>
        <w:widowControl w:val="0"/>
        <w:tabs>
          <w:tab w:val="left" w:pos="1700"/>
          <w:tab w:val="left" w:pos="2834"/>
          <w:tab w:val="left" w:pos="4251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710.00</w:t>
      </w:r>
      <w:r>
        <w:rPr>
          <w:rFonts w:ascii="CorpoS" w:hAnsi="CorpoS" w:cs="CorpoS"/>
          <w:color w:val="000000"/>
        </w:rPr>
        <w:tab/>
      </w:r>
    </w:p>
    <w:p w14:paraId="1B6AD468" w14:textId="6C3269E1" w:rsidR="0064541D" w:rsidRDefault="0064541D" w:rsidP="0064541D">
      <w:pPr>
        <w:widowControl w:val="0"/>
        <w:tabs>
          <w:tab w:val="left" w:pos="283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LZ 2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Air deflectors and cab-side deflectors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40</w:t>
      </w:r>
    </w:p>
    <w:p w14:paraId="6C63501A" w14:textId="47107AC1" w:rsidR="0064541D" w:rsidRDefault="0064541D" w:rsidP="0064541D">
      <w:pPr>
        <w:widowControl w:val="0"/>
        <w:tabs>
          <w:tab w:val="left" w:pos="1700"/>
          <w:tab w:val="left" w:pos="2834"/>
          <w:tab w:val="left" w:pos="4251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756.00</w:t>
      </w:r>
      <w:r>
        <w:rPr>
          <w:rFonts w:ascii="CorpoS" w:hAnsi="CorpoS" w:cs="CorpoS"/>
          <w:color w:val="000000"/>
        </w:rPr>
        <w:tab/>
      </w:r>
    </w:p>
    <w:p w14:paraId="5292DE11" w14:textId="0C87A78B" w:rsidR="0064541D" w:rsidRDefault="0064541D" w:rsidP="0064541D">
      <w:pPr>
        <w:widowControl w:val="0"/>
        <w:tabs>
          <w:tab w:val="left" w:pos="283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LZ 3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Paint bumper, lower entry, wheel arch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48</w:t>
      </w:r>
    </w:p>
    <w:p w14:paraId="675E01D3" w14:textId="1035B285" w:rsidR="0064541D" w:rsidRDefault="0064541D" w:rsidP="0064541D">
      <w:pPr>
        <w:widowControl w:val="0"/>
        <w:tabs>
          <w:tab w:val="left" w:pos="1700"/>
          <w:tab w:val="left" w:pos="2834"/>
          <w:tab w:val="left" w:pos="4251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1,654.00</w:t>
      </w:r>
      <w:r>
        <w:rPr>
          <w:rFonts w:ascii="CorpoS" w:hAnsi="CorpoS" w:cs="CorpoS"/>
          <w:color w:val="000000"/>
        </w:rPr>
        <w:tab/>
      </w:r>
    </w:p>
    <w:bookmarkEnd w:id="2"/>
    <w:p w14:paraId="1C78D8B7" w14:textId="553EF03F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631EAEE2" w14:textId="3570AEA1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B27FC1B" w14:textId="7777777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37FF4FC8" w14:textId="0E88E974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Tyres</w:t>
      </w:r>
    </w:p>
    <w:p w14:paraId="58A4796E" w14:textId="69F59CB0" w:rsidR="0064541D" w:rsidRDefault="0064541D" w:rsidP="0064541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0E5F4E93" w14:textId="38A8F388" w:rsidR="0064541D" w:rsidRDefault="0064541D" w:rsidP="0064541D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bookmarkStart w:id="3" w:name="W_4009_3a2b8fc5853c4678982918f4ec7db7da"/>
      <w:r>
        <w:rPr>
          <w:rFonts w:ascii="CorpoS" w:hAnsi="CorpoS" w:cs="CorpoS"/>
          <w:color w:val="000000"/>
        </w:rPr>
        <w:t>1st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F38LAA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676.00</w:t>
      </w:r>
    </w:p>
    <w:p w14:paraId="795626FB" w14:textId="01EADEFC" w:rsidR="0064541D" w:rsidRDefault="0064541D" w:rsidP="0064541D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 xml:space="preserve"> </w:t>
      </w:r>
      <w:r>
        <w:t>X LINE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RR all pos.</w:t>
      </w:r>
      <w:r>
        <w:rPr>
          <w:rFonts w:ascii="CorpoS" w:hAnsi="CorpoS" w:cs="CorpoS"/>
          <w:color w:val="000000"/>
        </w:rPr>
        <w:tab/>
      </w:r>
    </w:p>
    <w:p w14:paraId="2889033C" w14:textId="34E0F05B" w:rsidR="0064541D" w:rsidRDefault="0064541D" w:rsidP="0064541D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2nd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F38L99 81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1,360.00</w:t>
      </w:r>
    </w:p>
    <w:p w14:paraId="2B4DDA2F" w14:textId="02927E54" w:rsidR="0064541D" w:rsidRDefault="0064541D" w:rsidP="0064541D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 xml:space="preserve"> </w:t>
      </w:r>
      <w:r>
        <w:t>X LINE ENERGY D2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RR drive</w:t>
      </w:r>
      <w:r>
        <w:rPr>
          <w:rFonts w:ascii="CorpoS" w:hAnsi="CorpoS" w:cs="CorpoS"/>
          <w:color w:val="000000"/>
        </w:rPr>
        <w:tab/>
      </w:r>
    </w:p>
    <w:p w14:paraId="38D35FA1" w14:textId="00B955B5" w:rsidR="0064541D" w:rsidRDefault="0064541D" w:rsidP="0064541D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3rd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F38LAA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1,352.00</w:t>
      </w:r>
    </w:p>
    <w:p w14:paraId="20088832" w14:textId="522D189F" w:rsidR="0064541D" w:rsidRDefault="0064541D" w:rsidP="0064541D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 xml:space="preserve"> </w:t>
      </w:r>
      <w:r>
        <w:t>X LINE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RR all pos.</w:t>
      </w:r>
      <w:r>
        <w:rPr>
          <w:rFonts w:ascii="CorpoS" w:hAnsi="CorpoS" w:cs="CorpoS"/>
          <w:color w:val="000000"/>
        </w:rPr>
        <w:tab/>
      </w:r>
    </w:p>
    <w:bookmarkEnd w:id="3"/>
    <w:p w14:paraId="025D9E70" w14:textId="4560EB4F" w:rsidR="0064541D" w:rsidRDefault="0064541D" w:rsidP="0064541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5C93F1F9" w14:textId="0FEAABCC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32B6BBA5" w14:textId="7777777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</w:rPr>
      </w:pPr>
    </w:p>
    <w:p w14:paraId="27497FC9" w14:textId="7777777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equipment</w:t>
      </w:r>
    </w:p>
    <w:p w14:paraId="49B80980" w14:textId="77777777" w:rsidR="0064541D" w:rsidRDefault="0064541D" w:rsidP="0064541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34515848" w14:textId="7777777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Standard equipment</w:t>
      </w:r>
    </w:p>
    <w:p w14:paraId="2FB48166" w14:textId="1D278374" w:rsidR="0064541D" w:rsidRDefault="0064541D" w:rsidP="0064541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6FD8B0CB" w14:textId="0E27B36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bookmarkStart w:id="4" w:name="W_4002_a75d971154a9428caf2976357d13a412"/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axle, offset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BBB1C9" w14:textId="07A9027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axle, crown wheel 440, hypoid, 13.0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05FC9CB" w14:textId="7F1A5E6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A3D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 with active lubrication, uncontrolled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C1F87A8" w14:textId="6A638B55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Trail. axle 10 t, de-loadable, liftable,twin tyres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B3ABBBC" w14:textId="19A8E1C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Electronic braking system with ABS and ASR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40D91F4" w14:textId="5FE9C9D4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Electr. compressed air supply and control, centre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0638AF7" w14:textId="62016CAF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Disc brakes on front and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09FC3E4" w14:textId="63FA9701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Parking brake, electronic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F0FD20C" w14:textId="3245ABC9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Brake and electrical connections,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C320FE2" w14:textId="31FB3B94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Frame overhang 750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4B60BBD" w14:textId="07DBC17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C1J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Wheelbase 3250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C037F71" w14:textId="01DEB3D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 plate above frame, partial cover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4384E15" w14:textId="407B11D1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Step, behind cab,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2131278" w14:textId="5D4CD68F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Steering, single-circuit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6930A3A" w14:textId="7E3FFF5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steering pump, 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D532B1A" w14:textId="23DAA6B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underride guard (ECE),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DA3E040" w14:textId="40F16D0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carrier, batteries side by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0DAD5F8" w14:textId="573965D9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52E7502" w14:textId="07BBC8C1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D3B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Luxury bed,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BEE7FE5" w14:textId="182C5C99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DUP0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Basetype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8126AF2" w14:textId="01D61535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E1T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Alternator, controlled 24-30 V/100 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844AF39" w14:textId="1A9C259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Socket, 24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A9D98A2" w14:textId="57859210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Trailer socket, 24 V, 15-pin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E071B25" w14:textId="31836E09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Cable remote control for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6722069" w14:textId="4064C111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left 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4AE352D" w14:textId="6122166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DD8F4BF" w14:textId="5C7A5154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F0F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module, N3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9DE88B6" w14:textId="31571F4A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F1R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ECF426B" w14:textId="50C744EF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rear wall, without window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8BD0398" w14:textId="3D9926F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3B75135" w14:textId="35318CDF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4599E1B" w14:textId="1956440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Windscreen, tinted, with filter band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BF098DA" w14:textId="0669E694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Bumper, with plastic corners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A04AE4E" w14:textId="05498A7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 centre section with towing eyes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4E0A7E7" w14:textId="321F8516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entrance, left/right, rigid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EE6C76E" w14:textId="22DC9155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Locking system, with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48C0EF1" w14:textId="69FC67C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BA87AAE" w14:textId="6C01B9C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G0K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 program, economy/power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CD3CBF6" w14:textId="699062E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G 281-12/14.93-1.0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DD9C818" w14:textId="6DD44AD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Single-disc clutch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896357D" w14:textId="232920A1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G5G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PowerShift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8BB2C09" w14:textId="37811B99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PowerShift Advanced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1C5CBA0" w14:textId="4F1F5314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tank,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8F6183E" w14:textId="49D45BAC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Tank, 290 l, left, 650 x 700 x 750 mm,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83F5822" w14:textId="675E47C8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K3V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AdBlue tank, 60 l,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0017EF8" w14:textId="7726BBAD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daytime running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1BA596C" w14:textId="673059C9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turn signals in light signature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C709D17" w14:textId="5A69CB66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mounts, reinforced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D811543" w14:textId="5A3F870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M0C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Bottom shell to prevent swirling-up of dust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C357B18" w14:textId="3961EF88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M0Q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regulation acc. to UN-R 51.03, phase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E05AD5B" w14:textId="32A7183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M3D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Eng. OM471,inline 6, 12.8 l, 375kW (510hp),2500 Nm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28500D9" w14:textId="7C329E6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version Euro VI, 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072D39E" w14:textId="58E7AED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compressor, two-stage, deactivatable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923D8AD" w14:textId="0A51D106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Water pump, governed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B6C9D6F" w14:textId="21D0FF0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intake behind cab, mounted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9D23623" w14:textId="72C5B261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083F709" w14:textId="267665FD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OWY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Interior measures upgrade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317845E" w14:textId="5913F639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Q6W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5th-wheel bracket, w/ hole pattern, raised, H=50mm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D4649A6" w14:textId="7A6E666C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S5A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 limiter, 90 km/h (56 mph),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80EE4CB" w14:textId="1AA7C6E6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Cruise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C2772C4" w14:textId="16AAE3CF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box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80C7F94" w14:textId="11FE5CB6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U3S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3rd-generation electronics architecture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4BA64D6" w14:textId="454F5B6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class N3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81E789B" w14:textId="54D079CC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D7D39D1" w14:textId="34BBECB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24A47A6" w14:textId="13E2D73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V2B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model generation 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23B0A09" w14:textId="475750B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V9F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Technical changes model year April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5CD5993" w14:textId="618F29A5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plate, export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A970CC" w14:textId="523A8FAA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 warranty as per T and Cs 3yrs/450,000km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F1F7852" w14:textId="0A801DC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Y6A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Country-specific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26E2C68" w14:textId="7252BAD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Z4O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narrow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0A68CFA" w14:textId="4CE7675A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Z4R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1ADE28E" w14:textId="589F5AF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OM 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B1B65A3" w14:textId="52C76471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Left-hand drive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AD4E538" w14:textId="57D7F1F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Vehicle, for right-side traffic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bookmarkEnd w:id="4"/>
    <w:p w14:paraId="146A73E8" w14:textId="79693B13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52ED4799" w14:textId="7777777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73E09AE3" w14:textId="7998B0D8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Special equipment</w:t>
      </w:r>
    </w:p>
    <w:p w14:paraId="0AA2DC4C" w14:textId="5A408E1C" w:rsidR="0064541D" w:rsidRDefault="0064541D" w:rsidP="0064541D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4ACC21D9" w14:textId="0D8DF566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bookmarkStart w:id="5" w:name="W_4003_162d8cfaa76e496982fbef46eed0a5af"/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with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4,156.00</w:t>
      </w:r>
    </w:p>
    <w:p w14:paraId="4A77C0DA" w14:textId="0CCEA23A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8.0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599.00</w:t>
      </w:r>
    </w:p>
    <w:p w14:paraId="2ABF944E" w14:textId="0388B5F1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ratio i = 2.533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A45BFD3" w14:textId="12922C1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B1F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Heating, electronic air-processing unit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181.00</w:t>
      </w:r>
    </w:p>
    <w:p w14:paraId="291A48E1" w14:textId="0058025D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B4L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All compressed air tanks,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802.00</w:t>
      </w:r>
    </w:p>
    <w:p w14:paraId="1CEED4A4" w14:textId="090F660D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 cover,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58.00</w:t>
      </w:r>
    </w:p>
    <w:p w14:paraId="2E4F50A1" w14:textId="155681D6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wing, 2550 mm vehicle width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60D5A41" w14:textId="5011EFF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C8H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Wing, 3-piece, with EC splash guard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1,521.00</w:t>
      </w:r>
    </w:p>
    <w:p w14:paraId="35FEBBAA" w14:textId="54905F46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C8I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Splash guard (EC), front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108.00</w:t>
      </w:r>
    </w:p>
    <w:p w14:paraId="7E75A1AB" w14:textId="012CA20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CSK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Underbody panelling, ProCabin,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3E8B931" w14:textId="59064ED1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CZE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mudguard, fender skirt, aerodynam.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F6339D8" w14:textId="33E97698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Leather steering wheel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7013146" w14:textId="2D42AC68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connection, in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18E2797" w14:textId="267B1304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1,355.00</w:t>
      </w:r>
    </w:p>
    <w:p w14:paraId="5EF98F78" w14:textId="6440A9D4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suspension seat, comfort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1,960.00</w:t>
      </w:r>
    </w:p>
    <w:p w14:paraId="3F66C4D2" w14:textId="1E34DAF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version, Korea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2,082.00</w:t>
      </w:r>
    </w:p>
    <w:p w14:paraId="21039321" w14:textId="266C519A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4519C01" w14:textId="0A11F910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Armrests on both sides, co-driver's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D9B0238" w14:textId="5A90E9FC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belt monitor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222.00</w:t>
      </w:r>
    </w:p>
    <w:p w14:paraId="60C77676" w14:textId="4158319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D3K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1E0AB35" w14:textId="72FC69F8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co-driver`s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204.00</w:t>
      </w:r>
    </w:p>
    <w:p w14:paraId="63E73C0C" w14:textId="65DF95B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 topper for lower comfort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A9E947A" w14:textId="0CB13EF0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Mattress, ExtraPremiumComfort,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500.00</w:t>
      </w:r>
    </w:p>
    <w:p w14:paraId="15A9826D" w14:textId="0C905524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Roller sunblind, 1-piece, electric,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AA2BF31" w14:textId="0E3E44BD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Sunblind, side, driver's and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895CA3A" w14:textId="145965F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ambient lighting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330.00</w:t>
      </w:r>
    </w:p>
    <w:p w14:paraId="55AE4F03" w14:textId="3926C35A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LED reading lamps, gooseneck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43B11B3" w14:textId="1CFA353D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TrendLine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2,045.00</w:t>
      </w:r>
    </w:p>
    <w:p w14:paraId="17AE328C" w14:textId="6B3E648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Carpet, engine tunnel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C281D98" w14:textId="7E6C1F6C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air conditioning, electric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38DD552" w14:textId="6CFF634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Automatic climate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3F49CC4" w14:textId="4CB6C878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Residual engine heat utilisation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F432929" w14:textId="1E87AADC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hot water heater,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2,619.00</w:t>
      </w:r>
    </w:p>
    <w:p w14:paraId="3693AD1E" w14:textId="7354D9A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and heat insulation of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F5E1467" w14:textId="38A44FF1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flaps, above windscreen, one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BD22E09" w14:textId="136DF97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lid, driver and co-driver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D54A8EA" w14:textId="2496EB4C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trays for stowage compartments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115.00</w:t>
      </w:r>
    </w:p>
    <w:p w14:paraId="4797B47D" w14:textId="6AFFBCE6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Drawers,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895.00</w:t>
      </w:r>
    </w:p>
    <w:p w14:paraId="30D1B0CB" w14:textId="0B38240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Drawer, under dash support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BBF7E75" w14:textId="33753906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Table, on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5B2C29D" w14:textId="59E7CB1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D8M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Sliding/tilting sunroof, electric, glass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212.00</w:t>
      </w:r>
    </w:p>
    <w:p w14:paraId="4AFA5D22" w14:textId="0C5D79A0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D9A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luxury bed, top, wide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A2FFDAD" w14:textId="71ADB05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AGM-Batteries, 2 x 12 V/220 Ah, maintenance-free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57A7724" w14:textId="2703EC5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PSM, 2nd generation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797.00</w:t>
      </w:r>
    </w:p>
    <w:p w14:paraId="279B8AFB" w14:textId="18652194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E4C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Additional functions, for body manufacturer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121.00</w:t>
      </w:r>
    </w:p>
    <w:p w14:paraId="7B79611D" w14:textId="7B5950A0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E4W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Starting-off aid, speed limit 30 km/h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819.00</w:t>
      </w:r>
    </w:p>
    <w:p w14:paraId="10560BC4" w14:textId="6045CD81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1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8D9B1EB" w14:textId="0407E088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2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152.00</w:t>
      </w:r>
    </w:p>
    <w:p w14:paraId="01C63D89" w14:textId="5D50095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switch, on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297.00</w:t>
      </w:r>
    </w:p>
    <w:p w14:paraId="533FF0BF" w14:textId="798BD006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Adapter, 15-pin to 2x7-pin socket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556.00</w:t>
      </w:r>
    </w:p>
    <w:p w14:paraId="7C48DB02" w14:textId="2E88943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Reversing buzzer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232.00</w:t>
      </w:r>
    </w:p>
    <w:p w14:paraId="3B148A40" w14:textId="796B06EF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star, illuminated from behind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539.00</w:t>
      </w:r>
    </w:p>
    <w:p w14:paraId="55C556C6" w14:textId="4F13166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Floor variant, flat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754099E" w14:textId="4ADE8E0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width 2.50 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79E3057" w14:textId="0A33552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Cab, 765 mm attachment height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ADA059D" w14:textId="109154B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StreamSpace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E32B980" w14:textId="499C99C5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mountings, comfort, air-sprung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1,494.00</w:t>
      </w:r>
    </w:p>
    <w:p w14:paraId="5649EA3F" w14:textId="6CA3FA5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ProCabin-Stream, level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19,572.00</w:t>
      </w:r>
    </w:p>
    <w:p w14:paraId="0F77CAFF" w14:textId="0C00D50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tilting mechanism, electrohydraulic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963.00</w:t>
      </w:r>
    </w:p>
    <w:p w14:paraId="4A7D7858" w14:textId="423025B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F4T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Top entrance, painted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612.00</w:t>
      </w:r>
    </w:p>
    <w:p w14:paraId="69629E27" w14:textId="328F581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A-pillar cladding, aerodynamically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D635E31" w14:textId="2FE1B7F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locker, left, under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674.00</w:t>
      </w:r>
    </w:p>
    <w:p w14:paraId="3B9FD69C" w14:textId="75F80A1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deflector, snap-in, with cab side deflectors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3,239.00</w:t>
      </w:r>
    </w:p>
    <w:p w14:paraId="162F240A" w14:textId="5D0F4C1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deflectors, loose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281.00</w:t>
      </w:r>
    </w:p>
    <w:p w14:paraId="64DD1453" w14:textId="19C0C775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 visor, exterior, transparent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603.00</w:t>
      </w:r>
    </w:p>
    <w:p w14:paraId="1A1AEC3E" w14:textId="586BF626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mirror,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194.00</w:t>
      </w:r>
    </w:p>
    <w:p w14:paraId="2773AE50" w14:textId="47AB0F8D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horns, cab roof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679.00</w:t>
      </w:r>
    </w:p>
    <w:p w14:paraId="6E12276F" w14:textId="46B40EF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2,558.00</w:t>
      </w:r>
    </w:p>
    <w:p w14:paraId="6702A238" w14:textId="172A315C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bracket, chrome, lower cover, cab colour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393.00</w:t>
      </w:r>
    </w:p>
    <w:p w14:paraId="47AFAF0E" w14:textId="6CCFAAF5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Door extension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32F4A65" w14:textId="053B431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remote control keys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291.00</w:t>
      </w:r>
    </w:p>
    <w:p w14:paraId="36B170D0" w14:textId="2A462D24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Extended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48E6D65" w14:textId="79F5F67F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Rain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213.00</w:t>
      </w:r>
    </w:p>
    <w:p w14:paraId="491730FC" w14:textId="502FBBF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FAV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version ProCabin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7CB8D63" w14:textId="734FA7A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FZY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width, 2500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723C063" w14:textId="23AD0FD8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lead +950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493E5F6" w14:textId="27180FA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Speedometer, deletion, tachograph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-41.00</w:t>
      </w:r>
    </w:p>
    <w:p w14:paraId="4838D212" w14:textId="6710AB91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J2K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Speaker, 2-way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114.00</w:t>
      </w:r>
    </w:p>
    <w:p w14:paraId="30E5F581" w14:textId="6D608BD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load measuring device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665.00</w:t>
      </w:r>
    </w:p>
    <w:p w14:paraId="05D06A40" w14:textId="76F3EA0A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Belt warning w/ seat occup. detection, co-driver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433.00</w:t>
      </w:r>
    </w:p>
    <w:p w14:paraId="41FE02DD" w14:textId="5D1AE14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J5P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Wireless charger for mobile phones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687.00</w:t>
      </w:r>
    </w:p>
    <w:p w14:paraId="5626242E" w14:textId="6D3E5CE5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Multimedia Cockpit Interactive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2,781.00</w:t>
      </w:r>
    </w:p>
    <w:p w14:paraId="2E52B2F0" w14:textId="53FE3F1C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1,214.00</w:t>
      </w:r>
    </w:p>
    <w:p w14:paraId="1EFD1AB3" w14:textId="0D3124A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J8U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09685BD8" w14:textId="456A0464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BC221DE" w14:textId="3671DB1A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Tanks,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148.00</w:t>
      </w:r>
    </w:p>
    <w:p w14:paraId="32F94A7B" w14:textId="6A983B2F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screen, tank filler 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63.00</w:t>
      </w:r>
    </w:p>
    <w:p w14:paraId="35814B9B" w14:textId="3718ED7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Protective cap for AdBlue metering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70.00</w:t>
      </w:r>
    </w:p>
    <w:p w14:paraId="5A437D54" w14:textId="5ED16329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Initial filling, additional 30 litres of fuel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72.00</w:t>
      </w:r>
    </w:p>
    <w:p w14:paraId="52F149DC" w14:textId="010B15BA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220 l, right, 650 x 700 x 600 mm,alu.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932.00</w:t>
      </w:r>
    </w:p>
    <w:p w14:paraId="150B4098" w14:textId="560AD0B8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outlet to left, under 30 degrees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864.00</w:t>
      </w:r>
    </w:p>
    <w:p w14:paraId="22226CB1" w14:textId="74FF1FFF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Illumination regulation, in acc. with UN-R 48.06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0B3BE0A" w14:textId="08092AC9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main headlamps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1F23AA9" w14:textId="375F9745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fog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EA880AC" w14:textId="2D4C6BB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tail lights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85A989C" w14:textId="73F2EFE9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side turn signal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34A6CCA" w14:textId="64D11600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marker lamps, flashing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019CB16" w14:textId="57CFE21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 LED work light, cab rear wall, top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458.00</w:t>
      </w:r>
    </w:p>
    <w:p w14:paraId="37D66535" w14:textId="24DCB700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Intelligent Light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884.00</w:t>
      </w:r>
    </w:p>
    <w:p w14:paraId="5B11DE10" w14:textId="3A9FEF4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M0U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encapsulation, special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1,396.00</w:t>
      </w:r>
    </w:p>
    <w:p w14:paraId="7B796281" w14:textId="3B9ECBBF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Certification according to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F161D15" w14:textId="44021B14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3. Engine generation OM471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5,972.00</w:t>
      </w:r>
    </w:p>
    <w:p w14:paraId="74FAD7A1" w14:textId="29383769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M5V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High Performance Engine Brake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816.00</w:t>
      </w:r>
    </w:p>
    <w:p w14:paraId="00B75C0A" w14:textId="71A7910C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Insect screen in front of cooling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73.00</w:t>
      </w:r>
    </w:p>
    <w:p w14:paraId="127EAEFD" w14:textId="5DBE15D8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M8Y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pre-filter, chassis-mounted,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680.00</w:t>
      </w:r>
    </w:p>
    <w:p w14:paraId="03B2C7F4" w14:textId="05E9A3F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Safety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5,127.00</w:t>
      </w:r>
    </w:p>
    <w:p w14:paraId="271EE86E" w14:textId="32286DE0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Climate Package, with noise/heat insulation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6,601.00</w:t>
      </w:r>
    </w:p>
    <w:p w14:paraId="10CB642F" w14:textId="415746E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07FB967" w14:textId="3D66FF6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4327379" w14:textId="1AA524E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O8K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774.00</w:t>
      </w:r>
    </w:p>
    <w:p w14:paraId="108E9500" w14:textId="23E289F6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OYL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Storage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1,015.00</w:t>
      </w:r>
    </w:p>
    <w:p w14:paraId="3EA1F6BF" w14:textId="2FF5048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OYR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 pack Overseas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5,071.00</w:t>
      </w:r>
    </w:p>
    <w:p w14:paraId="7BF151CD" w14:textId="5236C878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coupling ex factory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EC7C13A" w14:textId="1E37C150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Lowered frame, with residual bellow pressure ctrl.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564.00</w:t>
      </w:r>
    </w:p>
    <w:p w14:paraId="73760C8D" w14:textId="0E34AF5F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 height = 185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8E4566F" w14:textId="060CE875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manually lubricated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A9CA6BB" w14:textId="795CE110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standard, Jost JSK 37C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1,772.00</w:t>
      </w:r>
    </w:p>
    <w:p w14:paraId="4AF652BC" w14:textId="21C110E2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Drive-on ramp/coupling aid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382.00</w:t>
      </w:r>
    </w:p>
    <w:p w14:paraId="77ADE83F" w14:textId="6C208EA1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Mounting plate, 40 mm, 20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655.00</w:t>
      </w:r>
    </w:p>
    <w:p w14:paraId="00050444" w14:textId="5CDBD6EF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Light-alloy wheels, 9.00x22.5, matt, Alcoa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5,932.00</w:t>
      </w:r>
    </w:p>
    <w:p w14:paraId="6C19742C" w14:textId="21FDFB63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Stability Control Assist (ESP)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1,458.00</w:t>
      </w:r>
    </w:p>
    <w:p w14:paraId="29CE769B" w14:textId="2670E58F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Lane Keeping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0DA36CE" w14:textId="58D7A371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Proximity Control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A548AE8" w14:textId="3345B2DE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Attention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4C979C4" w14:textId="730F5EA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Sideguard Assist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8D12662" w14:textId="36534BB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Frontguard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FA18C59" w14:textId="7EAA2D38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Brake Assist 6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F98E4F4" w14:textId="784AEE04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Sensor position, side radar, widened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01DA924" w14:textId="013E8395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Airbag, 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98D82C9" w14:textId="692B4A0F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25.00</w:t>
      </w:r>
    </w:p>
    <w:p w14:paraId="048522B3" w14:textId="7A439B9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Warning lamp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38.00</w:t>
      </w:r>
    </w:p>
    <w:p w14:paraId="0471DC1E" w14:textId="22774F37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Chassis number FIN with model 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311155B" w14:textId="32B6CA9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year 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73D0531" w14:textId="683EBD6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Weight variant 28.0 t (8.0/10.0/10.0)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FAC028A" w14:textId="1441DFD9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identification, acc. to weight variant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24B41DC" w14:textId="72F17044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Instrument/labels/documentation, Korean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CD5053F" w14:textId="5B442E6B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Y1X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Pull-out refrigerator,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1,930.00</w:t>
      </w:r>
    </w:p>
    <w:p w14:paraId="24E9FD64" w14:textId="26DCFBEC" w:rsidR="0064541D" w:rsidRDefault="0064541D" w:rsidP="0064541D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Y3L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Preservation for transport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305.00</w:t>
      </w:r>
    </w:p>
    <w:bookmarkEnd w:id="5"/>
    <w:p w14:paraId="79A2AB9E" w14:textId="158A4432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709EBD9D" w14:textId="7777777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</w:rPr>
      </w:pPr>
    </w:p>
    <w:p w14:paraId="5E1CEAE1" w14:textId="0E98EA1B" w:rsidR="0064541D" w:rsidRDefault="0064541D" w:rsidP="0064541D">
      <w:pPr>
        <w:widowControl w:val="0"/>
        <w:tabs>
          <w:tab w:val="left" w:pos="283"/>
          <w:tab w:val="left" w:pos="1417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166BAFC1" w14:textId="7777777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</w:rPr>
      </w:pPr>
    </w:p>
    <w:p w14:paraId="581E89D7" w14:textId="697A298D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69AEBC7" w14:textId="7777777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2053EFA3" w14:textId="7777777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4F1CF87C" w14:textId="77777777" w:rsidR="0064541D" w:rsidRDefault="0064541D" w:rsidP="0064541D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Equipment overview</w:t>
      </w:r>
    </w:p>
    <w:p w14:paraId="257596B3" w14:textId="77777777" w:rsidR="0064541D" w:rsidRDefault="0064541D" w:rsidP="0064541D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  <w:sz w:val="24"/>
          <w:szCs w:val="24"/>
        </w:rPr>
      </w:pPr>
    </w:p>
    <w:tbl>
      <w:tblPr>
        <w:tblW w:w="0" w:type="auto"/>
        <w:tblInd w:w="-4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75"/>
      </w:tblGrid>
      <w:tr w:rsidR="0064541D" w:rsidRPr="002764A2" w14:paraId="7A175308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308DA" w14:textId="77777777" w:rsidR="0064541D" w:rsidRPr="002764A2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764A2">
              <w:rPr>
                <w:rFonts w:ascii="CorpoS" w:hAnsi="CorpoS" w:cs="CorpoS"/>
                <w:b/>
                <w:bCs/>
                <w:color w:val="000000"/>
              </w:rPr>
              <w:t>Standard equipment</w:t>
            </w:r>
          </w:p>
        </w:tc>
      </w:tr>
      <w:tr w:rsidR="0064541D" w:rsidRPr="002764A2" w14:paraId="2A384EC4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950D1" w14:textId="77777777" w:rsidR="0064541D" w:rsidRPr="002764A2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764A2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0AFE45F5" w14:textId="5E331A05" w:rsidR="0064541D" w:rsidRPr="002764A2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6" w:name="W_4002_581b0f58ba3f4c968eec43643f99a1d7"/>
            <w:r>
              <w:rPr>
                <w:rFonts w:ascii="CorpoS" w:hAnsi="CorpoS" w:cs="CorpoS"/>
                <w:color w:val="000000"/>
                <w:sz w:val="20"/>
                <w:szCs w:val="20"/>
              </w:rPr>
              <w:t>A1Z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A2E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A3D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A4K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B5I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C1J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D2N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DUP0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E7F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G2E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K1I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K3V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M3D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M6R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OWY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U2G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U3S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V2B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V9F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X3W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Y6A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Z4O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6"/>
          </w:p>
          <w:p w14:paraId="57CE8E5C" w14:textId="77777777" w:rsidR="0064541D" w:rsidRPr="002764A2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64541D" w:rsidRPr="002764A2" w14:paraId="272DB01A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28BE5" w14:textId="77777777" w:rsidR="0064541D" w:rsidRPr="002764A2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2764A2">
              <w:rPr>
                <w:rFonts w:ascii="CorpoS" w:hAnsi="CorpoS" w:cs="CorpoS"/>
                <w:b/>
                <w:bCs/>
                <w:color w:val="000000"/>
              </w:rPr>
              <w:t>Special equipment</w:t>
            </w:r>
          </w:p>
        </w:tc>
      </w:tr>
      <w:tr w:rsidR="0064541D" w:rsidRPr="002764A2" w14:paraId="19E97C1F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99C1B" w14:textId="77777777" w:rsidR="0064541D" w:rsidRPr="002764A2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2764A2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3776764D" w14:textId="0E1AE0E8" w:rsidR="0064541D" w:rsidRPr="002764A2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bookmarkStart w:id="7" w:name="W_4003_9170d75cb3ab4975b67aa3a557e178d2"/>
            <w:r>
              <w:rPr>
                <w:rFonts w:ascii="CorpoS" w:hAnsi="CorpoS" w:cs="CorpoS"/>
                <w:color w:val="000000"/>
                <w:sz w:val="20"/>
                <w:szCs w:val="20"/>
              </w:rPr>
              <w:t>A1A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A1D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A5B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CSK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CZE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D9A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FAV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FZY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H2J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J3Z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J5P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J6E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J8U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K6G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K7N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L3K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L6A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M0U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O8K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Q0W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Q3Z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R2J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S2N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S3A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W4E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X4B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Y1X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Y3L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7"/>
          </w:p>
          <w:p w14:paraId="56A52E2E" w14:textId="77777777" w:rsidR="0064541D" w:rsidRPr="002764A2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64541D" w:rsidRPr="002764A2" w14:paraId="4127EF8A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B69D6" w14:textId="77777777" w:rsidR="0064541D" w:rsidRPr="002764A2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2764A2">
              <w:rPr>
                <w:rFonts w:ascii="CorpoS" w:hAnsi="CorpoS" w:cs="CorpoS"/>
                <w:b/>
                <w:bCs/>
                <w:color w:val="000000"/>
              </w:rPr>
              <w:t>Additional equipment</w:t>
            </w:r>
          </w:p>
        </w:tc>
      </w:tr>
      <w:tr w:rsidR="0064541D" w:rsidRPr="002764A2" w14:paraId="7DBD7934" w14:textId="77777777" w:rsidTr="00A81430">
        <w:tblPrEx>
          <w:tblBorders>
            <w:bottom w:val="single" w:sz="6" w:space="0" w:color="000000"/>
          </w:tblBorders>
        </w:tblPrEx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D4ED6" w14:textId="77777777" w:rsidR="0064541D" w:rsidRPr="002764A2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  <w:p w14:paraId="6142CD17" w14:textId="2B4BD93F" w:rsidR="0064541D" w:rsidRPr="002764A2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</w:p>
          <w:p w14:paraId="5AC2C99D" w14:textId="77777777" w:rsidR="0064541D" w:rsidRPr="002764A2" w:rsidRDefault="0064541D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68DFB2AE" w14:textId="77777777" w:rsidR="0064541D" w:rsidRDefault="0064541D" w:rsidP="0064541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68D6A18A" w14:textId="77777777" w:rsidR="0064541D" w:rsidRPr="00077418" w:rsidRDefault="0064541D" w:rsidP="0064541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12"/>
          <w:szCs w:val="12"/>
          <w:lang w:val="en-US"/>
        </w:rPr>
      </w:pPr>
      <w:r w:rsidRPr="00077418">
        <w:rPr>
          <w:rFonts w:ascii="CorpoS" w:hAnsi="CorpoS" w:cs="CorpoS"/>
          <w:b/>
          <w:bCs/>
          <w:color w:val="000000"/>
          <w:lang w:val="en-US"/>
        </w:rPr>
        <w:t>Codes marked with "*" are not discountable.</w:t>
      </w:r>
    </w:p>
    <w:p w14:paraId="560AA7C6" w14:textId="092353A0" w:rsidR="0064541D" w:rsidRPr="000F1AB5" w:rsidRDefault="0064541D" w:rsidP="0064541D">
      <w:pPr>
        <w:tabs>
          <w:tab w:val="right" w:pos="9072"/>
        </w:tabs>
        <w:autoSpaceDE w:val="0"/>
        <w:autoSpaceDN w:val="0"/>
        <w:adjustRightInd w:val="0"/>
        <w:spacing w:line="240" w:lineRule="auto"/>
        <w:rPr>
          <w:rFonts w:ascii="CorpoS" w:hAnsi="CorpoS" w:cs="Calibri"/>
          <w:sz w:val="20"/>
          <w:szCs w:val="20"/>
          <w:lang w:val="en-US"/>
        </w:rPr>
      </w:pPr>
    </w:p>
    <w:p w14:paraId="71D3333D" w14:textId="77777777" w:rsidR="0064541D" w:rsidRPr="000F1AB5" w:rsidRDefault="0064541D" w:rsidP="0064541D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color w:val="000000"/>
          <w:sz w:val="20"/>
          <w:szCs w:val="20"/>
          <w:lang w:val="en-US"/>
        </w:rPr>
      </w:pPr>
    </w:p>
    <w:sectPr w:rsidR="0064541D" w:rsidRPr="000F1AB5" w:rsidSect="006454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14" w:right="1361" w:bottom="454" w:left="1361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61261" w14:textId="77777777" w:rsidR="00230523" w:rsidRDefault="00230523" w:rsidP="00CB6D47">
      <w:r>
        <w:separator/>
      </w:r>
    </w:p>
    <w:p w14:paraId="53EBCE48" w14:textId="77777777" w:rsidR="00230523" w:rsidRDefault="00230523"/>
  </w:endnote>
  <w:endnote w:type="continuationSeparator" w:id="0">
    <w:p w14:paraId="22F97484" w14:textId="77777777" w:rsidR="00230523" w:rsidRDefault="00230523" w:rsidP="00CB6D47">
      <w:r>
        <w:continuationSeparator/>
      </w:r>
    </w:p>
    <w:p w14:paraId="56F7B9A7" w14:textId="77777777" w:rsidR="00230523" w:rsidRDefault="002305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SLig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rateACon">
    <w:altName w:val="Times New Roman"/>
    <w:charset w:val="00"/>
    <w:family w:val="auto"/>
    <w:pitch w:val="variable"/>
    <w:sig w:usb0="00000001" w:usb1="000060FB" w:usb2="00000000" w:usb3="00000000" w:csb0="0000009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Dem">
    <w:charset w:val="00"/>
    <w:family w:val="auto"/>
    <w:pitch w:val="variable"/>
    <w:sig w:usb0="A00001AF" w:usb1="100078F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ALig">
    <w:altName w:val="Calibri"/>
    <w:charset w:val="00"/>
    <w:family w:val="auto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E5C9" w14:textId="77777777" w:rsidR="0064541D" w:rsidRDefault="0064541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10D9E" w14:textId="77777777" w:rsidR="0064541D" w:rsidRDefault="0064541D" w:rsidP="0064541D">
    <w:pPr>
      <w:widowControl w:val="0"/>
      <w:tabs>
        <w:tab w:val="left" w:pos="0"/>
      </w:tabs>
      <w:autoSpaceDE w:val="0"/>
      <w:autoSpaceDN w:val="0"/>
      <w:adjustRightInd w:val="0"/>
      <w:spacing w:line="360" w:lineRule="atLeast"/>
      <w:ind w:right="57"/>
      <w:rPr>
        <w:rFonts w:ascii="Times New Roman" w:hAnsi="Times New Roman"/>
        <w:sz w:val="24"/>
        <w:szCs w:val="24"/>
      </w:rPr>
    </w:pPr>
    <w:r>
      <w:rPr>
        <w:rFonts w:ascii="CorpoALig" w:hAnsi="CorpoALig" w:cs="CorpoALig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  <w:p w14:paraId="44B466C0" w14:textId="77777777" w:rsidR="0064541D" w:rsidRDefault="0064541D" w:rsidP="0064541D">
    <w:r>
      <w:rPr>
        <w:rFonts w:ascii="CorpoS" w:hAnsi="CorpoS" w:cs="CorpoS"/>
        <w:color w:val="000000"/>
        <w:sz w:val="16"/>
        <w:szCs w:val="16"/>
      </w:rPr>
      <w:t>P 254.00.00/D 120.00.01</w:t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 xml:space="preserve">page 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PAGE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>/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NUMPAGES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>TR03-1  Actros-L 2851LS 6x2 S5F 2026-04_70064</w:t>
    </w:r>
  </w:p>
  <w:p w14:paraId="69A1F375" w14:textId="77777777" w:rsidR="00857115" w:rsidRPr="0064541D" w:rsidRDefault="00857115" w:rsidP="0064541D">
    <w:pPr>
      <w:pStyle w:val="a4"/>
      <w:spacing w:line="14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DC139" w14:textId="77777777" w:rsidR="0064541D" w:rsidRDefault="0064541D" w:rsidP="0064541D">
    <w:pPr>
      <w:pStyle w:val="a4"/>
    </w:pPr>
  </w:p>
  <w:p w14:paraId="5741A639" w14:textId="77777777" w:rsidR="0064541D" w:rsidRPr="0064541D" w:rsidRDefault="0064541D" w:rsidP="0064541D">
    <w:pPr>
      <w:pStyle w:val="a4"/>
      <w:spacing w:line="14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6725F" w14:textId="77777777" w:rsidR="00230523" w:rsidRDefault="00230523" w:rsidP="00CB6D47">
      <w:r>
        <w:separator/>
      </w:r>
    </w:p>
    <w:p w14:paraId="67EE6F7D" w14:textId="77777777" w:rsidR="00230523" w:rsidRDefault="00230523"/>
  </w:footnote>
  <w:footnote w:type="continuationSeparator" w:id="0">
    <w:p w14:paraId="1E1CB424" w14:textId="77777777" w:rsidR="00230523" w:rsidRDefault="00230523" w:rsidP="00CB6D47">
      <w:r>
        <w:continuationSeparator/>
      </w:r>
    </w:p>
    <w:p w14:paraId="4E378FBC" w14:textId="77777777" w:rsidR="00230523" w:rsidRDefault="002305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6B15" w14:textId="77777777" w:rsidR="0064541D" w:rsidRDefault="0064541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2BFE3" w14:textId="77777777" w:rsidR="0064541D" w:rsidRDefault="0064541D" w:rsidP="0064541D">
    <w:pPr>
      <w:widowControl w:val="0"/>
      <w:tabs>
        <w:tab w:val="left" w:pos="0"/>
      </w:tabs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74D81F82" w14:textId="77777777" w:rsidR="0064541D" w:rsidRDefault="0064541D" w:rsidP="0064541D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b/>
        <w:bCs/>
        <w:color w:val="000000"/>
        <w:sz w:val="28"/>
        <w:szCs w:val="28"/>
      </w:rPr>
      <w:t>Mercedes-Benz Actros 5 L FHS 2651 LSDNA</w:t>
    </w:r>
  </w:p>
  <w:p w14:paraId="223DB956" w14:textId="77777777" w:rsidR="0064541D" w:rsidRDefault="0064541D" w:rsidP="0064541D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18"/>
        <w:szCs w:val="18"/>
      </w:rPr>
    </w:pPr>
  </w:p>
  <w:p w14:paraId="34FBDC81" w14:textId="77777777" w:rsidR="0064541D" w:rsidRDefault="0064541D" w:rsidP="0064541D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18"/>
        <w:szCs w:val="18"/>
      </w:rPr>
      <w:t>DTK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2025-12-23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Salesman:  Cho</w:t>
    </w:r>
  </w:p>
  <w:p w14:paraId="3D47068C" w14:textId="77777777" w:rsidR="0064541D" w:rsidRDefault="0064541D" w:rsidP="0064541D">
    <w:pPr>
      <w:widowControl w:val="0"/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68D2FFD9" w14:textId="77777777" w:rsidR="0064541D" w:rsidRDefault="0064541D" w:rsidP="0064541D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24"/>
        <w:szCs w:val="24"/>
      </w:rPr>
    </w:pPr>
  </w:p>
  <w:p w14:paraId="07E767E3" w14:textId="77777777" w:rsidR="0064541D" w:rsidRPr="0064541D" w:rsidRDefault="0064541D" w:rsidP="0064541D">
    <w:pPr>
      <w:pStyle w:val="a3"/>
      <w:spacing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FAB10" w14:textId="77777777" w:rsidR="0064541D" w:rsidRDefault="0064541D" w:rsidP="0064541D">
    <w:pPr>
      <w:pStyle w:val="a3"/>
    </w:pPr>
  </w:p>
  <w:p w14:paraId="3B7809DE" w14:textId="77777777" w:rsidR="0064541D" w:rsidRPr="0064541D" w:rsidRDefault="0064541D" w:rsidP="0064541D">
    <w:pPr>
      <w:pStyle w:val="a3"/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F23"/>
    <w:multiLevelType w:val="hybridMultilevel"/>
    <w:tmpl w:val="D834CE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4B5"/>
    <w:multiLevelType w:val="hybridMultilevel"/>
    <w:tmpl w:val="B1629A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67B1"/>
    <w:multiLevelType w:val="hybridMultilevel"/>
    <w:tmpl w:val="7B40C3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772B"/>
    <w:multiLevelType w:val="hybridMultilevel"/>
    <w:tmpl w:val="8E4ED59A"/>
    <w:lvl w:ilvl="0" w:tplc="330491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A18D4"/>
    <w:multiLevelType w:val="hybridMultilevel"/>
    <w:tmpl w:val="C4100F3E"/>
    <w:lvl w:ilvl="0" w:tplc="D578EA6C">
      <w:numFmt w:val="bullet"/>
      <w:lvlText w:val="•"/>
      <w:lvlJc w:val="left"/>
      <w:pPr>
        <w:ind w:left="720" w:hanging="360"/>
      </w:pPr>
      <w:rPr>
        <w:rFonts w:ascii="CorpoSLig" w:eastAsiaTheme="minorHAnsi" w:hAnsi="CorpoSLi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618BE"/>
    <w:multiLevelType w:val="hybridMultilevel"/>
    <w:tmpl w:val="F3547A56"/>
    <w:lvl w:ilvl="0" w:tplc="B038D194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60E4E"/>
    <w:multiLevelType w:val="hybridMultilevel"/>
    <w:tmpl w:val="DFA2D00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B1745"/>
    <w:multiLevelType w:val="hybridMultilevel"/>
    <w:tmpl w:val="09AA0C60"/>
    <w:lvl w:ilvl="0" w:tplc="1076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60388"/>
    <w:multiLevelType w:val="hybridMultilevel"/>
    <w:tmpl w:val="7AC659E0"/>
    <w:lvl w:ilvl="0" w:tplc="7BBEBDE6">
      <w:start w:val="1"/>
      <w:numFmt w:val="bullet"/>
      <w:pStyle w:val="FormatBlack-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C3EB7"/>
    <w:multiLevelType w:val="hybridMultilevel"/>
    <w:tmpl w:val="65DAE3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372"/>
    <w:multiLevelType w:val="hybridMultilevel"/>
    <w:tmpl w:val="68E80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D6EBF"/>
    <w:multiLevelType w:val="hybridMultilevel"/>
    <w:tmpl w:val="000880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36290"/>
    <w:multiLevelType w:val="hybridMultilevel"/>
    <w:tmpl w:val="DB5E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D6F28"/>
    <w:multiLevelType w:val="hybridMultilevel"/>
    <w:tmpl w:val="5FCC6EFA"/>
    <w:lvl w:ilvl="0" w:tplc="0407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B967973"/>
    <w:multiLevelType w:val="hybridMultilevel"/>
    <w:tmpl w:val="9CF6EE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588451">
    <w:abstractNumId w:val="12"/>
  </w:num>
  <w:num w:numId="2" w16cid:durableId="2076271750">
    <w:abstractNumId w:val="4"/>
  </w:num>
  <w:num w:numId="3" w16cid:durableId="2136555643">
    <w:abstractNumId w:val="1"/>
  </w:num>
  <w:num w:numId="4" w16cid:durableId="877426142">
    <w:abstractNumId w:val="6"/>
  </w:num>
  <w:num w:numId="5" w16cid:durableId="632563939">
    <w:abstractNumId w:val="2"/>
  </w:num>
  <w:num w:numId="6" w16cid:durableId="190461681">
    <w:abstractNumId w:val="14"/>
  </w:num>
  <w:num w:numId="7" w16cid:durableId="2111505779">
    <w:abstractNumId w:val="10"/>
  </w:num>
  <w:num w:numId="8" w16cid:durableId="1297686875">
    <w:abstractNumId w:val="7"/>
  </w:num>
  <w:num w:numId="9" w16cid:durableId="926420126">
    <w:abstractNumId w:val="9"/>
  </w:num>
  <w:num w:numId="10" w16cid:durableId="1059285488">
    <w:abstractNumId w:val="5"/>
  </w:num>
  <w:num w:numId="11" w16cid:durableId="1488865341">
    <w:abstractNumId w:val="13"/>
  </w:num>
  <w:num w:numId="12" w16cid:durableId="873083143">
    <w:abstractNumId w:val="11"/>
  </w:num>
  <w:num w:numId="13" w16cid:durableId="1172841459">
    <w:abstractNumId w:val="8"/>
  </w:num>
  <w:num w:numId="14" w16cid:durableId="1741752563">
    <w:abstractNumId w:val="0"/>
  </w:num>
  <w:num w:numId="15" w16cid:durableId="70389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1D"/>
    <w:rsid w:val="00016BA6"/>
    <w:rsid w:val="0003089F"/>
    <w:rsid w:val="000408A8"/>
    <w:rsid w:val="000464DD"/>
    <w:rsid w:val="00051768"/>
    <w:rsid w:val="000552E3"/>
    <w:rsid w:val="000724A2"/>
    <w:rsid w:val="00077376"/>
    <w:rsid w:val="00080277"/>
    <w:rsid w:val="00093DF2"/>
    <w:rsid w:val="000B0239"/>
    <w:rsid w:val="000C2E64"/>
    <w:rsid w:val="000C6452"/>
    <w:rsid w:val="000E20BF"/>
    <w:rsid w:val="000E54C2"/>
    <w:rsid w:val="000F21B5"/>
    <w:rsid w:val="00116DB8"/>
    <w:rsid w:val="00117DE1"/>
    <w:rsid w:val="001235B4"/>
    <w:rsid w:val="001347BA"/>
    <w:rsid w:val="00135D97"/>
    <w:rsid w:val="0013700F"/>
    <w:rsid w:val="00153DD8"/>
    <w:rsid w:val="001603CE"/>
    <w:rsid w:val="00163B8C"/>
    <w:rsid w:val="00164050"/>
    <w:rsid w:val="001711D9"/>
    <w:rsid w:val="00171B54"/>
    <w:rsid w:val="00177852"/>
    <w:rsid w:val="001953B3"/>
    <w:rsid w:val="001A1F8D"/>
    <w:rsid w:val="001B2D64"/>
    <w:rsid w:val="001C72F3"/>
    <w:rsid w:val="001E16A2"/>
    <w:rsid w:val="002115E7"/>
    <w:rsid w:val="00213BC8"/>
    <w:rsid w:val="00216B23"/>
    <w:rsid w:val="0022261D"/>
    <w:rsid w:val="00230523"/>
    <w:rsid w:val="00237794"/>
    <w:rsid w:val="002437EE"/>
    <w:rsid w:val="00280212"/>
    <w:rsid w:val="002921DB"/>
    <w:rsid w:val="0029741B"/>
    <w:rsid w:val="002B1354"/>
    <w:rsid w:val="002B3E75"/>
    <w:rsid w:val="002D15E0"/>
    <w:rsid w:val="002D175D"/>
    <w:rsid w:val="002E42BE"/>
    <w:rsid w:val="002E6CD2"/>
    <w:rsid w:val="002F37EA"/>
    <w:rsid w:val="002F56C5"/>
    <w:rsid w:val="00300562"/>
    <w:rsid w:val="00321873"/>
    <w:rsid w:val="003267AF"/>
    <w:rsid w:val="0033336B"/>
    <w:rsid w:val="00335C27"/>
    <w:rsid w:val="0033601E"/>
    <w:rsid w:val="00362533"/>
    <w:rsid w:val="00365911"/>
    <w:rsid w:val="00371426"/>
    <w:rsid w:val="0037329D"/>
    <w:rsid w:val="00373FE8"/>
    <w:rsid w:val="00376403"/>
    <w:rsid w:val="00377D24"/>
    <w:rsid w:val="003860A5"/>
    <w:rsid w:val="003D373C"/>
    <w:rsid w:val="003E42CB"/>
    <w:rsid w:val="003F5BDB"/>
    <w:rsid w:val="00402F22"/>
    <w:rsid w:val="00420FA5"/>
    <w:rsid w:val="00430CCD"/>
    <w:rsid w:val="0043424A"/>
    <w:rsid w:val="00436782"/>
    <w:rsid w:val="004530F0"/>
    <w:rsid w:val="00453C04"/>
    <w:rsid w:val="0046069D"/>
    <w:rsid w:val="00462B43"/>
    <w:rsid w:val="004640A0"/>
    <w:rsid w:val="0046485C"/>
    <w:rsid w:val="00474CB5"/>
    <w:rsid w:val="00491611"/>
    <w:rsid w:val="00497149"/>
    <w:rsid w:val="004B756B"/>
    <w:rsid w:val="004C086A"/>
    <w:rsid w:val="004C358F"/>
    <w:rsid w:val="004F0670"/>
    <w:rsid w:val="004F4F64"/>
    <w:rsid w:val="004F6C80"/>
    <w:rsid w:val="00557484"/>
    <w:rsid w:val="0057379E"/>
    <w:rsid w:val="00577DD3"/>
    <w:rsid w:val="00583F70"/>
    <w:rsid w:val="00585CC1"/>
    <w:rsid w:val="0059737C"/>
    <w:rsid w:val="005B11B5"/>
    <w:rsid w:val="005C0841"/>
    <w:rsid w:val="005D254B"/>
    <w:rsid w:val="005E4D22"/>
    <w:rsid w:val="005F2E0C"/>
    <w:rsid w:val="0060666E"/>
    <w:rsid w:val="00607857"/>
    <w:rsid w:val="00631BA4"/>
    <w:rsid w:val="0063397D"/>
    <w:rsid w:val="00637689"/>
    <w:rsid w:val="0064541D"/>
    <w:rsid w:val="00653B58"/>
    <w:rsid w:val="00673CAD"/>
    <w:rsid w:val="006770CF"/>
    <w:rsid w:val="006841EC"/>
    <w:rsid w:val="006E542F"/>
    <w:rsid w:val="006F3B81"/>
    <w:rsid w:val="00715D73"/>
    <w:rsid w:val="00715F81"/>
    <w:rsid w:val="007335E4"/>
    <w:rsid w:val="00734BFB"/>
    <w:rsid w:val="00735AA1"/>
    <w:rsid w:val="00735B03"/>
    <w:rsid w:val="00752CBB"/>
    <w:rsid w:val="00752FD0"/>
    <w:rsid w:val="00755874"/>
    <w:rsid w:val="0076503D"/>
    <w:rsid w:val="00770C06"/>
    <w:rsid w:val="00777FB3"/>
    <w:rsid w:val="0078043F"/>
    <w:rsid w:val="007834E3"/>
    <w:rsid w:val="00793A37"/>
    <w:rsid w:val="007A0864"/>
    <w:rsid w:val="007A79D0"/>
    <w:rsid w:val="007B75BC"/>
    <w:rsid w:val="007C52B9"/>
    <w:rsid w:val="007F7E60"/>
    <w:rsid w:val="00804C15"/>
    <w:rsid w:val="008130F8"/>
    <w:rsid w:val="00813D68"/>
    <w:rsid w:val="00833FBD"/>
    <w:rsid w:val="0085139F"/>
    <w:rsid w:val="00857115"/>
    <w:rsid w:val="00870E0F"/>
    <w:rsid w:val="00874547"/>
    <w:rsid w:val="00874F2A"/>
    <w:rsid w:val="00877264"/>
    <w:rsid w:val="008778B1"/>
    <w:rsid w:val="008B59E2"/>
    <w:rsid w:val="008B60E3"/>
    <w:rsid w:val="008B692F"/>
    <w:rsid w:val="008F08A9"/>
    <w:rsid w:val="00907C9B"/>
    <w:rsid w:val="0093234D"/>
    <w:rsid w:val="00955BB4"/>
    <w:rsid w:val="0096333C"/>
    <w:rsid w:val="00971759"/>
    <w:rsid w:val="00982471"/>
    <w:rsid w:val="009845DE"/>
    <w:rsid w:val="00986486"/>
    <w:rsid w:val="00991009"/>
    <w:rsid w:val="009A1359"/>
    <w:rsid w:val="009A143E"/>
    <w:rsid w:val="009A3E5A"/>
    <w:rsid w:val="009C01C0"/>
    <w:rsid w:val="009D6B5C"/>
    <w:rsid w:val="009E071D"/>
    <w:rsid w:val="009E6AF8"/>
    <w:rsid w:val="009F1BD5"/>
    <w:rsid w:val="00A01FCF"/>
    <w:rsid w:val="00A151CA"/>
    <w:rsid w:val="00A3469B"/>
    <w:rsid w:val="00A37153"/>
    <w:rsid w:val="00A41C62"/>
    <w:rsid w:val="00A44357"/>
    <w:rsid w:val="00A46E32"/>
    <w:rsid w:val="00A611A2"/>
    <w:rsid w:val="00A647F7"/>
    <w:rsid w:val="00A6657A"/>
    <w:rsid w:val="00A9292D"/>
    <w:rsid w:val="00A94FC6"/>
    <w:rsid w:val="00AE1619"/>
    <w:rsid w:val="00B05D18"/>
    <w:rsid w:val="00B14A78"/>
    <w:rsid w:val="00B1528D"/>
    <w:rsid w:val="00B41B28"/>
    <w:rsid w:val="00B55966"/>
    <w:rsid w:val="00B7181D"/>
    <w:rsid w:val="00B75F35"/>
    <w:rsid w:val="00B851B4"/>
    <w:rsid w:val="00B96DBF"/>
    <w:rsid w:val="00BA510E"/>
    <w:rsid w:val="00BB3491"/>
    <w:rsid w:val="00BC4474"/>
    <w:rsid w:val="00BC7093"/>
    <w:rsid w:val="00BC73CA"/>
    <w:rsid w:val="00BE15A2"/>
    <w:rsid w:val="00BF0967"/>
    <w:rsid w:val="00C100D8"/>
    <w:rsid w:val="00C21630"/>
    <w:rsid w:val="00C27C18"/>
    <w:rsid w:val="00C34CB7"/>
    <w:rsid w:val="00C6385D"/>
    <w:rsid w:val="00C7271C"/>
    <w:rsid w:val="00C75767"/>
    <w:rsid w:val="00C937C4"/>
    <w:rsid w:val="00C95DFD"/>
    <w:rsid w:val="00C96FF4"/>
    <w:rsid w:val="00CA65DC"/>
    <w:rsid w:val="00CB1A71"/>
    <w:rsid w:val="00CB6D47"/>
    <w:rsid w:val="00CF0028"/>
    <w:rsid w:val="00CF7FDB"/>
    <w:rsid w:val="00D3199E"/>
    <w:rsid w:val="00D42292"/>
    <w:rsid w:val="00D43FD9"/>
    <w:rsid w:val="00D5645F"/>
    <w:rsid w:val="00D61DE4"/>
    <w:rsid w:val="00D6505C"/>
    <w:rsid w:val="00D778AB"/>
    <w:rsid w:val="00DA4F43"/>
    <w:rsid w:val="00DB0EEF"/>
    <w:rsid w:val="00DD0C34"/>
    <w:rsid w:val="00DE7D22"/>
    <w:rsid w:val="00E0761A"/>
    <w:rsid w:val="00E102C5"/>
    <w:rsid w:val="00E2146E"/>
    <w:rsid w:val="00E26E5C"/>
    <w:rsid w:val="00E361B7"/>
    <w:rsid w:val="00E47FCF"/>
    <w:rsid w:val="00E530F2"/>
    <w:rsid w:val="00E55FE7"/>
    <w:rsid w:val="00E6327C"/>
    <w:rsid w:val="00E726C8"/>
    <w:rsid w:val="00E82C4E"/>
    <w:rsid w:val="00E85B68"/>
    <w:rsid w:val="00E87FC4"/>
    <w:rsid w:val="00E93ED7"/>
    <w:rsid w:val="00E97DF0"/>
    <w:rsid w:val="00EA4746"/>
    <w:rsid w:val="00EB1C00"/>
    <w:rsid w:val="00EB394B"/>
    <w:rsid w:val="00EB620C"/>
    <w:rsid w:val="00EB73D9"/>
    <w:rsid w:val="00ED125D"/>
    <w:rsid w:val="00ED1865"/>
    <w:rsid w:val="00ED348B"/>
    <w:rsid w:val="00ED398F"/>
    <w:rsid w:val="00EE0A95"/>
    <w:rsid w:val="00EF288E"/>
    <w:rsid w:val="00F24D76"/>
    <w:rsid w:val="00F35B8C"/>
    <w:rsid w:val="00F52838"/>
    <w:rsid w:val="00F71F56"/>
    <w:rsid w:val="00F77670"/>
    <w:rsid w:val="00F80004"/>
    <w:rsid w:val="00F82F2B"/>
    <w:rsid w:val="00F92EC1"/>
    <w:rsid w:val="00FB5B71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21B64"/>
  <w15:docId w15:val="{4B514205-986D-4F9F-9CCA-A4196C75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0BF"/>
    <w:pPr>
      <w:spacing w:after="0" w:line="270" w:lineRule="atLeast"/>
    </w:pPr>
    <w:rPr>
      <w:rFonts w:ascii="CorpoSLig" w:hAnsi="CorpoSLig"/>
    </w:rPr>
  </w:style>
  <w:style w:type="paragraph" w:styleId="1">
    <w:name w:val="heading 1"/>
    <w:basedOn w:val="a"/>
    <w:next w:val="a"/>
    <w:link w:val="1Char"/>
    <w:uiPriority w:val="9"/>
    <w:qFormat/>
    <w:rsid w:val="00E55FE7"/>
    <w:pPr>
      <w:keepNext/>
      <w:keepLines/>
      <w:spacing w:line="500" w:lineRule="exact"/>
      <w:outlineLvl w:val="0"/>
    </w:pPr>
    <w:rPr>
      <w:rFonts w:ascii="CorporateACon" w:eastAsiaTheme="majorEastAsia" w:hAnsi="CorporateACon" w:cstheme="majorBidi"/>
      <w:bCs/>
      <w:sz w:val="50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C96FF4"/>
    <w:pPr>
      <w:spacing w:line="340" w:lineRule="exact"/>
      <w:outlineLvl w:val="1"/>
    </w:pPr>
    <w:rPr>
      <w:rFonts w:ascii="CorpoS" w:hAnsi="CorpoS"/>
      <w:bCs w:val="0"/>
      <w:sz w:val="30"/>
      <w:szCs w:val="26"/>
    </w:rPr>
  </w:style>
  <w:style w:type="paragraph" w:styleId="3">
    <w:name w:val="heading 3"/>
    <w:basedOn w:val="2"/>
    <w:next w:val="a"/>
    <w:link w:val="3Char"/>
    <w:uiPriority w:val="9"/>
    <w:unhideWhenUsed/>
    <w:qFormat/>
    <w:rsid w:val="00A37153"/>
    <w:pPr>
      <w:spacing w:line="300" w:lineRule="exact"/>
      <w:outlineLvl w:val="2"/>
    </w:pPr>
    <w:rPr>
      <w:bCs/>
    </w:rPr>
  </w:style>
  <w:style w:type="paragraph" w:styleId="4">
    <w:name w:val="heading 4"/>
    <w:basedOn w:val="3"/>
    <w:next w:val="a"/>
    <w:link w:val="4Char"/>
    <w:uiPriority w:val="9"/>
    <w:semiHidden/>
    <w:unhideWhenUsed/>
    <w:qFormat/>
    <w:rsid w:val="00E530F2"/>
    <w:pPr>
      <w:spacing w:before="200"/>
      <w:outlineLvl w:val="3"/>
    </w:pPr>
    <w:rPr>
      <w:bCs w:val="0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">
    <w:name w:val="머리글 Char"/>
    <w:basedOn w:val="a0"/>
    <w:link w:val="a3"/>
    <w:uiPriority w:val="99"/>
    <w:rsid w:val="00CB6D47"/>
  </w:style>
  <w:style w:type="paragraph" w:styleId="a4">
    <w:name w:val="footer"/>
    <w:basedOn w:val="a"/>
    <w:link w:val="Char0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0">
    <w:name w:val="바닥글 Char"/>
    <w:basedOn w:val="a0"/>
    <w:link w:val="a4"/>
    <w:uiPriority w:val="99"/>
    <w:rsid w:val="00CB6D47"/>
  </w:style>
  <w:style w:type="character" w:customStyle="1" w:styleId="1Char">
    <w:name w:val="제목 1 Char"/>
    <w:basedOn w:val="a0"/>
    <w:link w:val="1"/>
    <w:uiPriority w:val="9"/>
    <w:rsid w:val="00E55FE7"/>
    <w:rPr>
      <w:rFonts w:ascii="CorporateACon" w:eastAsiaTheme="majorEastAsia" w:hAnsi="CorporateACon" w:cstheme="majorBidi"/>
      <w:bCs/>
      <w:sz w:val="50"/>
      <w:szCs w:val="28"/>
    </w:rPr>
  </w:style>
  <w:style w:type="character" w:customStyle="1" w:styleId="2Char">
    <w:name w:val="제목 2 Char"/>
    <w:basedOn w:val="a0"/>
    <w:link w:val="2"/>
    <w:uiPriority w:val="9"/>
    <w:rsid w:val="00C96FF4"/>
    <w:rPr>
      <w:rFonts w:ascii="CorpoS" w:eastAsiaTheme="majorEastAsia" w:hAnsi="CorpoS" w:cstheme="majorBidi"/>
      <w:sz w:val="30"/>
      <w:szCs w:val="26"/>
    </w:rPr>
  </w:style>
  <w:style w:type="character" w:customStyle="1" w:styleId="3Char">
    <w:name w:val="제목 3 Char"/>
    <w:basedOn w:val="a0"/>
    <w:link w:val="3"/>
    <w:uiPriority w:val="9"/>
    <w:rsid w:val="00A37153"/>
    <w:rPr>
      <w:rFonts w:ascii="CorpoS" w:eastAsiaTheme="majorEastAsia" w:hAnsi="CorpoS" w:cstheme="majorBidi"/>
      <w:bCs/>
      <w:sz w:val="30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E530F2"/>
    <w:rPr>
      <w:rFonts w:ascii="CorpoS" w:eastAsiaTheme="majorEastAsia" w:hAnsi="CorpoS" w:cstheme="majorBidi"/>
      <w:iCs/>
      <w:sz w:val="30"/>
    </w:rPr>
  </w:style>
  <w:style w:type="paragraph" w:styleId="a5">
    <w:name w:val="Balloon Text"/>
    <w:basedOn w:val="a"/>
    <w:link w:val="Char1"/>
    <w:uiPriority w:val="99"/>
    <w:semiHidden/>
    <w:unhideWhenUsed/>
    <w:rsid w:val="00673CAD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5"/>
    <w:uiPriority w:val="99"/>
    <w:semiHidden/>
    <w:rsid w:val="00673C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Black-Standard11ptbold">
    <w:name w:val="Format Black - Standard 11pt bold"/>
    <w:basedOn w:val="FormatBlack-Standard11pt"/>
    <w:qFormat/>
    <w:rsid w:val="003D373C"/>
    <w:rPr>
      <w:rFonts w:ascii="CorpoSDem" w:hAnsi="CorpoSDem"/>
    </w:rPr>
  </w:style>
  <w:style w:type="character" w:styleId="a7">
    <w:name w:val="Hyperlink"/>
    <w:basedOn w:val="a0"/>
    <w:uiPriority w:val="99"/>
    <w:unhideWhenUsed/>
    <w:rsid w:val="00116DB8"/>
    <w:rPr>
      <w:color w:val="0000FF" w:themeColor="hyperlink"/>
      <w:u w:val="single"/>
    </w:rPr>
  </w:style>
  <w:style w:type="paragraph" w:styleId="a8">
    <w:name w:val="No Spacing"/>
    <w:uiPriority w:val="1"/>
    <w:qFormat/>
    <w:rsid w:val="000464DD"/>
    <w:pPr>
      <w:spacing w:after="0" w:line="240" w:lineRule="auto"/>
    </w:pPr>
    <w:rPr>
      <w:rFonts w:ascii="CorpoS" w:hAnsi="CorpoS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9741B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de-DE"/>
    </w:rPr>
  </w:style>
  <w:style w:type="paragraph" w:styleId="30">
    <w:name w:val="toc 3"/>
    <w:basedOn w:val="a"/>
    <w:next w:val="a"/>
    <w:autoRedefine/>
    <w:uiPriority w:val="39"/>
    <w:unhideWhenUsed/>
    <w:rsid w:val="0029741B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29741B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ED398F"/>
    <w:pPr>
      <w:ind w:left="720"/>
      <w:contextualSpacing/>
    </w:pPr>
  </w:style>
  <w:style w:type="paragraph" w:customStyle="1" w:styleId="Aufzhlung">
    <w:name w:val="Aufzählung"/>
    <w:basedOn w:val="a"/>
    <w:qFormat/>
    <w:rsid w:val="00F35B8C"/>
    <w:pPr>
      <w:numPr>
        <w:numId w:val="10"/>
      </w:numPr>
      <w:tabs>
        <w:tab w:val="left" w:pos="1843"/>
        <w:tab w:val="left" w:pos="3686"/>
        <w:tab w:val="left" w:pos="5528"/>
        <w:tab w:val="left" w:pos="7371"/>
        <w:tab w:val="left" w:pos="9214"/>
      </w:tabs>
      <w:spacing w:line="200" w:lineRule="exact"/>
      <w:ind w:left="238" w:hanging="219"/>
    </w:pPr>
    <w:rPr>
      <w:sz w:val="17"/>
      <w:szCs w:val="14"/>
    </w:rPr>
  </w:style>
  <w:style w:type="paragraph" w:customStyle="1" w:styleId="FormatGrey-Standard115pt">
    <w:name w:val="Format Grey - Standard 11.5pt"/>
    <w:qFormat/>
    <w:rsid w:val="00971759"/>
    <w:pPr>
      <w:spacing w:line="260" w:lineRule="exact"/>
    </w:pPr>
    <w:rPr>
      <w:rFonts w:ascii="CorpoSLig" w:hAnsi="CorpoSLig"/>
      <w:color w:val="7F7F7F" w:themeColor="text1" w:themeTint="80"/>
      <w:sz w:val="23"/>
      <w:szCs w:val="23"/>
      <w:lang w:val="en-US"/>
    </w:rPr>
  </w:style>
  <w:style w:type="paragraph" w:customStyle="1" w:styleId="FormatGrey-Standard75pt">
    <w:name w:val="Format Grey - Standard 7.5pt"/>
    <w:basedOn w:val="FormatGrey-Standard115pt"/>
    <w:qFormat/>
    <w:rsid w:val="007B75BC"/>
    <w:pPr>
      <w:tabs>
        <w:tab w:val="left" w:pos="567"/>
      </w:tabs>
      <w:spacing w:after="0" w:line="170" w:lineRule="exact"/>
    </w:pPr>
    <w:rPr>
      <w:sz w:val="15"/>
      <w:szCs w:val="15"/>
    </w:rPr>
  </w:style>
  <w:style w:type="paragraph" w:customStyle="1" w:styleId="FormatBlack-Aufzhlung">
    <w:name w:val="Format Black - Aufzählung"/>
    <w:basedOn w:val="a9"/>
    <w:qFormat/>
    <w:rsid w:val="00F77670"/>
    <w:pPr>
      <w:numPr>
        <w:numId w:val="13"/>
      </w:numPr>
      <w:ind w:left="284" w:hanging="284"/>
    </w:pPr>
    <w:rPr>
      <w:rFonts w:cs="CorpoS"/>
      <w:color w:val="000000"/>
      <w:lang w:val="en-US"/>
    </w:rPr>
  </w:style>
  <w:style w:type="paragraph" w:customStyle="1" w:styleId="FormatBlack-Standard85pt">
    <w:name w:val="Format Black - Standard 8.5pt"/>
    <w:basedOn w:val="a"/>
    <w:qFormat/>
    <w:rsid w:val="00637689"/>
    <w:pPr>
      <w:tabs>
        <w:tab w:val="right" w:pos="8562"/>
        <w:tab w:val="right" w:pos="9185"/>
      </w:tabs>
      <w:spacing w:line="162" w:lineRule="atLeast"/>
      <w:jc w:val="center"/>
    </w:pPr>
    <w:rPr>
      <w:sz w:val="17"/>
      <w:szCs w:val="12"/>
      <w:lang w:val="en-US"/>
    </w:rPr>
  </w:style>
  <w:style w:type="paragraph" w:customStyle="1" w:styleId="FormatBlack-Standard11pt">
    <w:name w:val="Format Black - Standard 11pt"/>
    <w:basedOn w:val="a"/>
    <w:qFormat/>
    <w:rsid w:val="00365911"/>
    <w:pPr>
      <w:tabs>
        <w:tab w:val="left" w:pos="284"/>
        <w:tab w:val="left" w:pos="851"/>
        <w:tab w:val="left" w:pos="1701"/>
        <w:tab w:val="right" w:pos="7088"/>
      </w:tabs>
    </w:pPr>
    <w:rPr>
      <w:lang w:val="en-US"/>
    </w:rPr>
  </w:style>
  <w:style w:type="paragraph" w:customStyle="1" w:styleId="FormatGrey-Standard85pt">
    <w:name w:val="Format Grey - Standard 8.5pt"/>
    <w:basedOn w:val="FormatGrey-Standard115pt"/>
    <w:next w:val="FormatBlack-Standard85pt"/>
    <w:qFormat/>
    <w:rsid w:val="00971759"/>
    <w:pPr>
      <w:spacing w:line="180" w:lineRule="exact"/>
    </w:pPr>
    <w:rPr>
      <w:sz w:val="17"/>
      <w:szCs w:val="17"/>
    </w:rPr>
  </w:style>
  <w:style w:type="paragraph" w:customStyle="1" w:styleId="FormatBlack-Headline-1">
    <w:name w:val="Format Black - Headline-1"/>
    <w:basedOn w:val="1"/>
    <w:qFormat/>
    <w:rsid w:val="00F80004"/>
  </w:style>
  <w:style w:type="paragraph" w:customStyle="1" w:styleId="FormatBlack-Headline-2">
    <w:name w:val="Format Black - Headline-2"/>
    <w:basedOn w:val="2"/>
    <w:qFormat/>
    <w:rsid w:val="00F35B8C"/>
    <w:rPr>
      <w:rFonts w:ascii="CorpoSLig" w:hAnsi="CorpoSLig"/>
    </w:rPr>
  </w:style>
  <w:style w:type="paragraph" w:customStyle="1" w:styleId="HeaderGray-Konzernhinweis">
    <w:name w:val="Header Gray - Konzernhinweis"/>
    <w:basedOn w:val="a"/>
    <w:qFormat/>
    <w:rsid w:val="00D5645F"/>
    <w:pPr>
      <w:spacing w:line="180" w:lineRule="exact"/>
    </w:pPr>
    <w:rPr>
      <w:color w:val="73797C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AS-Software\SAM_EXPORT\Form\Templates\Word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FF0F2-C922-4190-9012-60451A936A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WordVorlage</Template>
  <TotalTime>0</TotalTime>
  <Pages>9</Pages>
  <Words>2144</Words>
  <Characters>10806</Characters>
  <Application>Microsoft Office Word</Application>
  <DocSecurity>0</DocSecurity>
  <Lines>600</Lines>
  <Paragraphs>380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ITI/OD</Company>
  <LinksUpToDate>false</LinksUpToDate>
  <CharactersWithSpaces>12570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sunghan.cho</dc:creator>
  <cp:lastModifiedBy>조성한 Product Management</cp:lastModifiedBy>
  <cp:revision>2</cp:revision>
  <cp:lastPrinted>2014-04-24T06:47:00Z</cp:lastPrinted>
  <dcterms:created xsi:type="dcterms:W3CDTF">2026-01-28T07:34:00Z</dcterms:created>
  <dcterms:modified xsi:type="dcterms:W3CDTF">2026-01-28T07:34:00Z</dcterms:modified>
</cp:coreProperties>
</file>