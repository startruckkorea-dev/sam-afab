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14CF0" w14:textId="77777777" w:rsidR="005626B7" w:rsidRPr="000F1AB5" w:rsidRDefault="005626B7" w:rsidP="005626B7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b/>
          <w:bCs/>
          <w:color w:val="000000"/>
          <w:sz w:val="20"/>
          <w:szCs w:val="20"/>
          <w:lang w:val="en-US"/>
        </w:rPr>
      </w:pPr>
    </w:p>
    <w:p w14:paraId="7F41683A" w14:textId="77777777" w:rsidR="005626B7" w:rsidRDefault="005626B7" w:rsidP="005626B7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TR02-1  Actros-L 2853LS 6x2 B5F 2026-04_43775</w:t>
      </w:r>
    </w:p>
    <w:p w14:paraId="0B487F7F" w14:textId="77777777" w:rsidR="005626B7" w:rsidRDefault="005626B7" w:rsidP="005626B7">
      <w:pPr>
        <w:widowControl w:val="0"/>
        <w:tabs>
          <w:tab w:val="left" w:pos="2834"/>
          <w:tab w:val="left" w:pos="3685"/>
        </w:tabs>
        <w:autoSpaceDE w:val="0"/>
        <w:autoSpaceDN w:val="0"/>
        <w:adjustRightInd w:val="0"/>
        <w:spacing w:line="240" w:lineRule="auto"/>
        <w:jc w:val="center"/>
        <w:rPr>
          <w:rFonts w:ascii="CorpoS" w:hAnsi="CorpoS" w:cs="CorpoS"/>
          <w:b/>
          <w:bCs/>
          <w:color w:val="000000"/>
        </w:rPr>
      </w:pPr>
    </w:p>
    <w:p w14:paraId="774FD984" w14:textId="77777777" w:rsidR="005626B7" w:rsidRDefault="005626B7" w:rsidP="005626B7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8"/>
          <w:szCs w:val="28"/>
        </w:rPr>
        <w:t>Mercedes-Benz Actros 5 L FHS 2653 LSDNA</w:t>
      </w:r>
    </w:p>
    <w:p w14:paraId="4D588780" w14:textId="77777777" w:rsidR="005626B7" w:rsidRDefault="005626B7" w:rsidP="005626B7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8"/>
          <w:szCs w:val="28"/>
        </w:rPr>
      </w:pPr>
    </w:p>
    <w:p w14:paraId="58531EBA" w14:textId="77777777" w:rsidR="005626B7" w:rsidRDefault="005626B7" w:rsidP="005626B7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8"/>
          <w:szCs w:val="28"/>
        </w:rPr>
      </w:pPr>
    </w:p>
    <w:p w14:paraId="07CEAEA0" w14:textId="77777777" w:rsidR="005626B7" w:rsidRDefault="005626B7" w:rsidP="005626B7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Vehicle description</w:t>
      </w:r>
    </w:p>
    <w:p w14:paraId="1F0DD691" w14:textId="77777777" w:rsidR="005626B7" w:rsidRDefault="005626B7" w:rsidP="005626B7">
      <w:pPr>
        <w:widowControl w:val="0"/>
        <w:tabs>
          <w:tab w:val="left" w:pos="2552"/>
        </w:tabs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8"/>
          <w:szCs w:val="28"/>
        </w:rPr>
      </w:pPr>
    </w:p>
    <w:p w14:paraId="70ED331E" w14:textId="77777777" w:rsidR="005626B7" w:rsidRDefault="005626B7" w:rsidP="005626B7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Model:</w:t>
      </w:r>
      <w:r>
        <w:rPr>
          <w:rFonts w:ascii="CorpoS" w:hAnsi="CorpoS" w:cs="CorpoS"/>
          <w:color w:val="000000"/>
        </w:rPr>
        <w:tab/>
        <w:t>Mercedes-Benz Actros 5 L FHS</w:t>
      </w:r>
    </w:p>
    <w:p w14:paraId="56CEF9D0" w14:textId="77777777" w:rsidR="005626B7" w:rsidRDefault="005626B7" w:rsidP="005626B7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Vehicle type:</w:t>
      </w:r>
      <w:r>
        <w:rPr>
          <w:rFonts w:ascii="CorpoS" w:hAnsi="CorpoS" w:cs="CorpoS"/>
          <w:color w:val="000000"/>
        </w:rPr>
        <w:tab/>
        <w:t>2653 LSDNA</w:t>
      </w:r>
    </w:p>
    <w:p w14:paraId="5D527A66" w14:textId="77777777" w:rsidR="005626B7" w:rsidRDefault="005626B7" w:rsidP="005626B7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Drivetrain:</w:t>
      </w:r>
      <w:r>
        <w:rPr>
          <w:rFonts w:ascii="CorpoS" w:hAnsi="CorpoS" w:cs="CorpoS"/>
          <w:color w:val="000000"/>
        </w:rPr>
        <w:tab/>
        <w:t>6x2</w:t>
      </w:r>
    </w:p>
    <w:p w14:paraId="402E9317" w14:textId="77777777" w:rsidR="005626B7" w:rsidRDefault="005626B7" w:rsidP="005626B7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Baumuster:</w:t>
      </w:r>
      <w:r>
        <w:rPr>
          <w:rFonts w:ascii="CorpoS" w:hAnsi="CorpoS" w:cs="CorpoS"/>
          <w:color w:val="000000"/>
        </w:rPr>
        <w:tab/>
        <w:t>96342512</w:t>
      </w:r>
    </w:p>
    <w:p w14:paraId="55CDB2BE" w14:textId="77777777" w:rsidR="005626B7" w:rsidRDefault="005626B7" w:rsidP="005626B7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Subcategory:</w:t>
      </w:r>
      <w:r>
        <w:rPr>
          <w:rFonts w:ascii="CorpoS" w:hAnsi="CorpoS" w:cs="CorpoS"/>
          <w:color w:val="000000"/>
        </w:rPr>
        <w:tab/>
        <w:t>24a</w:t>
      </w:r>
    </w:p>
    <w:p w14:paraId="4F4F179C" w14:textId="77777777" w:rsidR="005626B7" w:rsidRDefault="005626B7" w:rsidP="005626B7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Chassis variant:</w:t>
      </w:r>
      <w:r>
        <w:rPr>
          <w:rFonts w:ascii="CorpoS" w:hAnsi="CorpoS" w:cs="CorpoS"/>
          <w:color w:val="000000"/>
        </w:rPr>
        <w:tab/>
        <w:t>Semitrailer tractor</w:t>
      </w:r>
    </w:p>
    <w:p w14:paraId="2849ADCA" w14:textId="77777777" w:rsidR="005626B7" w:rsidRDefault="005626B7" w:rsidP="005626B7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Cab:</w:t>
      </w:r>
      <w:r>
        <w:rPr>
          <w:rFonts w:ascii="CorpoS" w:hAnsi="CorpoS" w:cs="CorpoS"/>
          <w:color w:val="000000"/>
        </w:rPr>
        <w:tab/>
        <w:t>L-cab</w:t>
      </w:r>
    </w:p>
    <w:p w14:paraId="2D9CEA5D" w14:textId="77777777" w:rsidR="005626B7" w:rsidRDefault="005626B7" w:rsidP="005626B7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Engine power:</w:t>
      </w:r>
      <w:r>
        <w:rPr>
          <w:rFonts w:ascii="CorpoS" w:hAnsi="CorpoS" w:cs="CorpoS"/>
          <w:color w:val="000000"/>
        </w:rPr>
        <w:tab/>
        <w:t>390 kW(530 PS)</w:t>
      </w:r>
    </w:p>
    <w:p w14:paraId="77D7AC4D" w14:textId="77777777" w:rsidR="005626B7" w:rsidRDefault="005626B7" w:rsidP="005626B7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Wheelbase:</w:t>
      </w:r>
      <w:r>
        <w:rPr>
          <w:rFonts w:ascii="CorpoS" w:hAnsi="CorpoS" w:cs="CorpoS"/>
          <w:color w:val="000000"/>
        </w:rPr>
        <w:tab/>
        <w:t>3250 mm</w:t>
      </w:r>
    </w:p>
    <w:p w14:paraId="27FA00DB" w14:textId="77777777" w:rsidR="005626B7" w:rsidRDefault="005626B7" w:rsidP="005626B7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Gross vehicle weight:</w:t>
      </w:r>
      <w:r>
        <w:rPr>
          <w:rFonts w:ascii="CorpoS" w:hAnsi="CorpoS" w:cs="CorpoS"/>
          <w:color w:val="000000"/>
        </w:rPr>
        <w:tab/>
        <w:t>- kg</w:t>
      </w:r>
    </w:p>
    <w:p w14:paraId="3CFFA734" w14:textId="77777777" w:rsidR="005626B7" w:rsidRDefault="005626B7" w:rsidP="005626B7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Steering type:</w:t>
      </w:r>
      <w:r>
        <w:rPr>
          <w:rFonts w:ascii="CorpoS" w:hAnsi="CorpoS" w:cs="CorpoS"/>
          <w:color w:val="000000"/>
        </w:rPr>
        <w:tab/>
        <w:t>left</w:t>
      </w:r>
    </w:p>
    <w:p w14:paraId="36BE40F8" w14:textId="77777777" w:rsidR="005626B7" w:rsidRDefault="005626B7" w:rsidP="005626B7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Country validity:</w:t>
      </w:r>
      <w:r>
        <w:rPr>
          <w:rFonts w:ascii="CorpoS" w:hAnsi="CorpoS" w:cs="CorpoS"/>
          <w:color w:val="000000"/>
        </w:rPr>
        <w:tab/>
        <w:t>(847) Republic of Korea (South Korea)</w:t>
      </w:r>
    </w:p>
    <w:p w14:paraId="3BCF4415" w14:textId="77777777" w:rsidR="005626B7" w:rsidRDefault="005626B7" w:rsidP="005626B7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 xml:space="preserve">Fifth wheel position: </w:t>
      </w:r>
      <w:r>
        <w:rPr>
          <w:rFonts w:ascii="CorpoS" w:hAnsi="CorpoS" w:cs="CorpoS"/>
          <w:color w:val="000000"/>
        </w:rPr>
        <w:tab/>
        <w:t>950 mm</w:t>
      </w:r>
    </w:p>
    <w:p w14:paraId="1973B93D" w14:textId="77777777" w:rsidR="005626B7" w:rsidRPr="00362533" w:rsidRDefault="005626B7" w:rsidP="005626B7"/>
    <w:p w14:paraId="21CACCBB" w14:textId="10D95F6F" w:rsidR="009A0B32" w:rsidRDefault="009A0B32" w:rsidP="009A0B32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</w:rPr>
      </w:pPr>
    </w:p>
    <w:p w14:paraId="132C474C" w14:textId="04CEE950" w:rsidR="009A0B32" w:rsidRPr="00172899" w:rsidRDefault="009A0B32" w:rsidP="009A0B32">
      <w:pPr>
        <w:widowControl w:val="0"/>
        <w:tabs>
          <w:tab w:val="left" w:pos="5102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>
        <w:rPr>
          <w:rFonts w:ascii="CorpoS" w:hAnsi="CorpoS" w:cs="CorpoS"/>
          <w:color w:val="000000"/>
          <w:sz w:val="24"/>
          <w:szCs w:val="24"/>
        </w:rPr>
        <w:tab/>
      </w:r>
      <w:r w:rsidRPr="00172899">
        <w:rPr>
          <w:rFonts w:ascii="CorpoS" w:hAnsi="CorpoS" w:cs="CorpoS"/>
          <w:b/>
          <w:bCs/>
          <w:color w:val="000000"/>
          <w:lang w:val="en-US"/>
        </w:rPr>
        <w:t>Discount in %</w:t>
      </w:r>
      <w:r w:rsidRPr="00172899">
        <w:rPr>
          <w:rFonts w:ascii="CorpoS" w:hAnsi="CorpoS" w:cs="CorpoS"/>
          <w:b/>
          <w:bCs/>
          <w:color w:val="000000"/>
          <w:sz w:val="24"/>
          <w:szCs w:val="24"/>
          <w:lang w:val="en-US"/>
        </w:rPr>
        <w:tab/>
      </w:r>
      <w:r>
        <w:rPr>
          <w:rFonts w:ascii="CorpoS" w:hAnsi="CorpoS" w:cs="CorpoS"/>
          <w:b/>
          <w:bCs/>
          <w:color w:val="000000"/>
          <w:sz w:val="24"/>
          <w:szCs w:val="24"/>
        </w:rPr>
        <w:t>Amount in EUR</w:t>
      </w:r>
    </w:p>
    <w:p w14:paraId="24B7E1B6" w14:textId="77777777" w:rsidR="009A0B32" w:rsidRPr="00172899" w:rsidRDefault="009A0B32" w:rsidP="009A0B32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color w:val="000000"/>
          <w:sz w:val="24"/>
          <w:szCs w:val="24"/>
          <w:lang w:val="en-US"/>
        </w:rPr>
      </w:pPr>
    </w:p>
    <w:p w14:paraId="3D5AD850" w14:textId="056D9C06" w:rsidR="009A0B32" w:rsidRPr="00172899" w:rsidRDefault="009A0B32" w:rsidP="009A0B32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Basic vehicle price: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198,690.00</w:t>
      </w:r>
    </w:p>
    <w:p w14:paraId="61293CB1" w14:textId="243CD8D7" w:rsidR="009A0B32" w:rsidRPr="00172899" w:rsidRDefault="009A0B32" w:rsidP="009A0B32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Price paint: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5,071.00</w:t>
      </w:r>
    </w:p>
    <w:p w14:paraId="060A4505" w14:textId="5C77A147" w:rsidR="009A0B32" w:rsidRPr="00172899" w:rsidRDefault="009A0B32" w:rsidP="009A0B32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Price tyres: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3,388.00</w:t>
      </w:r>
    </w:p>
    <w:p w14:paraId="530687D0" w14:textId="7F39313F" w:rsidR="009A0B32" w:rsidRPr="00172899" w:rsidRDefault="009A0B32" w:rsidP="009A0B32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Price special equipment: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119,501.00</w:t>
      </w:r>
    </w:p>
    <w:p w14:paraId="3C951CD7" w14:textId="3623D30D" w:rsidR="009A0B32" w:rsidRPr="00172899" w:rsidRDefault="009A0B32" w:rsidP="009A0B32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Price additional equipment: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--,--</w:t>
      </w:r>
    </w:p>
    <w:p w14:paraId="357C2299" w14:textId="7620B06E" w:rsidR="009A0B32" w:rsidRDefault="009A0B32" w:rsidP="009A0B32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76480745" w14:textId="453CE114" w:rsidR="009A0B32" w:rsidRPr="00172899" w:rsidRDefault="009A0B32" w:rsidP="009A0B32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color w:val="000000"/>
          <w:lang w:val="en-US"/>
        </w:rPr>
      </w:pPr>
      <w:r w:rsidRPr="00172899">
        <w:rPr>
          <w:rFonts w:ascii="CorpoS" w:hAnsi="CorpoS" w:cs="CorpoS"/>
          <w:b/>
          <w:bCs/>
          <w:color w:val="000000"/>
          <w:lang w:val="en-US"/>
        </w:rPr>
        <w:t xml:space="preserve">Vehicle price (ex factory) </w:t>
      </w:r>
      <w:r w:rsidRPr="00172899">
        <w:rPr>
          <w:rFonts w:ascii="CorpoS" w:hAnsi="CorpoS" w:cs="CorpoS"/>
          <w:b/>
          <w:bCs/>
          <w:color w:val="000000"/>
          <w:lang w:val="en-US"/>
        </w:rPr>
        <w:tab/>
      </w:r>
      <w:r>
        <w:rPr>
          <w:rFonts w:ascii="CorpoS" w:hAnsi="CorpoS" w:cs="CorpoS"/>
          <w:b/>
          <w:bCs/>
          <w:color w:val="000000"/>
        </w:rPr>
        <w:t>326,650.00</w:t>
      </w:r>
    </w:p>
    <w:p w14:paraId="46F8B6FA" w14:textId="6D3850C1" w:rsidR="009A0B32" w:rsidRPr="00172899" w:rsidRDefault="009A0B32" w:rsidP="009A0B32">
      <w:pPr>
        <w:widowControl w:val="0"/>
        <w:tabs>
          <w:tab w:val="right" w:pos="6803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</w:p>
    <w:p w14:paraId="5CB6D566" w14:textId="0306E6E0" w:rsidR="009A0B32" w:rsidRDefault="009A0B32" w:rsidP="009A0B32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6D258504" w14:textId="77777777" w:rsidR="009A0B32" w:rsidRDefault="009A0B32" w:rsidP="009A0B32">
      <w:pPr>
        <w:widowControl w:val="0"/>
        <w:tabs>
          <w:tab w:val="right" w:pos="9066"/>
        </w:tabs>
        <w:autoSpaceDE w:val="0"/>
        <w:autoSpaceDN w:val="0"/>
        <w:adjustRightInd w:val="0"/>
        <w:spacing w:line="240" w:lineRule="auto"/>
        <w:ind w:right="-1417"/>
        <w:rPr>
          <w:rFonts w:ascii="Times New Roman" w:hAnsi="Times New Roman"/>
          <w:color w:val="000000"/>
          <w:sz w:val="20"/>
          <w:szCs w:val="20"/>
        </w:rPr>
      </w:pPr>
    </w:p>
    <w:p w14:paraId="536CD7EC" w14:textId="77777777" w:rsidR="009A0B32" w:rsidRDefault="009A0B32" w:rsidP="009A0B32">
      <w:pPr>
        <w:widowControl w:val="0"/>
        <w:tabs>
          <w:tab w:val="left" w:pos="850"/>
          <w:tab w:val="left" w:pos="1133"/>
          <w:tab w:val="left" w:pos="1559"/>
          <w:tab w:val="left" w:pos="1984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—————————————————————————————————————————————————————————-—----------------------------</w:t>
      </w:r>
    </w:p>
    <w:p w14:paraId="11A4611D" w14:textId="6175E60A" w:rsidR="009A0B32" w:rsidRDefault="009A0B32" w:rsidP="009A0B32">
      <w:pPr>
        <w:keepNext/>
        <w:widowControl w:val="0"/>
        <w:tabs>
          <w:tab w:val="left" w:pos="850"/>
          <w:tab w:val="left" w:pos="1133"/>
          <w:tab w:val="left" w:pos="1559"/>
          <w:tab w:val="left" w:pos="1984"/>
        </w:tabs>
        <w:autoSpaceDE w:val="0"/>
        <w:autoSpaceDN w:val="0"/>
        <w:adjustRightInd w:val="0"/>
        <w:spacing w:line="240" w:lineRule="auto"/>
        <w:rPr>
          <w:rFonts w:ascii="CorpoS" w:hAnsi="CorpoS"/>
          <w:sz w:val="20"/>
          <w:szCs w:val="20"/>
        </w:rPr>
      </w:pPr>
      <w:r w:rsidRPr="0046568E">
        <w:rPr>
          <w:rFonts w:ascii="CorpoS" w:hAnsi="CorpoS"/>
          <w:sz w:val="20"/>
          <w:szCs w:val="20"/>
        </w:rPr>
        <w:t>GUID:</w:t>
      </w:r>
      <w:r w:rsidRPr="00CE22C4">
        <w:rPr>
          <w:rFonts w:ascii="CorpoS" w:hAnsi="CorpoS" w:cs="CorpoS"/>
          <w:color w:val="000000"/>
        </w:rPr>
        <w:t xml:space="preserve"> </w:t>
      </w:r>
      <w:bookmarkStart w:id="0" w:name="W_44515_91b66b4a0feb41129cab91b0c55d8dba"/>
    </w:p>
    <w:bookmarkEnd w:id="0"/>
    <w:p w14:paraId="6A2E49FC" w14:textId="6D1BE039" w:rsidR="009A0B32" w:rsidRDefault="009A0B32" w:rsidP="009A0B32">
      <w:pPr>
        <w:keepNext/>
        <w:widowControl w:val="0"/>
        <w:tabs>
          <w:tab w:val="left" w:pos="850"/>
          <w:tab w:val="left" w:pos="1133"/>
          <w:tab w:val="left" w:pos="1559"/>
          <w:tab w:val="left" w:pos="1984"/>
        </w:tabs>
        <w:autoSpaceDE w:val="0"/>
        <w:autoSpaceDN w:val="0"/>
        <w:adjustRightInd w:val="0"/>
        <w:spacing w:line="240" w:lineRule="auto"/>
        <w:rPr>
          <w:rFonts w:ascii="CorpoS" w:hAnsi="CorpoS"/>
          <w:sz w:val="20"/>
          <w:szCs w:val="20"/>
        </w:rPr>
      </w:pPr>
      <w:r>
        <w:rPr>
          <w:rFonts w:ascii="CorpoS" w:hAnsi="CorpoS" w:cs="CorpoS"/>
          <w:color w:val="000000"/>
        </w:rPr>
        <w:t>{3049ADDF-37D6-4EC4-B7E7-A7EFA2DDE43A}</w:t>
      </w:r>
    </w:p>
    <w:p w14:paraId="0CD92815" w14:textId="77777777" w:rsidR="009A0B32" w:rsidRPr="00172899" w:rsidRDefault="009A0B32" w:rsidP="009A0B32">
      <w:pPr>
        <w:widowControl w:val="0"/>
        <w:tabs>
          <w:tab w:val="right" w:pos="6802"/>
          <w:tab w:val="right" w:pos="9069"/>
        </w:tabs>
        <w:autoSpaceDE w:val="0"/>
        <w:autoSpaceDN w:val="0"/>
        <w:adjustRightInd w:val="0"/>
        <w:spacing w:line="240" w:lineRule="auto"/>
        <w:ind w:right="-1420"/>
        <w:rPr>
          <w:rFonts w:ascii="CorpoS" w:hAnsi="CorpoS" w:cs="CorpoS"/>
          <w:color w:val="000000"/>
          <w:sz w:val="20"/>
          <w:szCs w:val="20"/>
          <w:lang w:val="en-US"/>
        </w:rPr>
      </w:pPr>
    </w:p>
    <w:p w14:paraId="01E377D0" w14:textId="085DB3D7" w:rsidR="009A0B32" w:rsidRPr="00172899" w:rsidRDefault="009A0B32" w:rsidP="009A0B32">
      <w:pPr>
        <w:widowControl w:val="0"/>
        <w:tabs>
          <w:tab w:val="right" w:pos="6801"/>
          <w:tab w:val="right" w:pos="9068"/>
        </w:tabs>
        <w:autoSpaceDE w:val="0"/>
        <w:autoSpaceDN w:val="0"/>
        <w:adjustRightInd w:val="0"/>
        <w:spacing w:line="240" w:lineRule="auto"/>
        <w:ind w:right="-1419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sz w:val="20"/>
          <w:szCs w:val="20"/>
          <w:lang w:val="en-US"/>
        </w:rPr>
        <w:lastRenderedPageBreak/>
        <w:t xml:space="preserve">VAZ-Check: </w:t>
      </w:r>
      <w:r>
        <w:rPr>
          <w:rFonts w:ascii="CorpoS" w:hAnsi="CorpoS" w:cs="CorpoS"/>
          <w:color w:val="000000"/>
          <w:sz w:val="20"/>
          <w:szCs w:val="20"/>
        </w:rPr>
        <w:t>#</w:t>
      </w:r>
    </w:p>
    <w:p w14:paraId="0E78134C" w14:textId="77777777" w:rsidR="009A0B32" w:rsidRPr="00172899" w:rsidRDefault="009A0B32" w:rsidP="009A0B32">
      <w:pPr>
        <w:widowControl w:val="0"/>
        <w:tabs>
          <w:tab w:val="right" w:pos="6801"/>
          <w:tab w:val="right" w:pos="9068"/>
        </w:tabs>
        <w:autoSpaceDE w:val="0"/>
        <w:autoSpaceDN w:val="0"/>
        <w:adjustRightInd w:val="0"/>
        <w:spacing w:line="240" w:lineRule="auto"/>
        <w:ind w:right="-1419"/>
        <w:rPr>
          <w:rFonts w:ascii="CorpoS" w:hAnsi="CorpoS" w:cs="CorpoS"/>
          <w:color w:val="000000"/>
          <w:sz w:val="20"/>
          <w:szCs w:val="20"/>
          <w:lang w:val="en-US"/>
        </w:rPr>
      </w:pPr>
    </w:p>
    <w:p w14:paraId="2F890EF3" w14:textId="77777777" w:rsidR="009A0B32" w:rsidRDefault="009A0B32" w:rsidP="009A0B32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 xml:space="preserve">Vehicle status / list of reports </w:t>
      </w:r>
    </w:p>
    <w:p w14:paraId="257D6547" w14:textId="53A4E739" w:rsidR="009A0B32" w:rsidRDefault="009A0B32" w:rsidP="009A0B32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  <w:bookmarkStart w:id="1" w:name="W_44548_c5ba49df287b42439e7994753b22de1c"/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9A0B32" w:rsidRPr="00887EAE" w14:paraId="4EE757F2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56A311EF" w14:textId="77777777" w:rsidR="009A0B32" w:rsidRPr="00887EAE" w:rsidRDefault="009A0B32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48F3E00E" w14:textId="11F3DE54" w:rsidR="009A0B32" w:rsidRPr="00887EAE" w:rsidRDefault="009A0B32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Equipment</w:t>
            </w:r>
          </w:p>
        </w:tc>
      </w:tr>
      <w:tr w:rsidR="009A0B32" w:rsidRPr="00887EAE" w14:paraId="6BCAFFD0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1C25B71B" w14:textId="77777777" w:rsidR="009A0B32" w:rsidRPr="00887EAE" w:rsidRDefault="009A0B32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6DEE58A1" w14:textId="702E91F8" w:rsidR="009A0B32" w:rsidRPr="00887EAE" w:rsidRDefault="009A0B32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 confirmed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(Confirmed)</w:t>
            </w:r>
          </w:p>
        </w:tc>
      </w:tr>
      <w:tr w:rsidR="009A0B32" w:rsidRPr="00887EAE" w14:paraId="69A3457F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65C4BAFB" w14:textId="77777777" w:rsidR="009A0B32" w:rsidRPr="00887EAE" w:rsidRDefault="009A0B32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47462918" w14:textId="7ADE9383" w:rsidR="009A0B32" w:rsidRPr="00887EAE" w:rsidRDefault="009A0B32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Selected: C0A, serial frame overhang</w:t>
            </w:r>
          </w:p>
        </w:tc>
      </w:tr>
    </w:tbl>
    <w:p w14:paraId="2CFE49A0" w14:textId="2D202F81" w:rsidR="009A0B32" w:rsidRDefault="009A0B32" w:rsidP="009A0B32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9A0B32" w:rsidRPr="00887EAE" w14:paraId="491FC7B7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325B3D9E" w14:textId="77777777" w:rsidR="009A0B32" w:rsidRPr="00887EAE" w:rsidRDefault="009A0B32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71579C9B" w14:textId="7DEF4E71" w:rsidR="009A0B32" w:rsidRPr="00887EAE" w:rsidRDefault="009A0B32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Calculation</w:t>
            </w:r>
          </w:p>
        </w:tc>
      </w:tr>
      <w:tr w:rsidR="009A0B32" w:rsidRPr="00887EAE" w14:paraId="065750D3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633D966A" w14:textId="77777777" w:rsidR="009A0B32" w:rsidRPr="00887EAE" w:rsidRDefault="009A0B32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4CC03FAB" w14:textId="53082F95" w:rsidR="009A0B32" w:rsidRPr="00887EAE" w:rsidRDefault="009A0B32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 confirmed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(Confirmed)</w:t>
            </w:r>
          </w:p>
        </w:tc>
      </w:tr>
      <w:tr w:rsidR="009A0B32" w:rsidRPr="00887EAE" w14:paraId="46F97B8E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5EC46FFD" w14:textId="77777777" w:rsidR="009A0B32" w:rsidRPr="00887EAE" w:rsidRDefault="009A0B32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310925BC" w14:textId="35DF4A0B" w:rsidR="009A0B32" w:rsidRPr="00887EAE" w:rsidRDefault="009A0B32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The documentation of price data is incomplete. To following Code [%s] the price information P.O.A. or price i.c.w..</w:t>
            </w:r>
          </w:p>
        </w:tc>
      </w:tr>
    </w:tbl>
    <w:p w14:paraId="44EF9A5A" w14:textId="38FF55E7" w:rsidR="009A0B32" w:rsidRDefault="009A0B32" w:rsidP="009A0B32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9A0B32" w:rsidRPr="00887EAE" w14:paraId="222D7A65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37014683" w14:textId="77777777" w:rsidR="009A0B32" w:rsidRPr="00887EAE" w:rsidRDefault="009A0B32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46FAE4EF" w14:textId="73673AD2" w:rsidR="009A0B32" w:rsidRPr="00887EAE" w:rsidRDefault="009A0B32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ETA-check</w:t>
            </w:r>
          </w:p>
        </w:tc>
      </w:tr>
      <w:tr w:rsidR="009A0B32" w:rsidRPr="00887EAE" w14:paraId="2E25A95D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45BD38CD" w14:textId="77777777" w:rsidR="009A0B32" w:rsidRPr="00887EAE" w:rsidRDefault="009A0B32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0738EE96" w14:textId="3236E193" w:rsidR="009A0B32" w:rsidRPr="00887EAE" w:rsidRDefault="009A0B32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 confirmed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(Confirmed)</w:t>
            </w:r>
          </w:p>
        </w:tc>
      </w:tr>
      <w:tr w:rsidR="009A0B32" w:rsidRPr="00887EAE" w14:paraId="57E1BE1E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75DF2973" w14:textId="77777777" w:rsidR="009A0B32" w:rsidRPr="00887EAE" w:rsidRDefault="009A0B32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0D462AB9" w14:textId="17A9A2BC" w:rsidR="009A0B32" w:rsidRPr="00887EAE" w:rsidRDefault="009A0B32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The vehicle configuration was changed after the last successful ETA check. GCW may no longer be valid.</w:t>
            </w:r>
          </w:p>
        </w:tc>
      </w:tr>
    </w:tbl>
    <w:p w14:paraId="12826320" w14:textId="70381CC0" w:rsidR="009A0B32" w:rsidRDefault="009A0B32" w:rsidP="009A0B32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9A0B32" w:rsidRPr="00887EAE" w14:paraId="2A925C2F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2F217AF9" w14:textId="77777777" w:rsidR="009A0B32" w:rsidRPr="00887EAE" w:rsidRDefault="009A0B32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32776CB6" w14:textId="5A6091C8" w:rsidR="009A0B32" w:rsidRPr="00887EAE" w:rsidRDefault="009A0B32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Paints</w:t>
            </w:r>
          </w:p>
        </w:tc>
      </w:tr>
      <w:tr w:rsidR="009A0B32" w:rsidRPr="00887EAE" w14:paraId="53B45FFE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4BE7374A" w14:textId="77777777" w:rsidR="009A0B32" w:rsidRPr="00887EAE" w:rsidRDefault="009A0B32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0040DEEA" w14:textId="25EE5805" w:rsidR="009A0B32" w:rsidRPr="00887EAE" w:rsidRDefault="009A0B32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Hint / Note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</w:p>
        </w:tc>
      </w:tr>
      <w:tr w:rsidR="009A0B32" w:rsidRPr="00887EAE" w14:paraId="34843ACE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49D37AD3" w14:textId="77777777" w:rsidR="009A0B32" w:rsidRPr="00887EAE" w:rsidRDefault="009A0B32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511BD9ED" w14:textId="3EB8CA61" w:rsidR="009A0B32" w:rsidRPr="00887EAE" w:rsidRDefault="009A0B32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No additional paint code has been defined for the wind deflector or the wind guide.</w:t>
            </w:r>
          </w:p>
        </w:tc>
      </w:tr>
    </w:tbl>
    <w:p w14:paraId="540202B7" w14:textId="172D29D5" w:rsidR="009A0B32" w:rsidRDefault="009A0B32" w:rsidP="009A0B32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9A0B32" w:rsidRPr="00887EAE" w14:paraId="0A01C49C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6C2F0A5C" w14:textId="77777777" w:rsidR="009A0B32" w:rsidRPr="00887EAE" w:rsidRDefault="009A0B32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63AD4A21" w14:textId="7D75F873" w:rsidR="009A0B32" w:rsidRPr="00887EAE" w:rsidRDefault="009A0B32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VAZ evaluation</w:t>
            </w:r>
          </w:p>
        </w:tc>
      </w:tr>
      <w:tr w:rsidR="009A0B32" w:rsidRPr="00887EAE" w14:paraId="785E7E61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00E04860" w14:textId="77777777" w:rsidR="009A0B32" w:rsidRPr="00887EAE" w:rsidRDefault="009A0B32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37454B17" w14:textId="101C926F" w:rsidR="009A0B32" w:rsidRPr="00887EAE" w:rsidRDefault="009A0B32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 confirmed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(Confirmed)</w:t>
            </w:r>
          </w:p>
        </w:tc>
      </w:tr>
      <w:tr w:rsidR="009A0B32" w:rsidRPr="00887EAE" w14:paraId="5316BA2D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5C23506A" w14:textId="77777777" w:rsidR="009A0B32" w:rsidRPr="00887EAE" w:rsidRDefault="009A0B32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51D0D20A" w14:textId="6D945C49" w:rsidR="009A0B32" w:rsidRPr="00887EAE" w:rsidRDefault="009A0B32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The vehicle configuration has been changed since the last VAZ check.</w:t>
            </w:r>
          </w:p>
        </w:tc>
      </w:tr>
    </w:tbl>
    <w:p w14:paraId="5985A450" w14:textId="22E990C0" w:rsidR="009A0B32" w:rsidRDefault="009A0B32" w:rsidP="009A0B32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9A0B32" w:rsidRPr="00887EAE" w14:paraId="1FD4CD09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76FD74A4" w14:textId="77777777" w:rsidR="009A0B32" w:rsidRPr="00887EAE" w:rsidRDefault="009A0B32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7470A0C6" w14:textId="14F40BA4" w:rsidR="009A0B32" w:rsidRPr="00887EAE" w:rsidRDefault="009A0B32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Configuration</w:t>
            </w:r>
          </w:p>
        </w:tc>
      </w:tr>
      <w:tr w:rsidR="009A0B32" w:rsidRPr="00887EAE" w14:paraId="22AFF497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41CA848C" w14:textId="77777777" w:rsidR="009A0B32" w:rsidRPr="00887EAE" w:rsidRDefault="009A0B32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114BC422" w14:textId="027F2368" w:rsidR="009A0B32" w:rsidRPr="00887EAE" w:rsidRDefault="009A0B32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 confirmed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(Confirmed)</w:t>
            </w:r>
          </w:p>
        </w:tc>
      </w:tr>
      <w:tr w:rsidR="009A0B32" w:rsidRPr="00887EAE" w14:paraId="607FDC53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53470D16" w14:textId="77777777" w:rsidR="009A0B32" w:rsidRPr="00887EAE" w:rsidRDefault="009A0B32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67CDE2BA" w14:textId="65234354" w:rsidR="009A0B32" w:rsidRPr="00887EAE" w:rsidRDefault="009A0B32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WARNING: 'M7U - Cooling power for hot regions'</w:t>
            </w:r>
          </w:p>
        </w:tc>
      </w:tr>
    </w:tbl>
    <w:p w14:paraId="380F3D92" w14:textId="0458484F" w:rsidR="009A0B32" w:rsidRDefault="009A0B32" w:rsidP="009A0B32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9A0B32" w:rsidRPr="00887EAE" w14:paraId="330810EF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3BB9D3D8" w14:textId="77777777" w:rsidR="009A0B32" w:rsidRPr="00887EAE" w:rsidRDefault="009A0B32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6300DC16" w14:textId="1883D092" w:rsidR="009A0B32" w:rsidRPr="00887EAE" w:rsidRDefault="009A0B32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General</w:t>
            </w:r>
          </w:p>
        </w:tc>
      </w:tr>
      <w:tr w:rsidR="009A0B32" w:rsidRPr="00887EAE" w14:paraId="2A3F3A54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577E6B9A" w14:textId="77777777" w:rsidR="009A0B32" w:rsidRPr="00887EAE" w:rsidRDefault="009A0B32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27F2D76D" w14:textId="2E7E9A81" w:rsidR="009A0B32" w:rsidRPr="00887EAE" w:rsidRDefault="009A0B32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Hint / Note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</w:p>
        </w:tc>
      </w:tr>
      <w:tr w:rsidR="009A0B32" w:rsidRPr="00887EAE" w14:paraId="70C9D431" w14:textId="77777777" w:rsidTr="00A8143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56AD782A" w14:textId="77777777" w:rsidR="009A0B32" w:rsidRPr="00887EAE" w:rsidRDefault="009A0B32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57E7C051" w14:textId="7597C0C5" w:rsidR="009A0B32" w:rsidRPr="00887EAE" w:rsidRDefault="009A0B32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The e-mail address of the contact person is missing.</w:t>
            </w:r>
          </w:p>
        </w:tc>
      </w:tr>
      <w:bookmarkEnd w:id="1"/>
    </w:tbl>
    <w:p w14:paraId="09DE43CE" w14:textId="383E4AD4" w:rsidR="009A0B32" w:rsidRDefault="009A0B32" w:rsidP="009A0B32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14:paraId="2EDBEDCF" w14:textId="4C6CF829" w:rsidR="009A0B32" w:rsidRDefault="009A0B32" w:rsidP="009A0B32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14:paraId="463EEBFA" w14:textId="77777777" w:rsidR="009A0B32" w:rsidRDefault="009A0B32" w:rsidP="009A0B32">
      <w:pPr>
        <w:widowControl w:val="0"/>
        <w:tabs>
          <w:tab w:val="right" w:pos="6802"/>
          <w:tab w:val="right" w:pos="9069"/>
        </w:tabs>
        <w:autoSpaceDE w:val="0"/>
        <w:autoSpaceDN w:val="0"/>
        <w:adjustRightInd w:val="0"/>
        <w:spacing w:line="240" w:lineRule="auto"/>
        <w:ind w:right="-1420"/>
        <w:rPr>
          <w:rFonts w:ascii="Times New Roman" w:hAnsi="Times New Roman"/>
          <w:sz w:val="24"/>
          <w:szCs w:val="24"/>
        </w:rPr>
      </w:pPr>
    </w:p>
    <w:p w14:paraId="6485D9B7" w14:textId="77777777" w:rsidR="009A0B32" w:rsidRDefault="009A0B32" w:rsidP="009A0B32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7DFE1BC4" w14:textId="03862603" w:rsidR="009A0B32" w:rsidRDefault="009A0B32" w:rsidP="009A0B32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187C29B0" w14:textId="77777777" w:rsidR="009A0B32" w:rsidRDefault="009A0B32" w:rsidP="009A0B32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color w:val="000000"/>
        </w:rPr>
      </w:pPr>
    </w:p>
    <w:p w14:paraId="6E580599" w14:textId="77777777" w:rsidR="009A0B32" w:rsidRDefault="009A0B32" w:rsidP="009A0B32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Paint</w:t>
      </w:r>
    </w:p>
    <w:p w14:paraId="41DBB56B" w14:textId="265AC6B7" w:rsidR="009A0B32" w:rsidRDefault="009A0B32" w:rsidP="009A0B32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b/>
          <w:bCs/>
          <w:color w:val="000000"/>
        </w:rPr>
        <w:t>Amount in EUR</w:t>
      </w:r>
    </w:p>
    <w:p w14:paraId="1542D77A" w14:textId="5F99A5FE" w:rsidR="009A0B32" w:rsidRDefault="009A0B32" w:rsidP="009A0B32">
      <w:pPr>
        <w:widowControl w:val="0"/>
        <w:tabs>
          <w:tab w:val="left" w:pos="283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bookmarkStart w:id="2" w:name="W_4010_eeff152cf27f4ff1b48cc34177b43ad5"/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LZ 1</w:t>
      </w:r>
      <w:r>
        <w:rPr>
          <w:rFonts w:ascii="CorpoS" w:hAnsi="CorpoS" w:cs="CorpoS"/>
          <w:color w:val="000000"/>
        </w:rPr>
        <w:t xml:space="preserve">: </w:t>
      </w:r>
      <w:r>
        <w:rPr>
          <w:rFonts w:ascii="CorpoS" w:hAnsi="CorpoS" w:cs="CorpoS"/>
          <w:color w:val="000000"/>
        </w:rPr>
        <w:t>Cab</w:t>
      </w:r>
    </w:p>
    <w:p w14:paraId="40513152" w14:textId="514B158E" w:rsidR="009A0B32" w:rsidRDefault="009A0B32" w:rsidP="009A0B32">
      <w:pPr>
        <w:widowControl w:val="0"/>
        <w:tabs>
          <w:tab w:val="left" w:pos="1700"/>
          <w:tab w:val="left" w:pos="2834"/>
          <w:tab w:val="left" w:pos="4251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ab/>
        <w:t xml:space="preserve">MB </w:t>
      </w:r>
      <w:r>
        <w:rPr>
          <w:rFonts w:ascii="CorpoS" w:hAnsi="CorpoS" w:cs="CorpoS"/>
          <w:color w:val="000000"/>
        </w:rPr>
        <w:t>9676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Ice silver metallic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2,661.00</w:t>
      </w:r>
      <w:r>
        <w:rPr>
          <w:rFonts w:ascii="CorpoS" w:hAnsi="CorpoS" w:cs="CorpoS"/>
          <w:color w:val="000000"/>
        </w:rPr>
        <w:tab/>
      </w:r>
    </w:p>
    <w:p w14:paraId="625ABB75" w14:textId="2EE67C58" w:rsidR="009A0B32" w:rsidRDefault="009A0B32" w:rsidP="009A0B32">
      <w:pPr>
        <w:widowControl w:val="0"/>
        <w:tabs>
          <w:tab w:val="left" w:pos="283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LZ 2</w:t>
      </w:r>
      <w:r>
        <w:rPr>
          <w:rFonts w:ascii="CorpoS" w:hAnsi="CorpoS" w:cs="CorpoS"/>
          <w:color w:val="000000"/>
        </w:rPr>
        <w:t xml:space="preserve">: </w:t>
      </w:r>
      <w:r>
        <w:rPr>
          <w:rFonts w:ascii="CorpoS" w:hAnsi="CorpoS" w:cs="CorpoS"/>
          <w:color w:val="000000"/>
        </w:rPr>
        <w:t>Air deflectors and cab-side deflectors painted</w:t>
      </w:r>
      <w:r>
        <w:rPr>
          <w:rFonts w:ascii="CorpoS" w:hAnsi="CorpoS" w:cs="CorpoS"/>
          <w:color w:val="000000"/>
        </w:rPr>
        <w:t>/</w:t>
      </w:r>
      <w:r>
        <w:rPr>
          <w:rFonts w:ascii="CorpoS" w:hAnsi="CorpoS" w:cs="CorpoS"/>
          <w:color w:val="000000"/>
        </w:rPr>
        <w:t>40</w:t>
      </w:r>
    </w:p>
    <w:p w14:paraId="4DD65696" w14:textId="4CC6F9AF" w:rsidR="009A0B32" w:rsidRDefault="009A0B32" w:rsidP="009A0B32">
      <w:pPr>
        <w:widowControl w:val="0"/>
        <w:tabs>
          <w:tab w:val="left" w:pos="1700"/>
          <w:tab w:val="left" w:pos="2834"/>
          <w:tab w:val="left" w:pos="4251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  <w:t xml:space="preserve">MB </w:t>
      </w:r>
      <w:r>
        <w:rPr>
          <w:rFonts w:ascii="CorpoS" w:hAnsi="CorpoS" w:cs="CorpoS"/>
          <w:color w:val="000000"/>
        </w:rPr>
        <w:t>9676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Ice silver metallic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756.00</w:t>
      </w:r>
      <w:r>
        <w:rPr>
          <w:rFonts w:ascii="CorpoS" w:hAnsi="CorpoS" w:cs="CorpoS"/>
          <w:color w:val="000000"/>
        </w:rPr>
        <w:tab/>
      </w:r>
    </w:p>
    <w:p w14:paraId="24CBA702" w14:textId="3D115751" w:rsidR="009A0B32" w:rsidRDefault="009A0B32" w:rsidP="009A0B32">
      <w:pPr>
        <w:widowControl w:val="0"/>
        <w:tabs>
          <w:tab w:val="left" w:pos="283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LZ 3</w:t>
      </w:r>
      <w:r>
        <w:rPr>
          <w:rFonts w:ascii="CorpoS" w:hAnsi="CorpoS" w:cs="CorpoS"/>
          <w:color w:val="000000"/>
        </w:rPr>
        <w:t xml:space="preserve">: </w:t>
      </w:r>
      <w:r>
        <w:rPr>
          <w:rFonts w:ascii="CorpoS" w:hAnsi="CorpoS" w:cs="CorpoS"/>
          <w:color w:val="000000"/>
        </w:rPr>
        <w:t>Paint bumper, lower entry, wheel arch</w:t>
      </w:r>
      <w:r>
        <w:rPr>
          <w:rFonts w:ascii="CorpoS" w:hAnsi="CorpoS" w:cs="CorpoS"/>
          <w:color w:val="000000"/>
        </w:rPr>
        <w:t>/</w:t>
      </w:r>
      <w:r>
        <w:rPr>
          <w:rFonts w:ascii="CorpoS" w:hAnsi="CorpoS" w:cs="CorpoS"/>
          <w:color w:val="000000"/>
        </w:rPr>
        <w:t>48</w:t>
      </w:r>
    </w:p>
    <w:p w14:paraId="33D2C91A" w14:textId="43001E32" w:rsidR="009A0B32" w:rsidRDefault="009A0B32" w:rsidP="009A0B32">
      <w:pPr>
        <w:widowControl w:val="0"/>
        <w:tabs>
          <w:tab w:val="left" w:pos="1700"/>
          <w:tab w:val="left" w:pos="2834"/>
          <w:tab w:val="left" w:pos="4251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  <w:t xml:space="preserve">MB </w:t>
      </w:r>
      <w:r>
        <w:rPr>
          <w:rFonts w:ascii="CorpoS" w:hAnsi="CorpoS" w:cs="CorpoS"/>
          <w:color w:val="000000"/>
        </w:rPr>
        <w:t>9676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Ice silver metallic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1,654.00</w:t>
      </w:r>
      <w:r>
        <w:rPr>
          <w:rFonts w:ascii="CorpoS" w:hAnsi="CorpoS" w:cs="CorpoS"/>
          <w:color w:val="000000"/>
        </w:rPr>
        <w:tab/>
      </w:r>
    </w:p>
    <w:bookmarkEnd w:id="2"/>
    <w:p w14:paraId="3879A7F6" w14:textId="759A4E11" w:rsidR="009A0B32" w:rsidRDefault="009A0B32" w:rsidP="009A0B32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2E2D6714" w14:textId="595E32A3" w:rsidR="009A0B32" w:rsidRDefault="009A0B32" w:rsidP="009A0B32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1ED83486" w14:textId="77777777" w:rsidR="009A0B32" w:rsidRDefault="009A0B32" w:rsidP="009A0B32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b/>
          <w:bCs/>
          <w:color w:val="000000"/>
          <w:sz w:val="24"/>
          <w:szCs w:val="24"/>
        </w:rPr>
      </w:pPr>
    </w:p>
    <w:p w14:paraId="6763AC61" w14:textId="327F5149" w:rsidR="009A0B32" w:rsidRDefault="009A0B32" w:rsidP="009A0B32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Tyres</w:t>
      </w:r>
    </w:p>
    <w:p w14:paraId="75D8EBD0" w14:textId="0465050C" w:rsidR="009A0B32" w:rsidRDefault="009A0B32" w:rsidP="009A0B32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ab/>
      </w:r>
      <w:r>
        <w:rPr>
          <w:rFonts w:ascii="CorpoS" w:hAnsi="CorpoS" w:cs="CorpoS"/>
          <w:b/>
          <w:bCs/>
          <w:color w:val="000000"/>
        </w:rPr>
        <w:t>Amount in EUR</w:t>
      </w:r>
    </w:p>
    <w:p w14:paraId="7CACE663" w14:textId="290A67AF" w:rsidR="009A0B32" w:rsidRDefault="009A0B32" w:rsidP="009A0B32">
      <w:pPr>
        <w:widowControl w:val="0"/>
        <w:tabs>
          <w:tab w:val="left" w:pos="1700"/>
          <w:tab w:val="left" w:pos="496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bookmarkStart w:id="3" w:name="W_4009_3a2b8fc5853c4678982918f4ec7db7da"/>
      <w:r>
        <w:rPr>
          <w:rFonts w:ascii="CorpoS" w:hAnsi="CorpoS" w:cs="CorpoS"/>
          <w:color w:val="000000"/>
        </w:rPr>
        <w:t>1st Axle</w:t>
      </w:r>
      <w:r>
        <w:rPr>
          <w:rFonts w:ascii="CorpoS" w:hAnsi="CorpoS" w:cs="CorpoS"/>
          <w:color w:val="000000"/>
        </w:rPr>
        <w:t>: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</w:t>
      </w:r>
      <w:r>
        <w:rPr>
          <w:rFonts w:ascii="CorpoS" w:hAnsi="CorpoS" w:cs="CorpoS"/>
          <w:color w:val="000000"/>
        </w:rPr>
        <w:t xml:space="preserve"> x </w:t>
      </w:r>
      <w:r>
        <w:rPr>
          <w:rFonts w:ascii="CorpoS" w:hAnsi="CorpoS" w:cs="CorpoS"/>
          <w:color w:val="000000"/>
        </w:rPr>
        <w:t>315/70 R 22,5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F38LAA 80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676.00</w:t>
      </w:r>
    </w:p>
    <w:p w14:paraId="100F6811" w14:textId="0C19C1B8" w:rsidR="009A0B32" w:rsidRDefault="009A0B32" w:rsidP="009A0B32">
      <w:pPr>
        <w:widowControl w:val="0"/>
        <w:tabs>
          <w:tab w:val="left" w:pos="1700"/>
          <w:tab w:val="left" w:pos="496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Michelin</w:t>
      </w:r>
      <w:r>
        <w:rPr>
          <w:rFonts w:ascii="CorpoS" w:hAnsi="CorpoS" w:cs="CorpoS"/>
          <w:color w:val="000000"/>
        </w:rPr>
        <w:t xml:space="preserve"> </w:t>
      </w:r>
      <w:r>
        <w:t>X LINE ENERGY Z2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 w:hint="eastAsia"/>
          <w:color w:val="000000"/>
        </w:rPr>
        <w:t> </w:t>
      </w:r>
      <w:r>
        <w:rPr>
          <w:rFonts w:ascii="CorpoS" w:hAnsi="CorpoS" w:cs="CorpoS"/>
          <w:color w:val="000000"/>
        </w:rPr>
        <w:t>Highway RR all pos.</w:t>
      </w:r>
      <w:r>
        <w:rPr>
          <w:rFonts w:ascii="CorpoS" w:hAnsi="CorpoS" w:cs="CorpoS"/>
          <w:color w:val="000000"/>
        </w:rPr>
        <w:tab/>
      </w:r>
    </w:p>
    <w:p w14:paraId="16CF5986" w14:textId="484353D2" w:rsidR="009A0B32" w:rsidRDefault="009A0B32" w:rsidP="009A0B32">
      <w:pPr>
        <w:widowControl w:val="0"/>
        <w:tabs>
          <w:tab w:val="left" w:pos="1700"/>
          <w:tab w:val="left" w:pos="496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2nd Axle</w:t>
      </w:r>
      <w:r>
        <w:rPr>
          <w:rFonts w:ascii="CorpoS" w:hAnsi="CorpoS" w:cs="CorpoS"/>
          <w:color w:val="000000"/>
        </w:rPr>
        <w:t>: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</w:t>
      </w:r>
      <w:r>
        <w:rPr>
          <w:rFonts w:ascii="CorpoS" w:hAnsi="CorpoS" w:cs="CorpoS"/>
          <w:color w:val="000000"/>
        </w:rPr>
        <w:t xml:space="preserve"> x </w:t>
      </w:r>
      <w:r>
        <w:rPr>
          <w:rFonts w:ascii="CorpoS" w:hAnsi="CorpoS" w:cs="CorpoS"/>
          <w:color w:val="000000"/>
        </w:rPr>
        <w:t>315/70 R 22,5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F38L99 81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1,360.00</w:t>
      </w:r>
    </w:p>
    <w:p w14:paraId="2BAA1EF5" w14:textId="73C7BBD4" w:rsidR="009A0B32" w:rsidRDefault="009A0B32" w:rsidP="009A0B32">
      <w:pPr>
        <w:widowControl w:val="0"/>
        <w:tabs>
          <w:tab w:val="left" w:pos="1700"/>
          <w:tab w:val="left" w:pos="496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Michelin</w:t>
      </w:r>
      <w:r>
        <w:rPr>
          <w:rFonts w:ascii="CorpoS" w:hAnsi="CorpoS" w:cs="CorpoS"/>
          <w:color w:val="000000"/>
        </w:rPr>
        <w:t xml:space="preserve"> </w:t>
      </w:r>
      <w:r>
        <w:t>X LINE ENERGY D2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 w:hint="eastAsia"/>
          <w:color w:val="000000"/>
        </w:rPr>
        <w:t> </w:t>
      </w:r>
      <w:r>
        <w:rPr>
          <w:rFonts w:ascii="CorpoS" w:hAnsi="CorpoS" w:cs="CorpoS"/>
          <w:color w:val="000000"/>
        </w:rPr>
        <w:t>Highway RR drive</w:t>
      </w:r>
      <w:r>
        <w:rPr>
          <w:rFonts w:ascii="CorpoS" w:hAnsi="CorpoS" w:cs="CorpoS"/>
          <w:color w:val="000000"/>
        </w:rPr>
        <w:tab/>
      </w:r>
    </w:p>
    <w:p w14:paraId="1DDB7DF4" w14:textId="155DE6A9" w:rsidR="009A0B32" w:rsidRDefault="009A0B32" w:rsidP="009A0B32">
      <w:pPr>
        <w:widowControl w:val="0"/>
        <w:tabs>
          <w:tab w:val="left" w:pos="1700"/>
          <w:tab w:val="left" w:pos="496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3rd Axle</w:t>
      </w:r>
      <w:r>
        <w:rPr>
          <w:rFonts w:ascii="CorpoS" w:hAnsi="CorpoS" w:cs="CorpoS"/>
          <w:color w:val="000000"/>
        </w:rPr>
        <w:t>: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</w:t>
      </w:r>
      <w:r>
        <w:rPr>
          <w:rFonts w:ascii="CorpoS" w:hAnsi="CorpoS" w:cs="CorpoS"/>
          <w:color w:val="000000"/>
        </w:rPr>
        <w:t xml:space="preserve"> x </w:t>
      </w:r>
      <w:r>
        <w:rPr>
          <w:rFonts w:ascii="CorpoS" w:hAnsi="CorpoS" w:cs="CorpoS"/>
          <w:color w:val="000000"/>
        </w:rPr>
        <w:t>315/70 R 22,5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F38LAA 80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1,352.00</w:t>
      </w:r>
    </w:p>
    <w:p w14:paraId="087BC8FE" w14:textId="2629C0ED" w:rsidR="009A0B32" w:rsidRDefault="009A0B32" w:rsidP="009A0B32">
      <w:pPr>
        <w:widowControl w:val="0"/>
        <w:tabs>
          <w:tab w:val="left" w:pos="1700"/>
          <w:tab w:val="left" w:pos="496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Michelin</w:t>
      </w:r>
      <w:r>
        <w:rPr>
          <w:rFonts w:ascii="CorpoS" w:hAnsi="CorpoS" w:cs="CorpoS"/>
          <w:color w:val="000000"/>
        </w:rPr>
        <w:t xml:space="preserve"> </w:t>
      </w:r>
      <w:r>
        <w:t>X LINE ENERGY Z2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 w:hint="eastAsia"/>
          <w:color w:val="000000"/>
        </w:rPr>
        <w:t> </w:t>
      </w:r>
      <w:r>
        <w:rPr>
          <w:rFonts w:ascii="CorpoS" w:hAnsi="CorpoS" w:cs="CorpoS"/>
          <w:color w:val="000000"/>
        </w:rPr>
        <w:t>Highway RR all pos.</w:t>
      </w:r>
      <w:r>
        <w:rPr>
          <w:rFonts w:ascii="CorpoS" w:hAnsi="CorpoS" w:cs="CorpoS"/>
          <w:color w:val="000000"/>
        </w:rPr>
        <w:tab/>
      </w:r>
    </w:p>
    <w:bookmarkEnd w:id="3"/>
    <w:p w14:paraId="0FDA7977" w14:textId="769DA0DF" w:rsidR="009A0B32" w:rsidRDefault="009A0B32" w:rsidP="009A0B32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4B727EC1" w14:textId="5E683DFC" w:rsidR="009A0B32" w:rsidRDefault="009A0B32" w:rsidP="009A0B32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0275989F" w14:textId="77777777" w:rsidR="009A0B32" w:rsidRDefault="009A0B32" w:rsidP="009A0B32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color w:val="000000"/>
          <w:sz w:val="24"/>
          <w:szCs w:val="24"/>
        </w:rPr>
      </w:pPr>
    </w:p>
    <w:p w14:paraId="746CAB74" w14:textId="77777777" w:rsidR="009A0B32" w:rsidRDefault="009A0B32" w:rsidP="009A0B32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Vehicle equipment</w:t>
      </w:r>
    </w:p>
    <w:p w14:paraId="07FA7AFB" w14:textId="77777777" w:rsidR="009A0B32" w:rsidRDefault="009A0B32" w:rsidP="009A0B32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b/>
          <w:bCs/>
          <w:color w:val="000000"/>
        </w:rPr>
      </w:pPr>
    </w:p>
    <w:p w14:paraId="2F4CA0B6" w14:textId="77777777" w:rsidR="009A0B32" w:rsidRDefault="009A0B32" w:rsidP="009A0B32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Standard equipment</w:t>
      </w:r>
    </w:p>
    <w:p w14:paraId="29BE426E" w14:textId="691B7BC6" w:rsidR="009A0B32" w:rsidRDefault="009A0B32" w:rsidP="009A0B32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ab/>
      </w:r>
      <w:r>
        <w:rPr>
          <w:rFonts w:ascii="CorpoS" w:hAnsi="CorpoS" w:cs="CorpoS"/>
          <w:b/>
          <w:bCs/>
          <w:color w:val="000000"/>
        </w:rPr>
        <w:t>Amount in EUR</w:t>
      </w:r>
    </w:p>
    <w:p w14:paraId="78867238" w14:textId="0A3A911C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bookmarkStart w:id="4" w:name="W_4002_a75d971154a9428caf2976357d13a412"/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A1Z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axle, offset version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C8080E8" w14:textId="0FE0498A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A4K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Trail. axle 10 t, de-loadable, liftable,twin tyres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7EF6462" w14:textId="5A6D517F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B1B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Electronic braking system with ABS and ASR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5C591BC" w14:textId="02A1F729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B1H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Electr. compressed air supply and control, centre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171CC4B" w14:textId="191F115F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B2A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Disc brakes on front and rear axle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409DB20" w14:textId="6A982511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B2X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Parking brake, electronic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86B8AB6" w14:textId="6130476D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B5I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Brake and electrical connections, high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36918BA" w14:textId="5BCE93C2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C0A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Frame overhang 750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DE38879" w14:textId="4FCAA421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C1J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Wheelbase 3250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61BF751" w14:textId="3CF555AA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C5B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Step plate above frame, partial cover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AFABD4A" w14:textId="57D4434D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C5D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Step, behind cab, left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D58C59F" w14:textId="1138307E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C6I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Power steering pump, controlled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19DDBBD" w14:textId="499B9C6E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C7F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underride guard (ECE), aluminium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60682D3" w14:textId="6900BD65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C7J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Battery carrier, batteries side by side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551AF05" w14:textId="00B95D90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D2N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Driver's seat backrest, release mechanism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81BE1DB" w14:textId="42AE7D59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D3B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Luxury bed, bottom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590FF1A" w14:textId="1069ED05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DUP0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Basetype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A42E4EF" w14:textId="138956E9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ab/>
      </w:r>
      <w:r>
        <w:rPr>
          <w:rFonts w:ascii="CorpoS" w:hAnsi="CorpoS" w:cs="CorpoS"/>
          <w:color w:val="000000"/>
        </w:rPr>
        <w:t>E1T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Alternator, controlled 24-30 V/100 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AAAE54F" w14:textId="166F9451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E3L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Socket, 24 V/15 A, co-driver footwell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1C8369F" w14:textId="10D1DB54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E6A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Trailer socket, 24 V, 15-pin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339BD7E" w14:textId="4ADE917A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E7F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Cable remote control for air suspension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9AA466F" w14:textId="04718D8F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E8D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USB-C con., in side wall stowage comp., left 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78F0943" w14:textId="78B5FFC6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E8E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USB-C con., in side wall stowage comp., right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161A79E" w14:textId="354FBC7E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F0F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Side module, N3 vehicle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1D9DDAD" w14:textId="5770C175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F1R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L-cab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52B8DBE" w14:textId="053DEE20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F4H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rear wall, without window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9DFC24E" w14:textId="44906FFE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F4X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compartment exterior flap, left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7ADA010" w14:textId="77EA4973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F4Y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compartment exterior flap, right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F6BABA2" w14:textId="69541D26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F7A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Bumper, with plastic corners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0D741BA" w14:textId="59D887B4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F7C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Bumper centre section with towing eyes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9EB3335" w14:textId="591A57C5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F7X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entrance, left/right, rigid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E35A1E8" w14:textId="317FC67F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F8E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Locking system, with central locking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C074CB8" w14:textId="0B9C4802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F8V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Light sensor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07B490B" w14:textId="62BA87A0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G0K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Drive program, economy/power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9692D58" w14:textId="65D396B1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G2E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Transmission G 281-12/14.93-1.0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7E4A229" w14:textId="1A3539DF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G5A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Single-disc clutch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3FC50AB" w14:textId="7FD4CAF9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G5G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Mercedes PowerShift 3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27ECFBC" w14:textId="75104243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G5L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PowerShift Advanced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55150CB" w14:textId="228EE46D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K0T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Main tank, left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1D5BD32" w14:textId="40EEE8F5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K1I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Tank, 290 l, left, 650 x 700 x 750 mm, aluminium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EAC631D" w14:textId="63C1F8BA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K3V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AdBlue tank, 60 l, left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B522480" w14:textId="4203A4E6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L1C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daytime running lamps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C08A4F9" w14:textId="287284A3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L1W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turn signals in light signature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94397DE" w14:textId="1B849CA6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M0A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Engine mounts, reinforced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7DF3D15" w14:textId="0B060962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M0C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Bottom shell to prevent swirling-up of dust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27A5325" w14:textId="498CAC2C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M0Q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Noise regulation acc. to UN-R 51.03, phase 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3476195" w14:textId="53FD9E0E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M3E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Eng. OM471,inline 6, 12.8 l, 390kW (530hp),2600 Nm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BB97B65" w14:textId="249FFA25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M4X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Engine version Euro VI, 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CEF618A" w14:textId="35FEC840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M6R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compressor, two-stage, deactivatable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D770348" w14:textId="639B2360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M7T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Water pump, governed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393C750" w14:textId="528F4FB4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M8B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intake behind cab, mounted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2FA5F4B" w14:textId="477DAEF9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N6Z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Transmission oil cooling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B891494" w14:textId="0745407B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OWY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Interior measures upgrade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F57990F" w14:textId="093DC01F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Q6W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5th-wheel bracket, w/ hole pattern, raised, H=50mm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1754BE9" w14:textId="05BC66FB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S5A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Speed limiter, 90 km/h (56 mph), ECE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D2969AB" w14:textId="3C5D618F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S5Z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Cruise control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2B1572A" w14:textId="5FB3B7E2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U2G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Exhaust box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F4F7C63" w14:textId="5B9F54E4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ab/>
      </w:r>
      <w:r>
        <w:rPr>
          <w:rFonts w:ascii="CorpoS" w:hAnsi="CorpoS" w:cs="CorpoS"/>
          <w:color w:val="000000"/>
        </w:rPr>
        <w:t>U3S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3rd-generation electronics architecture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1F669B3" w14:textId="07344A81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V0S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Vehicle class N3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F69A162" w14:textId="1F9798B4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V1A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Actros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CB3ADCC" w14:textId="37C964BA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V1W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95BC879" w14:textId="1627F96F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V2B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Actros model generation 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A14A163" w14:textId="6C7EAA4E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V9F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Technical changes model year April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AE37085" w14:textId="14BC6714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X2I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Model plate, export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42EE315" w14:textId="53E9AD85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X3W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Powertrain warranty as per T and Cs 3yrs/450,000km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A86F4DC" w14:textId="5312EC8F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Y6A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Country-specific version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479407C" w14:textId="6665143F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Z4O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Tank cross-section, narrow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E94B8AE" w14:textId="70BE3891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Z4R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Tank cross-section, high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C2F018B" w14:textId="753CBE0E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Z5E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OM 471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CE055CE" w14:textId="5E46C084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Z5X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Left-hand drive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3074769" w14:textId="18DFF56F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Z5Y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Vehicle, for right-side traffic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bookmarkEnd w:id="4"/>
    <w:p w14:paraId="494B4BA1" w14:textId="536E484F" w:rsidR="009A0B32" w:rsidRDefault="009A0B32" w:rsidP="009A0B32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68A13A14" w14:textId="77777777" w:rsidR="009A0B32" w:rsidRDefault="009A0B32" w:rsidP="009A0B32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b/>
          <w:bCs/>
          <w:color w:val="000000"/>
        </w:rPr>
      </w:pPr>
    </w:p>
    <w:p w14:paraId="0C3DF2E7" w14:textId="78D18B44" w:rsidR="009A0B32" w:rsidRDefault="009A0B32" w:rsidP="009A0B32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Special equipment</w:t>
      </w:r>
    </w:p>
    <w:p w14:paraId="3F9C2F08" w14:textId="0C9986B5" w:rsidR="009A0B32" w:rsidRDefault="009A0B32" w:rsidP="009A0B32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ab/>
      </w:r>
      <w:r>
        <w:rPr>
          <w:rFonts w:ascii="CorpoS" w:hAnsi="CorpoS" w:cs="CorpoS"/>
          <w:b/>
          <w:bCs/>
          <w:color w:val="000000"/>
        </w:rPr>
        <w:t>Amount in EUR</w:t>
      </w:r>
    </w:p>
    <w:p w14:paraId="2CD5028B" w14:textId="14F0AA39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bookmarkStart w:id="5" w:name="W_4003_162d8cfaa76e496982fbef46eed0a5af"/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A1A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axle with air suspension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4,156.00</w:t>
      </w:r>
    </w:p>
    <w:p w14:paraId="4ACB245E" w14:textId="3BEBD540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A1D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axle 8.0 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599.00</w:t>
      </w:r>
    </w:p>
    <w:p w14:paraId="394814F0" w14:textId="3B7EE053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A2I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Rear axle, crown wheel 485, hypoid, 13.0 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5171487" w14:textId="663B530A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A5C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Axle ratio i = 2.733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3D6FB0A" w14:textId="59F3DAE5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B1F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Heating, electronic air-processing unit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181.00</w:t>
      </w:r>
    </w:p>
    <w:p w14:paraId="637A90D4" w14:textId="2E880FDC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B4L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All compressed air tanks, aluminium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802.00</w:t>
      </w:r>
    </w:p>
    <w:p w14:paraId="64062087" w14:textId="275B5985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C6G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Steering, Servotwin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6FAA440" w14:textId="43AB9C20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C7I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Battery carrier cover, lockable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58.00</w:t>
      </w:r>
    </w:p>
    <w:p w14:paraId="3BE7CEE5" w14:textId="6BE478BE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C8B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Rear wing, 2550 mm vehicle width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804229E" w14:textId="26CB8344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C8H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Wing, 3-piece, with EC splash guard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1,521.00</w:t>
      </w:r>
    </w:p>
    <w:p w14:paraId="609BAA7B" w14:textId="3CD70C95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C8I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Splash guard (EC), front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108.00</w:t>
      </w:r>
    </w:p>
    <w:p w14:paraId="269AF40D" w14:textId="582EE3C7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CLW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Steering oil cooling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267.00</w:t>
      </w:r>
    </w:p>
    <w:p w14:paraId="798ACDC0" w14:textId="6A5FC1BE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CSK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Underbody panelling, ProCabin, optimised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CC4DD42" w14:textId="5BA53BC6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CZE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mudguard, fender skirt, aerodynam. optimised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F37C489" w14:textId="6F501904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D0A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Leather steering wheel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C6BB3D4" w14:textId="0DD096A7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D0S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Compressed-air connection, in 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30C5A6A" w14:textId="24452BCA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D1D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Driver's suspension seat, ventilated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1,355.00</w:t>
      </w:r>
    </w:p>
    <w:p w14:paraId="670277CE" w14:textId="15CBA993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D1Q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Co-driver's suspension seat, ventilated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3,137.00</w:t>
      </w:r>
    </w:p>
    <w:p w14:paraId="686B59B6" w14:textId="1E0A7715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D2J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Seat version, Korea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2,082.00</w:t>
      </w:r>
    </w:p>
    <w:p w14:paraId="1E9DFA98" w14:textId="5671BC5E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D2M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Co-driver's seat backrest, release mechanism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1112399" w14:textId="18B98640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D2W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Armrests on both sides, co-driver's seat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60647BA" w14:textId="73BD25B7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D2Y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Seat belt monitor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222.00</w:t>
      </w:r>
    </w:p>
    <w:p w14:paraId="7AA08CE8" w14:textId="741DE181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ab/>
      </w:r>
      <w:r>
        <w:rPr>
          <w:rFonts w:ascii="CorpoS" w:hAnsi="CorpoS" w:cs="CorpoS"/>
          <w:color w:val="000000"/>
        </w:rPr>
        <w:t>D3K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Seat cover, Dinamica, black, driver`s seat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2E1E572" w14:textId="0B485683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D3L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Seat cover, Dinamica, black, co-driver`s seat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92BF85A" w14:textId="2FD312B4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D4E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Mattress topper for lower comfort bed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1097E0E" w14:textId="1E5EB346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D4J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Mattress, ExtraPremiumComfort, bottom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EE2E4CA" w14:textId="30A531CD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D4Q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Shaving mirror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A2944E7" w14:textId="3C242C36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D4S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Roller sunblind, 1-piece, electric, windscreen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9BEC568" w14:textId="6C6901F4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D4Z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Sunblind, side, driver's and co-driver's side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63A4141" w14:textId="724A06BC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D5F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ambient lighting, driving and living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09B6ADB" w14:textId="4C31B4F4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D5K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 LED reading lamps, gooseneck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D92C1E0" w14:textId="253CD947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D5O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StyleLine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2,045.00</w:t>
      </w:r>
    </w:p>
    <w:p w14:paraId="09D21765" w14:textId="73A865AE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D5Z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Carpet, engine tunnel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DE7ACC3" w14:textId="77B6FCB9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D6C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Auxiliary air conditioning, electric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41C9B15" w14:textId="78A6AB5B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D6G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Automatic climate control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59591B7" w14:textId="507F3A37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D6I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Residual engine heat utilisation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D02EA12" w14:textId="19499DBA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D6M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Auxiliary hot water heater, 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2,619.00</w:t>
      </w:r>
    </w:p>
    <w:p w14:paraId="033A7AF1" w14:textId="41903BDE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D6V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Noise and heat insulation of 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C12A2F9" w14:textId="01E6A1D4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D7F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flaps, above windscreen, one lockable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F49D88C" w14:textId="049D10E2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D7G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compartment lid, driver and co-driver side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970BA2D" w14:textId="61BF804D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D7I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trays for stowage compartments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115.00</w:t>
      </w:r>
    </w:p>
    <w:p w14:paraId="10CBC0A1" w14:textId="0AC33A6F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D7J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Drawers, under bed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9DD49CA" w14:textId="38565F2A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D7K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Drawer, under dash support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9E196AB" w14:textId="173C95B4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D7N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Flexible shelving sys.,f. stowage above windscreen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FA92121" w14:textId="3EC36A5B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D7V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Table, on co-driver's side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2CBC7E3" w14:textId="3CB0900E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D8M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Sliding/tilting sunroof, electric, glass version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BDA3983" w14:textId="31903529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D9A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Pre-installation luxury bed, top, wide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551FC4E" w14:textId="5368B57C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E1Z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AGM-Batteries, 2 x 12 V/220 Ah, maintenance-free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0E70569" w14:textId="101E127F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E3E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Additional socket, 12 V/15 A, co-driver footwell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523.00</w:t>
      </w:r>
    </w:p>
    <w:p w14:paraId="1FAB43E8" w14:textId="4CA0B64F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E3W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PSM, 2nd generation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797.00</w:t>
      </w:r>
    </w:p>
    <w:p w14:paraId="0A387712" w14:textId="0A3BB82A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E4W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Starting-off aid, speed limit 30 km/h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819.00</w:t>
      </w:r>
    </w:p>
    <w:p w14:paraId="3CCC4BC5" w14:textId="6104AFCB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E5A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No. 1 switch, for non-MB body electrics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9976F54" w14:textId="3599D36A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E5B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No. 2 switch, for non-MB body electrics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152.00</w:t>
      </w:r>
    </w:p>
    <w:p w14:paraId="0FDA0A59" w14:textId="081B97EE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E5K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MirrorCam switch, on bed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CD2DBC6" w14:textId="38D2B54E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E6E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Adapter, 15-pin to 2x7-pin socket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556.00</w:t>
      </w:r>
    </w:p>
    <w:p w14:paraId="1E70F964" w14:textId="2D39BD72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E6Z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Reversing buzzer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232.00</w:t>
      </w:r>
    </w:p>
    <w:p w14:paraId="67C46F20" w14:textId="7A24D64A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F0T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Mercedes star, illuminated from behind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3699C72" w14:textId="65C9ACCC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F2A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Floor variant, flat floor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E5D6E3D" w14:textId="1A13DA1F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F2H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width 2.50 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B8C0F52" w14:textId="0581CB3C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F2P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Cab, 765 mm attachment height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E3A6AD6" w14:textId="16D4E994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F2V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BigSpace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BA1A8B9" w14:textId="4AB371D6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mountings, comfort, air-sprung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1,494.00</w:t>
      </w:r>
    </w:p>
    <w:p w14:paraId="51FB3E91" w14:textId="41305BE8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ab/>
      </w:r>
      <w:r>
        <w:rPr>
          <w:rFonts w:ascii="CorpoS" w:hAnsi="CorpoS" w:cs="CorpoS"/>
          <w:color w:val="000000"/>
        </w:rPr>
        <w:t>F3Q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ProCabin-Big, level floor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22,397.00</w:t>
      </w:r>
    </w:p>
    <w:p w14:paraId="61D4040E" w14:textId="71B724D2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tilting mechanism, electrohydraulic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963.00</w:t>
      </w:r>
    </w:p>
    <w:p w14:paraId="2E0B8719" w14:textId="64D0A164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F4T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Top entrance, painted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612.00</w:t>
      </w:r>
    </w:p>
    <w:p w14:paraId="3A232441" w14:textId="13A0418E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F4V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A-pillar cladding, aerodynamically optimised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116B2E9" w14:textId="7C9F502A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F4Z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locker, left, under 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674.00</w:t>
      </w:r>
    </w:p>
    <w:p w14:paraId="4B0964E0" w14:textId="1110A280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F5B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deflector, snap-in, with cab side deflectors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3,239.00</w:t>
      </w:r>
    </w:p>
    <w:p w14:paraId="13D97E90" w14:textId="4941D091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F5K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deflectors, loose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281.00</w:t>
      </w:r>
    </w:p>
    <w:p w14:paraId="50A187E6" w14:textId="1383D0F5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F5L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Sun visor, exterior, transparent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647CFA3" w14:textId="4D7ABB21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F6E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Windscreen, tinted, with filter band, heated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798.00</w:t>
      </w:r>
    </w:p>
    <w:p w14:paraId="332B0902" w14:textId="1876EDE7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F6I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mirror, heated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194.00</w:t>
      </w:r>
    </w:p>
    <w:p w14:paraId="2291890F" w14:textId="1A0C4F4A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F6R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horns, cab roof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679.00</w:t>
      </w:r>
    </w:p>
    <w:p w14:paraId="0D1FD58B" w14:textId="4E5D68CB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F6T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MirrorCam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2,558.00</w:t>
      </w:r>
    </w:p>
    <w:p w14:paraId="30C498C1" w14:textId="06D330C3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F6V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MirrorCam bracket, chrome, lower cover, cab colour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393.00</w:t>
      </w:r>
    </w:p>
    <w:p w14:paraId="0DE6D6E1" w14:textId="738619F2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F7T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Door extension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D119A4C" w14:textId="350FDEE3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F8B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 remote control keys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291.00</w:t>
      </w:r>
    </w:p>
    <w:p w14:paraId="65B01B7C" w14:textId="18770D67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F8F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Extended central locking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795FDFD" w14:textId="51468E24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F8W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Rain sensor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213.00</w:t>
      </w:r>
    </w:p>
    <w:p w14:paraId="3F57026D" w14:textId="48F161B3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FAV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version ProCabin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C43F663" w14:textId="165F43B0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FZY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Vehicle width, 2500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4EA8D5C" w14:textId="5AC9CA5A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G0A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Powertrain, 44 t to 68 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6027E28" w14:textId="2DE21D2A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G0T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Predictive Powertrain Control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2,190.00</w:t>
      </w:r>
    </w:p>
    <w:p w14:paraId="65D98E54" w14:textId="537B209B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H2J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Fifth-wheel lead +950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1FE8AF6" w14:textId="18D3708F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J1Z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Speedometer, deletion, tachograph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-41.00</w:t>
      </w:r>
    </w:p>
    <w:p w14:paraId="7C81BF03" w14:textId="38D432F6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J2J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Sound system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643.00</w:t>
      </w:r>
    </w:p>
    <w:p w14:paraId="1E161AE2" w14:textId="6691C648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J3Z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Axle load measuring device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665.00</w:t>
      </w:r>
    </w:p>
    <w:p w14:paraId="31E1FB89" w14:textId="4E9B0C0A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J4X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Belt warning w/ seat occup. detection, co-driver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433.00</w:t>
      </w:r>
    </w:p>
    <w:p w14:paraId="60364C71" w14:textId="7A9899DB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J5P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Wireless charger for mobile phones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687.00</w:t>
      </w:r>
    </w:p>
    <w:p w14:paraId="320804BA" w14:textId="5D6862FC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J6E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Multimedia Cockpit Interactive 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2,781.00</w:t>
      </w:r>
    </w:p>
    <w:p w14:paraId="62DD525C" w14:textId="7B570C7D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J7A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Truck Data Center 8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1,214.00</w:t>
      </w:r>
    </w:p>
    <w:p w14:paraId="2F344F23" w14:textId="49EEAC57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J7Q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Driving assistance map, South Korea region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6F68019" w14:textId="50B6A1B1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J8U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Pre-installation for Truck Data Center 8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336.00</w:t>
      </w:r>
    </w:p>
    <w:p w14:paraId="4CD9D157" w14:textId="438D707B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K0W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Second tank, right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8D3B9AA" w14:textId="52EEBAF2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K5M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Tanks, lockable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148.00</w:t>
      </w:r>
    </w:p>
    <w:p w14:paraId="2922DCC6" w14:textId="03DE761C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K5Q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Fuel screen, tank filler neck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63.00</w:t>
      </w:r>
    </w:p>
    <w:p w14:paraId="1BC1A0B8" w14:textId="7EBC6A21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K5S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Protective cap for AdBlue metering system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70.00</w:t>
      </w:r>
    </w:p>
    <w:p w14:paraId="32EC6091" w14:textId="58618348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*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K5Y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Initial filling, additional 30 litres of fuel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72.00</w:t>
      </w:r>
    </w:p>
    <w:p w14:paraId="1C92F979" w14:textId="7B3809F8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K6G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Second tank, 220 l, right, 650 x 700 x 600 mm,alu.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932.00</w:t>
      </w:r>
    </w:p>
    <w:p w14:paraId="45A27AA1" w14:textId="6874F2BD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K7N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Exhaust system, outlet to left, under 30 degrees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864.00</w:t>
      </w:r>
    </w:p>
    <w:p w14:paraId="16ED9701" w14:textId="6B88290B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L0A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Illumination regulation, in acc. with UN-R 48.06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90BC21D" w14:textId="5D0D3264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L1G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main headlamps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6BDE7F9" w14:textId="1173D020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ab/>
      </w:r>
      <w:r>
        <w:rPr>
          <w:rFonts w:ascii="CorpoS" w:hAnsi="CorpoS" w:cs="CorpoS"/>
          <w:color w:val="000000"/>
        </w:rPr>
        <w:t>L1M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fog lamps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C671C26" w14:textId="064E7082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L1P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tail lights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186C879" w14:textId="03E4A976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L2G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side turn signal lamps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BD9EBE5" w14:textId="29DC4366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L2H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Side marker lamps, flashing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74D050F" w14:textId="00D36EBA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L3K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 LED work light, cab rear wall, top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458.00</w:t>
      </w:r>
    </w:p>
    <w:p w14:paraId="62D309C9" w14:textId="2B81ED4B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L6A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Intelligent Light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884.00</w:t>
      </w:r>
    </w:p>
    <w:p w14:paraId="60801F53" w14:textId="58551CF9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M0U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Noise encapsulation, special package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1,396.00</w:t>
      </w:r>
    </w:p>
    <w:p w14:paraId="4B337F92" w14:textId="1CEC2C43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M4Y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Certification according to ECE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DB8CBF5" w14:textId="5F3CD4FE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M5D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3. Engine generation OM471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5,972.00</w:t>
      </w:r>
    </w:p>
    <w:p w14:paraId="401C4169" w14:textId="5EEE4376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M5V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High Performance Engine Brake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816.00</w:t>
      </w:r>
    </w:p>
    <w:p w14:paraId="0999C2B8" w14:textId="7EC720E3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M7I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Insect screen in front of cooling system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73.00</w:t>
      </w:r>
    </w:p>
    <w:p w14:paraId="650271E2" w14:textId="515D940A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M8Y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Fuel pre-filter, chassis-mounted, additional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680.00</w:t>
      </w:r>
    </w:p>
    <w:p w14:paraId="0497D6EB" w14:textId="51C9A06C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O3C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Safety Package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5,127.00</w:t>
      </w:r>
    </w:p>
    <w:p w14:paraId="0E031F09" w14:textId="402AE872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O3J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Climate Package, with noise/heat insulation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6,601.00</w:t>
      </w:r>
    </w:p>
    <w:p w14:paraId="08338E99" w14:textId="76A56514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O3K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Active Safety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3750F91" w14:textId="1F8136C0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O3R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Actros 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1EB1B22" w14:textId="48C928F4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O8K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Driving Package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924.00</w:t>
      </w:r>
    </w:p>
    <w:p w14:paraId="564DEE3D" w14:textId="4559244A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OYL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Storage Package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795.00</w:t>
      </w:r>
    </w:p>
    <w:p w14:paraId="04A68730" w14:textId="55BDD2B9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OYP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Comfort Package, with ExtraPremiumComfort mattress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3,538.00</w:t>
      </w:r>
    </w:p>
    <w:p w14:paraId="74ACB1B0" w14:textId="18DF22D8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OYR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Active safety pack Overseas plus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5,071.00</w:t>
      </w:r>
    </w:p>
    <w:p w14:paraId="6480C857" w14:textId="6E21B495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Q0W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Fifth-wheel coupling ex factory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A59BD3E" w14:textId="238C39F9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Q4K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 wheel coupling height = 185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2DDBFDC" w14:textId="2347B3B2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Q4X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 wheel coupling, manually lubricated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1DE85D1" w14:textId="041CC5F5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Q5Q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 wheel coupling, standard, Jost JSK 37C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1,772.00</w:t>
      </w:r>
    </w:p>
    <w:p w14:paraId="7FAE4570" w14:textId="17CFB6EE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Q5Y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Drive-on ramp/coupling aid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382.00</w:t>
      </w:r>
    </w:p>
    <w:p w14:paraId="4C188845" w14:textId="77B1E897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Q6D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Mounting plate, 40 mm, 20 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655.00</w:t>
      </w:r>
    </w:p>
    <w:p w14:paraId="77083732" w14:textId="5E05E440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R2Y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Alum. wheels 9.00 x 22.5, Dura-Bright, Alcoa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8,503.00</w:t>
      </w:r>
    </w:p>
    <w:p w14:paraId="479D980C" w14:textId="536DD98E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S1D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Stability Control Assist (ESP)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1,458.00</w:t>
      </w:r>
    </w:p>
    <w:p w14:paraId="683FC8D4" w14:textId="59FD52E2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S1H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Lane Keeping Assist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AF321D6" w14:textId="647D4491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S1I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Proximity Control Assist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330D2B8" w14:textId="03B7AD9F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S1L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Attention Assist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52778D3" w14:textId="228AFF4C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S2E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Active Drive Assist 3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5,839.00</w:t>
      </w:r>
    </w:p>
    <w:p w14:paraId="4DE358D4" w14:textId="640BCF3C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S2H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Active Sideguard Assist 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15ADC50" w14:textId="2DB7AC1D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S2L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Frontguard Assist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38E7A39" w14:textId="2114EC26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S2N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Active Brake Assist 6 Plus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A013642" w14:textId="52C87194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S2Q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Sensor position, side radar, widened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4408C47" w14:textId="6F5F0A1E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S3A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Airbag, driver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17385D0" w14:textId="6B599E65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S8C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Hazard warning triangle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25.00</w:t>
      </w:r>
    </w:p>
    <w:p w14:paraId="6C4B54E0" w14:textId="42B09F5F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S8D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Warning lamp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38.00</w:t>
      </w:r>
    </w:p>
    <w:p w14:paraId="46E57E79" w14:textId="63A1B756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V8B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Chassis number FIN with model year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75983D1" w14:textId="17C6C735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ab/>
      </w:r>
      <w:r>
        <w:rPr>
          <w:rFonts w:ascii="CorpoS" w:hAnsi="CorpoS" w:cs="CorpoS"/>
          <w:color w:val="000000"/>
        </w:rPr>
        <w:t>V8X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Model year 7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510E630" w14:textId="3E25410E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W4E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Weight variant 28.0 t (8.0/10.0/10.0)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21157E8" w14:textId="62F06C25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X2A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Model identification, acc. to weight variant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92961CF" w14:textId="3A1922B6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X4B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Instrument/labels/documentation, Korean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D52D054" w14:textId="03CC7D54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Y1X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Pull-out refrigerator, under bed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5C518B3" w14:textId="29AC4B5E" w:rsidR="009A0B32" w:rsidRDefault="009A0B32" w:rsidP="009A0B32">
      <w:pPr>
        <w:widowControl w:val="0"/>
        <w:tabs>
          <w:tab w:val="left" w:pos="283"/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*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Y3L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Preservation for transport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305.00</w:t>
      </w:r>
    </w:p>
    <w:bookmarkEnd w:id="5"/>
    <w:p w14:paraId="3C3B9F45" w14:textId="1CCF5717" w:rsidR="009A0B32" w:rsidRDefault="009A0B32" w:rsidP="009A0B32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5659FDF2" w14:textId="77777777" w:rsidR="009A0B32" w:rsidRDefault="009A0B32" w:rsidP="009A0B32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color w:val="000000"/>
        </w:rPr>
      </w:pPr>
    </w:p>
    <w:p w14:paraId="352FCE8C" w14:textId="291404F4" w:rsidR="009A0B32" w:rsidRDefault="009A0B32" w:rsidP="009A0B32">
      <w:pPr>
        <w:widowControl w:val="0"/>
        <w:tabs>
          <w:tab w:val="left" w:pos="283"/>
          <w:tab w:val="left" w:pos="1417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061394F9" w14:textId="77777777" w:rsidR="009A0B32" w:rsidRDefault="009A0B32" w:rsidP="009A0B32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color w:val="000000"/>
        </w:rPr>
      </w:pPr>
    </w:p>
    <w:p w14:paraId="63BEA5DA" w14:textId="0AA64E3C" w:rsidR="009A0B32" w:rsidRDefault="009A0B32" w:rsidP="009A0B32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23ED76EF" w14:textId="77777777" w:rsidR="009A0B32" w:rsidRDefault="009A0B32" w:rsidP="009A0B32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b/>
          <w:bCs/>
          <w:color w:val="000000"/>
        </w:rPr>
      </w:pPr>
    </w:p>
    <w:p w14:paraId="67F88763" w14:textId="77777777" w:rsidR="009A0B32" w:rsidRDefault="009A0B32" w:rsidP="009A0B32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b/>
          <w:bCs/>
          <w:color w:val="000000"/>
        </w:rPr>
      </w:pPr>
    </w:p>
    <w:p w14:paraId="446ED5A1" w14:textId="77777777" w:rsidR="009A0B32" w:rsidRDefault="009A0B32" w:rsidP="009A0B32">
      <w:pPr>
        <w:widowControl w:val="0"/>
        <w:tabs>
          <w:tab w:val="left" w:pos="0"/>
          <w:tab w:val="left" w:pos="566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Equipment overview</w:t>
      </w:r>
    </w:p>
    <w:p w14:paraId="6B065435" w14:textId="77777777" w:rsidR="009A0B32" w:rsidRDefault="009A0B32" w:rsidP="009A0B32">
      <w:pPr>
        <w:widowControl w:val="0"/>
        <w:tabs>
          <w:tab w:val="left" w:pos="0"/>
          <w:tab w:val="left" w:pos="566"/>
        </w:tabs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b/>
          <w:bCs/>
          <w:color w:val="000000"/>
          <w:sz w:val="24"/>
          <w:szCs w:val="24"/>
        </w:rPr>
      </w:pPr>
    </w:p>
    <w:tbl>
      <w:tblPr>
        <w:tblW w:w="0" w:type="auto"/>
        <w:tblInd w:w="-4" w:type="dxa"/>
        <w:tblBorders>
          <w:top w:val="single" w:sz="6" w:space="0" w:color="000000"/>
          <w:left w:val="single" w:sz="6" w:space="0" w:color="000000"/>
          <w:right w:val="single" w:sz="6" w:space="0" w:color="000000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9075"/>
      </w:tblGrid>
      <w:tr w:rsidR="009A0B32" w:rsidRPr="002764A2" w14:paraId="6AC9FA49" w14:textId="77777777" w:rsidTr="00A81430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D96379" w14:textId="77777777" w:rsidR="009A0B32" w:rsidRPr="002764A2" w:rsidRDefault="009A0B32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764A2">
              <w:rPr>
                <w:rFonts w:ascii="CorpoS" w:hAnsi="CorpoS" w:cs="CorpoS"/>
                <w:b/>
                <w:bCs/>
                <w:color w:val="000000"/>
              </w:rPr>
              <w:t>Standard equipment</w:t>
            </w:r>
          </w:p>
        </w:tc>
      </w:tr>
      <w:tr w:rsidR="009A0B32" w:rsidRPr="002764A2" w14:paraId="77CA7662" w14:textId="77777777" w:rsidTr="00A81430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93C0EC" w14:textId="77777777" w:rsidR="009A0B32" w:rsidRPr="002764A2" w:rsidRDefault="009A0B32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764A2">
              <w:rPr>
                <w:rFonts w:ascii="CorpoS" w:hAnsi="CorpoS" w:cs="CorpoS"/>
                <w:color w:val="000000"/>
                <w:sz w:val="12"/>
                <w:szCs w:val="12"/>
              </w:rPr>
              <w:t xml:space="preserve"> </w:t>
            </w:r>
          </w:p>
          <w:p w14:paraId="7C5D080E" w14:textId="36022085" w:rsidR="009A0B32" w:rsidRPr="002764A2" w:rsidRDefault="009A0B32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bookmarkStart w:id="6" w:name="W_4002_581b0f58ba3f4c968eec43643f99a1d7"/>
            <w:r>
              <w:rPr>
                <w:rFonts w:ascii="CorpoS" w:hAnsi="CorpoS" w:cs="CorpoS"/>
                <w:color w:val="000000"/>
                <w:sz w:val="20"/>
                <w:szCs w:val="20"/>
              </w:rPr>
              <w:t>A1Z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A4K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B1B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B1H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B2A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B2X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B5I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C0A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C1J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C5B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C5D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C6I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C7F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C7J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D2N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D3B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DUP0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E1T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E3L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E6A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E7F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E8D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E8E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F0F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F1R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F4H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F4X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F4Y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F7A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F7C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F7X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F8E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F8V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G0K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G2E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G5A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G5G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G5L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K0T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K1I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K3V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L1C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L1W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M0A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M0C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M0Q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M3E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M4X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M6R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M7T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M8B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N6Z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OWY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Q6W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S5A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S5Z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U2G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U3S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V0S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V1A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V1W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V2B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V9F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X2I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X3W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Y6A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Z4O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Z4R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Z5E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Z5X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Z5Y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bookmarkEnd w:id="6"/>
          </w:p>
          <w:p w14:paraId="180AF7A0" w14:textId="77777777" w:rsidR="009A0B32" w:rsidRPr="002764A2" w:rsidRDefault="009A0B32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</w:p>
        </w:tc>
      </w:tr>
      <w:tr w:rsidR="009A0B32" w:rsidRPr="002764A2" w14:paraId="227C7BD2" w14:textId="77777777" w:rsidTr="00A81430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2C95D3" w14:textId="77777777" w:rsidR="009A0B32" w:rsidRPr="002764A2" w:rsidRDefault="009A0B32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CorpoS" w:hAnsi="CorpoS" w:cs="CorpoS"/>
                <w:color w:val="000000"/>
                <w:sz w:val="12"/>
                <w:szCs w:val="12"/>
              </w:rPr>
            </w:pPr>
            <w:r w:rsidRPr="002764A2">
              <w:rPr>
                <w:rFonts w:ascii="CorpoS" w:hAnsi="CorpoS" w:cs="CorpoS"/>
                <w:b/>
                <w:bCs/>
                <w:color w:val="000000"/>
              </w:rPr>
              <w:t>Special equipment</w:t>
            </w:r>
          </w:p>
        </w:tc>
      </w:tr>
      <w:tr w:rsidR="009A0B32" w:rsidRPr="002764A2" w14:paraId="67C22A71" w14:textId="77777777" w:rsidTr="00A81430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A6FBA9" w14:textId="77777777" w:rsidR="009A0B32" w:rsidRPr="002764A2" w:rsidRDefault="009A0B32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  <w:r w:rsidRPr="002764A2">
              <w:rPr>
                <w:rFonts w:ascii="CorpoS" w:hAnsi="CorpoS" w:cs="CorpoS"/>
                <w:color w:val="000000"/>
                <w:sz w:val="12"/>
                <w:szCs w:val="12"/>
              </w:rPr>
              <w:t xml:space="preserve"> </w:t>
            </w:r>
          </w:p>
          <w:p w14:paraId="4D114A1A" w14:textId="3AECEFB0" w:rsidR="009A0B32" w:rsidRPr="002764A2" w:rsidRDefault="009A0B32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  <w:bookmarkStart w:id="7" w:name="W_4003_9170d75cb3ab4975b67aa3a557e178d2"/>
            <w:r>
              <w:rPr>
                <w:rFonts w:ascii="CorpoS" w:hAnsi="CorpoS" w:cs="CorpoS"/>
                <w:color w:val="000000"/>
                <w:sz w:val="20"/>
                <w:szCs w:val="20"/>
              </w:rPr>
              <w:t>A1A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A1D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A2I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A5C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B1F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B4L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C6G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C7I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C8B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C8H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C8I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CLW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CSK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CZE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D0A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D0S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D1D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D1Q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D2J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D2M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D2W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D2Y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D3K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D3L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D4E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D4J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D4Q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D4S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D4Z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D5F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D5K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D5O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D5Z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D6C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D6G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D6I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D6M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D6V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D7F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D7G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D7I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D7J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D7K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D7N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D7V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D8M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D9A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E1Z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E3E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E3W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E4W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E5A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E5B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E5K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E6E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E6Z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F0T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F2A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F2H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F2P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F2V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F3C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F3Q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F3Y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F4T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F4V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F4Z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F5B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F5K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F5L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F6E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F6I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F6R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F6T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F6V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F7T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F8B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F8F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F8W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FAV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FZY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G0A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G0T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H2J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J1Z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J2J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J3Z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J4X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J5P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J6E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J7A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J7Q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J8U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K0W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K5M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K5Q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K5S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K5Y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K6G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K7N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L0A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L1G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L1M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L1P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L2G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L2H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L3K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L6A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M0U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M4Y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M5D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M5V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M7I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M8Y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O3C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O3J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O3K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O3R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O8K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OYL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OYP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OYR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Q0W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Q4K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Q4X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Q5Q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Q5Y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Q6D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R2Y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S1D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S1H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S1I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S1L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S2E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S2H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S2L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S2N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S2Q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S3A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S8C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S8D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V8B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V8X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W4E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X2A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X4B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Y1X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Y3L</w:t>
            </w:r>
            <w:r w:rsidRPr="002764A2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bookmarkEnd w:id="7"/>
          </w:p>
          <w:p w14:paraId="2B549AC4" w14:textId="77777777" w:rsidR="009A0B32" w:rsidRPr="002764A2" w:rsidRDefault="009A0B32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</w:p>
        </w:tc>
      </w:tr>
      <w:tr w:rsidR="009A0B32" w:rsidRPr="002764A2" w14:paraId="09112864" w14:textId="77777777" w:rsidTr="00A81430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E317B4" w14:textId="77777777" w:rsidR="009A0B32" w:rsidRPr="002764A2" w:rsidRDefault="009A0B32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  <w:r w:rsidRPr="002764A2">
              <w:rPr>
                <w:rFonts w:ascii="CorpoS" w:hAnsi="CorpoS" w:cs="CorpoS"/>
                <w:b/>
                <w:bCs/>
                <w:color w:val="000000"/>
              </w:rPr>
              <w:t>Additional equipment</w:t>
            </w:r>
          </w:p>
        </w:tc>
      </w:tr>
      <w:tr w:rsidR="009A0B32" w:rsidRPr="002764A2" w14:paraId="266F1CD1" w14:textId="77777777" w:rsidTr="00A81430">
        <w:tblPrEx>
          <w:tblBorders>
            <w:bottom w:val="single" w:sz="6" w:space="0" w:color="000000"/>
          </w:tblBorders>
        </w:tblPrEx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472931" w14:textId="77777777" w:rsidR="009A0B32" w:rsidRPr="002764A2" w:rsidRDefault="009A0B32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b/>
                <w:bCs/>
                <w:color w:val="000000"/>
                <w:sz w:val="12"/>
                <w:szCs w:val="12"/>
              </w:rPr>
            </w:pPr>
          </w:p>
          <w:p w14:paraId="4D01CB03" w14:textId="03852BF6" w:rsidR="009A0B32" w:rsidRPr="002764A2" w:rsidRDefault="009A0B32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20"/>
                <w:szCs w:val="20"/>
              </w:rPr>
            </w:pPr>
          </w:p>
          <w:p w14:paraId="58D60AF4" w14:textId="77777777" w:rsidR="009A0B32" w:rsidRPr="002764A2" w:rsidRDefault="009A0B32" w:rsidP="00A814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b/>
                <w:bCs/>
                <w:color w:val="000000"/>
                <w:sz w:val="12"/>
                <w:szCs w:val="12"/>
              </w:rPr>
            </w:pPr>
          </w:p>
        </w:tc>
      </w:tr>
    </w:tbl>
    <w:p w14:paraId="0FB1402A" w14:textId="77777777" w:rsidR="009A0B32" w:rsidRDefault="009A0B32" w:rsidP="009A0B32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  <w:sz w:val="24"/>
          <w:szCs w:val="24"/>
        </w:rPr>
      </w:pPr>
    </w:p>
    <w:p w14:paraId="1DF7549D" w14:textId="77777777" w:rsidR="009A0B32" w:rsidRPr="00077418" w:rsidRDefault="009A0B32" w:rsidP="009A0B32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  <w:sz w:val="12"/>
          <w:szCs w:val="12"/>
          <w:lang w:val="en-US"/>
        </w:rPr>
      </w:pPr>
      <w:r w:rsidRPr="00077418">
        <w:rPr>
          <w:rFonts w:ascii="CorpoS" w:hAnsi="CorpoS" w:cs="CorpoS"/>
          <w:b/>
          <w:bCs/>
          <w:color w:val="000000"/>
          <w:lang w:val="en-US"/>
        </w:rPr>
        <w:t>Codes marked with "*" are not discountable.</w:t>
      </w:r>
    </w:p>
    <w:p w14:paraId="28DA628F" w14:textId="64BEB726" w:rsidR="009A0B32" w:rsidRPr="000F1AB5" w:rsidRDefault="009A0B32" w:rsidP="009A0B32">
      <w:pPr>
        <w:tabs>
          <w:tab w:val="right" w:pos="9072"/>
        </w:tabs>
        <w:autoSpaceDE w:val="0"/>
        <w:autoSpaceDN w:val="0"/>
        <w:adjustRightInd w:val="0"/>
        <w:spacing w:line="240" w:lineRule="auto"/>
        <w:rPr>
          <w:rFonts w:ascii="CorpoS" w:hAnsi="CorpoS" w:cs="Calibri"/>
          <w:sz w:val="20"/>
          <w:szCs w:val="20"/>
          <w:lang w:val="en-US"/>
        </w:rPr>
      </w:pPr>
    </w:p>
    <w:sectPr w:rsidR="009A0B32" w:rsidRPr="000F1AB5" w:rsidSect="009A0B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1814" w:right="1361" w:bottom="454" w:left="1361" w:header="709" w:footer="4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BA28F" w14:textId="77777777" w:rsidR="00587B09" w:rsidRDefault="00587B09" w:rsidP="00CB6D47">
      <w:r>
        <w:separator/>
      </w:r>
    </w:p>
    <w:p w14:paraId="68880E01" w14:textId="77777777" w:rsidR="00587B09" w:rsidRDefault="00587B09"/>
  </w:endnote>
  <w:endnote w:type="continuationSeparator" w:id="0">
    <w:p w14:paraId="58C20357" w14:textId="77777777" w:rsidR="00587B09" w:rsidRDefault="00587B09" w:rsidP="00CB6D47">
      <w:r>
        <w:continuationSeparator/>
      </w:r>
    </w:p>
    <w:p w14:paraId="2606FF04" w14:textId="77777777" w:rsidR="00587B09" w:rsidRDefault="00587B0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poSLig">
    <w:altName w:val="Segoe UI Historic"/>
    <w:charset w:val="00"/>
    <w:family w:val="auto"/>
    <w:pitch w:val="variable"/>
    <w:sig w:usb0="A00001AF" w:usb1="100078F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rporateACon">
    <w:altName w:val="Times New Roman"/>
    <w:charset w:val="00"/>
    <w:family w:val="auto"/>
    <w:pitch w:val="variable"/>
    <w:sig w:usb0="00000001" w:usb1="000060FB" w:usb2="00000000" w:usb3="00000000" w:csb0="0000009F" w:csb1="00000000"/>
  </w:font>
  <w:font w:name="CorpoS">
    <w:altName w:val="Segoe UI Historic"/>
    <w:charset w:val="00"/>
    <w:family w:val="auto"/>
    <w:pitch w:val="variable"/>
    <w:sig w:usb0="A00001AF" w:usb1="100078FB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poSDem">
    <w:charset w:val="00"/>
    <w:family w:val="auto"/>
    <w:pitch w:val="variable"/>
    <w:sig w:usb0="A00001AF" w:usb1="100078F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poALig">
    <w:altName w:val="Calibri"/>
    <w:charset w:val="00"/>
    <w:family w:val="auto"/>
    <w:pitch w:val="variable"/>
    <w:sig w:usb0="800000AF" w:usb1="1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5A11D" w14:textId="77777777" w:rsidR="009A0B32" w:rsidRDefault="009A0B32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38B20" w14:textId="77777777" w:rsidR="009A0B32" w:rsidRDefault="009A0B32" w:rsidP="009A0B32">
    <w:pPr>
      <w:widowControl w:val="0"/>
      <w:tabs>
        <w:tab w:val="left" w:pos="0"/>
      </w:tabs>
      <w:autoSpaceDE w:val="0"/>
      <w:autoSpaceDN w:val="0"/>
      <w:adjustRightInd w:val="0"/>
      <w:spacing w:line="360" w:lineRule="atLeast"/>
      <w:ind w:right="57"/>
      <w:rPr>
        <w:rFonts w:ascii="Times New Roman" w:hAnsi="Times New Roman"/>
        <w:sz w:val="24"/>
        <w:szCs w:val="24"/>
      </w:rPr>
    </w:pPr>
    <w:r>
      <w:rPr>
        <w:rFonts w:ascii="CorpoALig" w:hAnsi="CorpoALig" w:cs="CorpoALig"/>
        <w:color w:val="000000"/>
        <w:sz w:val="24"/>
        <w:szCs w:val="24"/>
      </w:rPr>
      <w:t>-----------------------------------------------------------------------------------------------------------------------------------------------------</w:t>
    </w:r>
  </w:p>
  <w:p w14:paraId="7EBCFACD" w14:textId="77777777" w:rsidR="009A0B32" w:rsidRDefault="009A0B32" w:rsidP="009A0B32">
    <w:r>
      <w:rPr>
        <w:rFonts w:ascii="CorpoS" w:hAnsi="CorpoS" w:cs="CorpoS"/>
        <w:color w:val="000000"/>
        <w:sz w:val="16"/>
        <w:szCs w:val="16"/>
      </w:rPr>
      <w:t>P 254.00.00/D 120.00.01</w:t>
    </w:r>
    <w:r>
      <w:rPr>
        <w:rFonts w:ascii="CorpoS" w:hAnsi="CorpoS" w:cs="CorpoS"/>
        <w:color w:val="000000"/>
        <w:sz w:val="16"/>
        <w:szCs w:val="16"/>
      </w:rPr>
      <w:tab/>
    </w:r>
    <w:r>
      <w:rPr>
        <w:rFonts w:ascii="CorpoS" w:hAnsi="CorpoS" w:cs="CorpoS"/>
        <w:color w:val="000000"/>
        <w:sz w:val="16"/>
        <w:szCs w:val="16"/>
      </w:rPr>
      <w:tab/>
    </w:r>
    <w:r>
      <w:rPr>
        <w:rFonts w:ascii="CorpoS" w:hAnsi="CorpoS" w:cs="CorpoS"/>
        <w:color w:val="000000"/>
        <w:sz w:val="16"/>
        <w:szCs w:val="16"/>
      </w:rPr>
      <w:tab/>
      <w:t xml:space="preserve">page </w:t>
    </w:r>
    <w:r>
      <w:rPr>
        <w:rFonts w:ascii="CorpoS" w:hAnsi="CorpoS" w:cs="CorpoS"/>
        <w:color w:val="000000"/>
        <w:sz w:val="16"/>
        <w:szCs w:val="16"/>
      </w:rPr>
      <w:fldChar w:fldCharType="begin"/>
    </w:r>
    <w:r>
      <w:rPr>
        <w:rFonts w:ascii="CorpoS" w:hAnsi="CorpoS" w:cs="CorpoS"/>
        <w:color w:val="000000"/>
        <w:sz w:val="16"/>
        <w:szCs w:val="16"/>
      </w:rPr>
      <w:instrText xml:space="preserve"> PAGE \* MERGEFORMAT </w:instrText>
    </w:r>
    <w:r>
      <w:rPr>
        <w:rFonts w:ascii="CorpoS" w:hAnsi="CorpoS" w:cs="CorpoS"/>
        <w:color w:val="000000"/>
        <w:sz w:val="16"/>
        <w:szCs w:val="16"/>
      </w:rPr>
      <w:fldChar w:fldCharType="separate"/>
    </w:r>
    <w:r>
      <w:rPr>
        <w:rFonts w:ascii="CorpoS" w:hAnsi="CorpoS" w:cs="CorpoS"/>
        <w:color w:val="000000"/>
        <w:sz w:val="16"/>
        <w:szCs w:val="16"/>
      </w:rPr>
      <w:t>1</w:t>
    </w:r>
    <w:r>
      <w:rPr>
        <w:rFonts w:ascii="CorpoS" w:hAnsi="CorpoS" w:cs="CorpoS"/>
        <w:color w:val="000000"/>
        <w:sz w:val="16"/>
        <w:szCs w:val="16"/>
      </w:rPr>
      <w:fldChar w:fldCharType="end"/>
    </w:r>
    <w:r>
      <w:rPr>
        <w:rFonts w:ascii="CorpoS" w:hAnsi="CorpoS" w:cs="CorpoS"/>
        <w:color w:val="000000"/>
        <w:sz w:val="16"/>
        <w:szCs w:val="16"/>
      </w:rPr>
      <w:t>/</w:t>
    </w:r>
    <w:r>
      <w:rPr>
        <w:rFonts w:ascii="CorpoS" w:hAnsi="CorpoS" w:cs="CorpoS"/>
        <w:color w:val="000000"/>
        <w:sz w:val="16"/>
        <w:szCs w:val="16"/>
      </w:rPr>
      <w:fldChar w:fldCharType="begin"/>
    </w:r>
    <w:r>
      <w:rPr>
        <w:rFonts w:ascii="CorpoS" w:hAnsi="CorpoS" w:cs="CorpoS"/>
        <w:color w:val="000000"/>
        <w:sz w:val="16"/>
        <w:szCs w:val="16"/>
      </w:rPr>
      <w:instrText xml:space="preserve"> NUMPAGES \* MERGEFORMAT </w:instrText>
    </w:r>
    <w:r>
      <w:rPr>
        <w:rFonts w:ascii="CorpoS" w:hAnsi="CorpoS" w:cs="CorpoS"/>
        <w:color w:val="000000"/>
        <w:sz w:val="16"/>
        <w:szCs w:val="16"/>
      </w:rPr>
      <w:fldChar w:fldCharType="separate"/>
    </w:r>
    <w:r>
      <w:rPr>
        <w:rFonts w:ascii="CorpoS" w:hAnsi="CorpoS" w:cs="CorpoS"/>
        <w:color w:val="000000"/>
        <w:sz w:val="16"/>
        <w:szCs w:val="16"/>
      </w:rPr>
      <w:t>1</w:t>
    </w:r>
    <w:r>
      <w:rPr>
        <w:rFonts w:ascii="CorpoS" w:hAnsi="CorpoS" w:cs="CorpoS"/>
        <w:color w:val="000000"/>
        <w:sz w:val="16"/>
        <w:szCs w:val="16"/>
      </w:rPr>
      <w:fldChar w:fldCharType="end"/>
    </w:r>
    <w:r>
      <w:rPr>
        <w:rFonts w:ascii="CorpoS" w:hAnsi="CorpoS" w:cs="CorpoS"/>
        <w:color w:val="000000"/>
        <w:sz w:val="16"/>
        <w:szCs w:val="16"/>
      </w:rPr>
      <w:tab/>
    </w:r>
    <w:r>
      <w:rPr>
        <w:rFonts w:ascii="CorpoS" w:hAnsi="CorpoS" w:cs="CorpoS"/>
        <w:color w:val="000000"/>
        <w:sz w:val="16"/>
        <w:szCs w:val="16"/>
      </w:rPr>
      <w:tab/>
    </w:r>
    <w:r>
      <w:rPr>
        <w:rFonts w:ascii="CorpoS" w:hAnsi="CorpoS" w:cs="CorpoS"/>
        <w:color w:val="000000"/>
        <w:sz w:val="16"/>
        <w:szCs w:val="16"/>
      </w:rPr>
      <w:tab/>
      <w:t>TR02-1  Actros-L 2853LS 6x2 B5F 2026-04_43775</w:t>
    </w:r>
  </w:p>
  <w:p w14:paraId="68E96034" w14:textId="77777777" w:rsidR="00857115" w:rsidRPr="009A0B32" w:rsidRDefault="00857115" w:rsidP="009A0B32">
    <w:pPr>
      <w:pStyle w:val="a4"/>
      <w:spacing w:line="14" w:lineRule="exact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D07BA" w14:textId="77777777" w:rsidR="009A0B32" w:rsidRDefault="009A0B32" w:rsidP="009A0B32">
    <w:pPr>
      <w:pStyle w:val="a4"/>
    </w:pPr>
  </w:p>
  <w:p w14:paraId="15F0D1F9" w14:textId="77777777" w:rsidR="009A0B32" w:rsidRPr="009A0B32" w:rsidRDefault="009A0B32" w:rsidP="009A0B32">
    <w:pPr>
      <w:pStyle w:val="a4"/>
      <w:spacing w:line="14" w:lineRule="exact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49D62" w14:textId="77777777" w:rsidR="00587B09" w:rsidRDefault="00587B09" w:rsidP="00CB6D47">
      <w:r>
        <w:separator/>
      </w:r>
    </w:p>
    <w:p w14:paraId="5C46AF83" w14:textId="77777777" w:rsidR="00587B09" w:rsidRDefault="00587B09"/>
  </w:footnote>
  <w:footnote w:type="continuationSeparator" w:id="0">
    <w:p w14:paraId="7D65520B" w14:textId="77777777" w:rsidR="00587B09" w:rsidRDefault="00587B09" w:rsidP="00CB6D47">
      <w:r>
        <w:continuationSeparator/>
      </w:r>
    </w:p>
    <w:p w14:paraId="3309585F" w14:textId="77777777" w:rsidR="00587B09" w:rsidRDefault="00587B0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56183" w14:textId="77777777" w:rsidR="009A0B32" w:rsidRDefault="009A0B32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404F0" w14:textId="77777777" w:rsidR="009A0B32" w:rsidRDefault="009A0B32" w:rsidP="009A0B32">
    <w:pPr>
      <w:widowControl w:val="0"/>
      <w:tabs>
        <w:tab w:val="left" w:pos="0"/>
      </w:tabs>
      <w:autoSpaceDE w:val="0"/>
      <w:autoSpaceDN w:val="0"/>
      <w:adjustRightInd w:val="0"/>
      <w:spacing w:line="240" w:lineRule="auto"/>
      <w:ind w:right="57"/>
      <w:rPr>
        <w:rFonts w:ascii="Times New Roman" w:hAnsi="Times New Roman"/>
        <w:sz w:val="24"/>
        <w:szCs w:val="24"/>
      </w:rPr>
    </w:pPr>
    <w:r>
      <w:rPr>
        <w:rFonts w:ascii="CorpoS" w:hAnsi="CorpoS" w:cs="CorpoS"/>
        <w:color w:val="000000"/>
        <w:sz w:val="24"/>
        <w:szCs w:val="24"/>
      </w:rPr>
      <w:t>-----------------------------------------------------------------------------------------------------------------------------------------</w:t>
    </w:r>
  </w:p>
  <w:p w14:paraId="5F2E4FF7" w14:textId="77777777" w:rsidR="009A0B32" w:rsidRDefault="009A0B32" w:rsidP="009A0B32">
    <w:pPr>
      <w:widowControl w:val="0"/>
      <w:autoSpaceDE w:val="0"/>
      <w:autoSpaceDN w:val="0"/>
      <w:adjustRightInd w:val="0"/>
      <w:spacing w:line="240" w:lineRule="auto"/>
      <w:ind w:right="624"/>
      <w:jc w:val="center"/>
      <w:rPr>
        <w:rFonts w:ascii="Times New Roman" w:hAnsi="Times New Roman"/>
        <w:sz w:val="24"/>
        <w:szCs w:val="24"/>
      </w:rPr>
    </w:pPr>
    <w:r>
      <w:rPr>
        <w:rFonts w:ascii="CorpoS" w:hAnsi="CorpoS" w:cs="CorpoS"/>
        <w:b/>
        <w:bCs/>
        <w:color w:val="000000"/>
        <w:sz w:val="28"/>
        <w:szCs w:val="28"/>
      </w:rPr>
      <w:t>Mercedes-Benz Actros 5 L FHS 2653 LSDNA</w:t>
    </w:r>
  </w:p>
  <w:p w14:paraId="0EBE9C56" w14:textId="77777777" w:rsidR="009A0B32" w:rsidRDefault="009A0B32" w:rsidP="009A0B32">
    <w:pPr>
      <w:widowControl w:val="0"/>
      <w:autoSpaceDE w:val="0"/>
      <w:autoSpaceDN w:val="0"/>
      <w:adjustRightInd w:val="0"/>
      <w:spacing w:line="240" w:lineRule="auto"/>
      <w:ind w:right="-288"/>
      <w:jc w:val="center"/>
      <w:rPr>
        <w:rFonts w:ascii="CorpoS" w:hAnsi="CorpoS" w:cs="CorpoS"/>
        <w:color w:val="000000"/>
        <w:sz w:val="18"/>
        <w:szCs w:val="18"/>
      </w:rPr>
    </w:pPr>
  </w:p>
  <w:p w14:paraId="41804E68" w14:textId="77777777" w:rsidR="009A0B32" w:rsidRDefault="009A0B32" w:rsidP="009A0B32">
    <w:pPr>
      <w:widowControl w:val="0"/>
      <w:autoSpaceDE w:val="0"/>
      <w:autoSpaceDN w:val="0"/>
      <w:adjustRightInd w:val="0"/>
      <w:spacing w:line="240" w:lineRule="auto"/>
      <w:ind w:right="624"/>
      <w:jc w:val="center"/>
      <w:rPr>
        <w:rFonts w:ascii="Times New Roman" w:hAnsi="Times New Roman"/>
        <w:sz w:val="24"/>
        <w:szCs w:val="24"/>
      </w:rPr>
    </w:pPr>
    <w:r>
      <w:rPr>
        <w:rFonts w:ascii="CorpoS" w:hAnsi="CorpoS" w:cs="CorpoS"/>
        <w:color w:val="000000"/>
        <w:sz w:val="18"/>
        <w:szCs w:val="18"/>
      </w:rPr>
      <w:t>DTK</w:t>
    </w:r>
    <w:r>
      <w:rPr>
        <w:rFonts w:ascii="CorpoS" w:hAnsi="CorpoS" w:cs="CorpoS"/>
        <w:color w:val="000000"/>
        <w:sz w:val="18"/>
        <w:szCs w:val="18"/>
      </w:rPr>
      <w:tab/>
    </w:r>
    <w:r>
      <w:rPr>
        <w:rFonts w:ascii="CorpoS" w:hAnsi="CorpoS" w:cs="CorpoS"/>
        <w:color w:val="000000"/>
        <w:sz w:val="18"/>
        <w:szCs w:val="18"/>
      </w:rPr>
      <w:tab/>
    </w:r>
    <w:r>
      <w:rPr>
        <w:rFonts w:ascii="CorpoS" w:hAnsi="CorpoS" w:cs="CorpoS"/>
        <w:color w:val="000000"/>
        <w:sz w:val="18"/>
        <w:szCs w:val="18"/>
      </w:rPr>
      <w:tab/>
      <w:t>2025-12-10</w:t>
    </w:r>
    <w:r>
      <w:rPr>
        <w:rFonts w:ascii="CorpoS" w:hAnsi="CorpoS" w:cs="CorpoS"/>
        <w:color w:val="000000"/>
        <w:sz w:val="18"/>
        <w:szCs w:val="18"/>
      </w:rPr>
      <w:tab/>
    </w:r>
    <w:r>
      <w:rPr>
        <w:rFonts w:ascii="CorpoS" w:hAnsi="CorpoS" w:cs="CorpoS"/>
        <w:color w:val="000000"/>
        <w:sz w:val="18"/>
        <w:szCs w:val="18"/>
      </w:rPr>
      <w:tab/>
      <w:t>Salesman:  Cho</w:t>
    </w:r>
  </w:p>
  <w:p w14:paraId="724CCA57" w14:textId="77777777" w:rsidR="009A0B32" w:rsidRDefault="009A0B32" w:rsidP="009A0B32">
    <w:pPr>
      <w:widowControl w:val="0"/>
      <w:autoSpaceDE w:val="0"/>
      <w:autoSpaceDN w:val="0"/>
      <w:adjustRightInd w:val="0"/>
      <w:spacing w:line="240" w:lineRule="auto"/>
      <w:ind w:right="57"/>
      <w:rPr>
        <w:rFonts w:ascii="Times New Roman" w:hAnsi="Times New Roman"/>
        <w:sz w:val="24"/>
        <w:szCs w:val="24"/>
      </w:rPr>
    </w:pPr>
    <w:r>
      <w:rPr>
        <w:rFonts w:ascii="CorpoS" w:hAnsi="CorpoS" w:cs="CorpoS"/>
        <w:color w:val="000000"/>
        <w:sz w:val="24"/>
        <w:szCs w:val="24"/>
      </w:rPr>
      <w:t>-----------------------------------------------------------------------------------------------------------------------------------------</w:t>
    </w:r>
  </w:p>
  <w:p w14:paraId="06FB4E4A" w14:textId="77777777" w:rsidR="009A0B32" w:rsidRDefault="009A0B32" w:rsidP="009A0B32">
    <w:pPr>
      <w:widowControl w:val="0"/>
      <w:autoSpaceDE w:val="0"/>
      <w:autoSpaceDN w:val="0"/>
      <w:adjustRightInd w:val="0"/>
      <w:spacing w:line="240" w:lineRule="auto"/>
      <w:ind w:right="-288"/>
      <w:jc w:val="center"/>
      <w:rPr>
        <w:rFonts w:ascii="CorpoS" w:hAnsi="CorpoS" w:cs="CorpoS"/>
        <w:color w:val="000000"/>
        <w:sz w:val="24"/>
        <w:szCs w:val="24"/>
      </w:rPr>
    </w:pPr>
  </w:p>
  <w:p w14:paraId="39BF8627" w14:textId="77777777" w:rsidR="009A0B32" w:rsidRPr="009A0B32" w:rsidRDefault="009A0B32" w:rsidP="009A0B32">
    <w:pPr>
      <w:pStyle w:val="a3"/>
      <w:spacing w:line="14" w:lineRule="exact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58CAB" w14:textId="77777777" w:rsidR="009A0B32" w:rsidRDefault="009A0B32" w:rsidP="009A0B32">
    <w:pPr>
      <w:pStyle w:val="a3"/>
    </w:pPr>
  </w:p>
  <w:p w14:paraId="77461761" w14:textId="77777777" w:rsidR="009A0B32" w:rsidRPr="009A0B32" w:rsidRDefault="009A0B32" w:rsidP="009A0B32">
    <w:pPr>
      <w:pStyle w:val="a3"/>
      <w:spacing w:line="14" w:lineRule="exact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0F23"/>
    <w:multiLevelType w:val="hybridMultilevel"/>
    <w:tmpl w:val="D834CEA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A34B5"/>
    <w:multiLevelType w:val="hybridMultilevel"/>
    <w:tmpl w:val="B1629A4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1567B1"/>
    <w:multiLevelType w:val="hybridMultilevel"/>
    <w:tmpl w:val="7B40C31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3772B"/>
    <w:multiLevelType w:val="hybridMultilevel"/>
    <w:tmpl w:val="8E4ED59A"/>
    <w:lvl w:ilvl="0" w:tplc="3304919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7A18D4"/>
    <w:multiLevelType w:val="hybridMultilevel"/>
    <w:tmpl w:val="C4100F3E"/>
    <w:lvl w:ilvl="0" w:tplc="D578EA6C">
      <w:numFmt w:val="bullet"/>
      <w:lvlText w:val="•"/>
      <w:lvlJc w:val="left"/>
      <w:pPr>
        <w:ind w:left="720" w:hanging="360"/>
      </w:pPr>
      <w:rPr>
        <w:rFonts w:ascii="CorpoSLig" w:eastAsiaTheme="minorHAnsi" w:hAnsi="CorpoSLig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F618BE"/>
    <w:multiLevelType w:val="hybridMultilevel"/>
    <w:tmpl w:val="F3547A56"/>
    <w:lvl w:ilvl="0" w:tplc="B038D194">
      <w:start w:val="1"/>
      <w:numFmt w:val="bullet"/>
      <w:pStyle w:val="Aufzhlu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260E4E"/>
    <w:multiLevelType w:val="hybridMultilevel"/>
    <w:tmpl w:val="DFA2D000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DBB1745"/>
    <w:multiLevelType w:val="hybridMultilevel"/>
    <w:tmpl w:val="09AA0C60"/>
    <w:lvl w:ilvl="0" w:tplc="1076CF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9360388"/>
    <w:multiLevelType w:val="hybridMultilevel"/>
    <w:tmpl w:val="7AC659E0"/>
    <w:lvl w:ilvl="0" w:tplc="7BBEBDE6">
      <w:start w:val="1"/>
      <w:numFmt w:val="bullet"/>
      <w:pStyle w:val="FormatBlack-Aufzhlung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0C3EB7"/>
    <w:multiLevelType w:val="hybridMultilevel"/>
    <w:tmpl w:val="65DAE30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861372"/>
    <w:multiLevelType w:val="hybridMultilevel"/>
    <w:tmpl w:val="68E808B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5D6EBF"/>
    <w:multiLevelType w:val="hybridMultilevel"/>
    <w:tmpl w:val="000880E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B36290"/>
    <w:multiLevelType w:val="hybridMultilevel"/>
    <w:tmpl w:val="DB5E326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1D6F28"/>
    <w:multiLevelType w:val="hybridMultilevel"/>
    <w:tmpl w:val="5FCC6EFA"/>
    <w:lvl w:ilvl="0" w:tplc="04070005">
      <w:start w:val="1"/>
      <w:numFmt w:val="bullet"/>
      <w:lvlText w:val=""/>
      <w:lvlJc w:val="left"/>
      <w:pPr>
        <w:ind w:left="1003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4" w15:restartNumberingAfterBreak="0">
    <w:nsid w:val="7B967973"/>
    <w:multiLevelType w:val="hybridMultilevel"/>
    <w:tmpl w:val="9CF6EED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8588451">
    <w:abstractNumId w:val="12"/>
  </w:num>
  <w:num w:numId="2" w16cid:durableId="2076271750">
    <w:abstractNumId w:val="4"/>
  </w:num>
  <w:num w:numId="3" w16cid:durableId="2136555643">
    <w:abstractNumId w:val="1"/>
  </w:num>
  <w:num w:numId="4" w16cid:durableId="877426142">
    <w:abstractNumId w:val="6"/>
  </w:num>
  <w:num w:numId="5" w16cid:durableId="632563939">
    <w:abstractNumId w:val="2"/>
  </w:num>
  <w:num w:numId="6" w16cid:durableId="190461681">
    <w:abstractNumId w:val="14"/>
  </w:num>
  <w:num w:numId="7" w16cid:durableId="2111505779">
    <w:abstractNumId w:val="10"/>
  </w:num>
  <w:num w:numId="8" w16cid:durableId="1297686875">
    <w:abstractNumId w:val="7"/>
  </w:num>
  <w:num w:numId="9" w16cid:durableId="926420126">
    <w:abstractNumId w:val="9"/>
  </w:num>
  <w:num w:numId="10" w16cid:durableId="1059285488">
    <w:abstractNumId w:val="5"/>
  </w:num>
  <w:num w:numId="11" w16cid:durableId="1488865341">
    <w:abstractNumId w:val="13"/>
  </w:num>
  <w:num w:numId="12" w16cid:durableId="873083143">
    <w:abstractNumId w:val="11"/>
  </w:num>
  <w:num w:numId="13" w16cid:durableId="1172841459">
    <w:abstractNumId w:val="8"/>
  </w:num>
  <w:num w:numId="14" w16cid:durableId="1741752563">
    <w:abstractNumId w:val="0"/>
  </w:num>
  <w:num w:numId="15" w16cid:durableId="703895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B32"/>
    <w:rsid w:val="00016BA6"/>
    <w:rsid w:val="0003089F"/>
    <w:rsid w:val="000408A8"/>
    <w:rsid w:val="000464DD"/>
    <w:rsid w:val="00051768"/>
    <w:rsid w:val="000552E3"/>
    <w:rsid w:val="000724A2"/>
    <w:rsid w:val="00077376"/>
    <w:rsid w:val="00080277"/>
    <w:rsid w:val="00093DF2"/>
    <w:rsid w:val="000B0239"/>
    <w:rsid w:val="000C2E64"/>
    <w:rsid w:val="000C6452"/>
    <w:rsid w:val="000E20BF"/>
    <w:rsid w:val="000E54C2"/>
    <w:rsid w:val="000F21B5"/>
    <w:rsid w:val="00116DB8"/>
    <w:rsid w:val="00117DE1"/>
    <w:rsid w:val="001235B4"/>
    <w:rsid w:val="001347BA"/>
    <w:rsid w:val="00135D97"/>
    <w:rsid w:val="0013700F"/>
    <w:rsid w:val="00153DD8"/>
    <w:rsid w:val="001603CE"/>
    <w:rsid w:val="00163B8C"/>
    <w:rsid w:val="00164050"/>
    <w:rsid w:val="001711D9"/>
    <w:rsid w:val="00171B54"/>
    <w:rsid w:val="00177852"/>
    <w:rsid w:val="001953B3"/>
    <w:rsid w:val="001A1F8D"/>
    <w:rsid w:val="001B2D64"/>
    <w:rsid w:val="001C72F3"/>
    <w:rsid w:val="001E16A2"/>
    <w:rsid w:val="002115E7"/>
    <w:rsid w:val="00213BC8"/>
    <w:rsid w:val="00216B23"/>
    <w:rsid w:val="0022261D"/>
    <w:rsid w:val="00237794"/>
    <w:rsid w:val="002437EE"/>
    <w:rsid w:val="00280212"/>
    <w:rsid w:val="002921DB"/>
    <w:rsid w:val="0029741B"/>
    <w:rsid w:val="002B1354"/>
    <w:rsid w:val="002B3E75"/>
    <w:rsid w:val="002D15E0"/>
    <w:rsid w:val="002D175D"/>
    <w:rsid w:val="002E42BE"/>
    <w:rsid w:val="002E6CD2"/>
    <w:rsid w:val="002F37EA"/>
    <w:rsid w:val="002F56C5"/>
    <w:rsid w:val="00300562"/>
    <w:rsid w:val="00321873"/>
    <w:rsid w:val="003267AF"/>
    <w:rsid w:val="0033336B"/>
    <w:rsid w:val="00335C27"/>
    <w:rsid w:val="0033601E"/>
    <w:rsid w:val="00362533"/>
    <w:rsid w:val="00365911"/>
    <w:rsid w:val="00371426"/>
    <w:rsid w:val="0037329D"/>
    <w:rsid w:val="00373FE8"/>
    <w:rsid w:val="00376403"/>
    <w:rsid w:val="00377D24"/>
    <w:rsid w:val="003860A5"/>
    <w:rsid w:val="003D373C"/>
    <w:rsid w:val="003E42CB"/>
    <w:rsid w:val="003F5BDB"/>
    <w:rsid w:val="00402F22"/>
    <w:rsid w:val="00420FA5"/>
    <w:rsid w:val="00430CCD"/>
    <w:rsid w:val="0043424A"/>
    <w:rsid w:val="00436782"/>
    <w:rsid w:val="004530F0"/>
    <w:rsid w:val="00453C04"/>
    <w:rsid w:val="0046069D"/>
    <w:rsid w:val="00462B43"/>
    <w:rsid w:val="004640A0"/>
    <w:rsid w:val="0046485C"/>
    <w:rsid w:val="00474CB5"/>
    <w:rsid w:val="00491611"/>
    <w:rsid w:val="00497149"/>
    <w:rsid w:val="004B756B"/>
    <w:rsid w:val="004C086A"/>
    <w:rsid w:val="004C358F"/>
    <w:rsid w:val="004F0670"/>
    <w:rsid w:val="004F4F64"/>
    <w:rsid w:val="004F6C80"/>
    <w:rsid w:val="00557484"/>
    <w:rsid w:val="005626B7"/>
    <w:rsid w:val="0057379E"/>
    <w:rsid w:val="00577DD3"/>
    <w:rsid w:val="00583F70"/>
    <w:rsid w:val="00585CC1"/>
    <w:rsid w:val="00587B09"/>
    <w:rsid w:val="0059737C"/>
    <w:rsid w:val="005B11B5"/>
    <w:rsid w:val="005C0841"/>
    <w:rsid w:val="005D254B"/>
    <w:rsid w:val="005E4D22"/>
    <w:rsid w:val="005F2E0C"/>
    <w:rsid w:val="0060666E"/>
    <w:rsid w:val="00607857"/>
    <w:rsid w:val="00631BA4"/>
    <w:rsid w:val="0063397D"/>
    <w:rsid w:val="00637689"/>
    <w:rsid w:val="00653B58"/>
    <w:rsid w:val="00673CAD"/>
    <w:rsid w:val="006770CF"/>
    <w:rsid w:val="006841EC"/>
    <w:rsid w:val="006E542F"/>
    <w:rsid w:val="006F3B81"/>
    <w:rsid w:val="00715D73"/>
    <w:rsid w:val="00715F81"/>
    <w:rsid w:val="007335E4"/>
    <w:rsid w:val="00734BFB"/>
    <w:rsid w:val="00735AA1"/>
    <w:rsid w:val="00735B03"/>
    <w:rsid w:val="00752CBB"/>
    <w:rsid w:val="00752FD0"/>
    <w:rsid w:val="00755874"/>
    <w:rsid w:val="0076503D"/>
    <w:rsid w:val="00770C06"/>
    <w:rsid w:val="00777FB3"/>
    <w:rsid w:val="0078043F"/>
    <w:rsid w:val="007834E3"/>
    <w:rsid w:val="00793A37"/>
    <w:rsid w:val="007A0864"/>
    <w:rsid w:val="007A79D0"/>
    <w:rsid w:val="007B75BC"/>
    <w:rsid w:val="007C52B9"/>
    <w:rsid w:val="007F7E60"/>
    <w:rsid w:val="00804C15"/>
    <w:rsid w:val="008130F8"/>
    <w:rsid w:val="00813D68"/>
    <w:rsid w:val="00833FBD"/>
    <w:rsid w:val="0085139F"/>
    <w:rsid w:val="00857115"/>
    <w:rsid w:val="00870E0F"/>
    <w:rsid w:val="00874547"/>
    <w:rsid w:val="00874F2A"/>
    <w:rsid w:val="00877264"/>
    <w:rsid w:val="008778B1"/>
    <w:rsid w:val="008B59E2"/>
    <w:rsid w:val="008B60E3"/>
    <w:rsid w:val="008B692F"/>
    <w:rsid w:val="008F08A9"/>
    <w:rsid w:val="00907C9B"/>
    <w:rsid w:val="0093234D"/>
    <w:rsid w:val="00955BB4"/>
    <w:rsid w:val="0096333C"/>
    <w:rsid w:val="00971759"/>
    <w:rsid w:val="00982471"/>
    <w:rsid w:val="009845DE"/>
    <w:rsid w:val="00986486"/>
    <w:rsid w:val="00991009"/>
    <w:rsid w:val="009A0B32"/>
    <w:rsid w:val="009A1359"/>
    <w:rsid w:val="009A143E"/>
    <w:rsid w:val="009A3E5A"/>
    <w:rsid w:val="009C01C0"/>
    <w:rsid w:val="009D6B5C"/>
    <w:rsid w:val="009E071D"/>
    <w:rsid w:val="009E6AF8"/>
    <w:rsid w:val="009F1BD5"/>
    <w:rsid w:val="00A01FCF"/>
    <w:rsid w:val="00A151CA"/>
    <w:rsid w:val="00A3469B"/>
    <w:rsid w:val="00A37153"/>
    <w:rsid w:val="00A41C62"/>
    <w:rsid w:val="00A44357"/>
    <w:rsid w:val="00A46E32"/>
    <w:rsid w:val="00A611A2"/>
    <w:rsid w:val="00A647F7"/>
    <w:rsid w:val="00A6657A"/>
    <w:rsid w:val="00A9292D"/>
    <w:rsid w:val="00A94FC6"/>
    <w:rsid w:val="00AE1619"/>
    <w:rsid w:val="00B05D18"/>
    <w:rsid w:val="00B14A78"/>
    <w:rsid w:val="00B41B28"/>
    <w:rsid w:val="00B55966"/>
    <w:rsid w:val="00B7181D"/>
    <w:rsid w:val="00B75F35"/>
    <w:rsid w:val="00B851B4"/>
    <w:rsid w:val="00B96DBF"/>
    <w:rsid w:val="00BA510E"/>
    <w:rsid w:val="00BB3491"/>
    <w:rsid w:val="00BC4474"/>
    <w:rsid w:val="00BC7093"/>
    <w:rsid w:val="00BC73CA"/>
    <w:rsid w:val="00BE15A2"/>
    <w:rsid w:val="00BF0967"/>
    <w:rsid w:val="00C100D8"/>
    <w:rsid w:val="00C21630"/>
    <w:rsid w:val="00C27C18"/>
    <w:rsid w:val="00C34CB7"/>
    <w:rsid w:val="00C6385D"/>
    <w:rsid w:val="00C7271C"/>
    <w:rsid w:val="00C75767"/>
    <w:rsid w:val="00C937C4"/>
    <w:rsid w:val="00C95DFD"/>
    <w:rsid w:val="00C96FF4"/>
    <w:rsid w:val="00CA65DC"/>
    <w:rsid w:val="00CB1A71"/>
    <w:rsid w:val="00CB6D47"/>
    <w:rsid w:val="00CF0028"/>
    <w:rsid w:val="00CF7FDB"/>
    <w:rsid w:val="00D3199E"/>
    <w:rsid w:val="00D42292"/>
    <w:rsid w:val="00D43FD9"/>
    <w:rsid w:val="00D5645F"/>
    <w:rsid w:val="00D61DE4"/>
    <w:rsid w:val="00D6505C"/>
    <w:rsid w:val="00D778AB"/>
    <w:rsid w:val="00DA4F43"/>
    <w:rsid w:val="00DB0EEF"/>
    <w:rsid w:val="00DD0C34"/>
    <w:rsid w:val="00DE7D22"/>
    <w:rsid w:val="00E0761A"/>
    <w:rsid w:val="00E102C5"/>
    <w:rsid w:val="00E2146E"/>
    <w:rsid w:val="00E26E5C"/>
    <w:rsid w:val="00E361B7"/>
    <w:rsid w:val="00E47FCF"/>
    <w:rsid w:val="00E530F2"/>
    <w:rsid w:val="00E55FE7"/>
    <w:rsid w:val="00E6327C"/>
    <w:rsid w:val="00E726C8"/>
    <w:rsid w:val="00E82C4E"/>
    <w:rsid w:val="00E85B68"/>
    <w:rsid w:val="00E87FC4"/>
    <w:rsid w:val="00E93ED7"/>
    <w:rsid w:val="00E97DF0"/>
    <w:rsid w:val="00EA4746"/>
    <w:rsid w:val="00EB1C00"/>
    <w:rsid w:val="00EB394B"/>
    <w:rsid w:val="00EB620C"/>
    <w:rsid w:val="00EB73D9"/>
    <w:rsid w:val="00ED125D"/>
    <w:rsid w:val="00ED1865"/>
    <w:rsid w:val="00ED348B"/>
    <w:rsid w:val="00ED398F"/>
    <w:rsid w:val="00EE0A95"/>
    <w:rsid w:val="00EF288E"/>
    <w:rsid w:val="00F24D76"/>
    <w:rsid w:val="00F35B8C"/>
    <w:rsid w:val="00F52838"/>
    <w:rsid w:val="00F71F56"/>
    <w:rsid w:val="00F77670"/>
    <w:rsid w:val="00F80004"/>
    <w:rsid w:val="00F82F2B"/>
    <w:rsid w:val="00F92EC1"/>
    <w:rsid w:val="00FB5B71"/>
    <w:rsid w:val="00FC4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5B20D3"/>
  <w15:docId w15:val="{F5A835B2-A351-4633-AEDC-9E86123E7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20BF"/>
    <w:pPr>
      <w:spacing w:after="0" w:line="270" w:lineRule="atLeast"/>
    </w:pPr>
    <w:rPr>
      <w:rFonts w:ascii="CorpoSLig" w:hAnsi="CorpoSLig"/>
    </w:rPr>
  </w:style>
  <w:style w:type="paragraph" w:styleId="1">
    <w:name w:val="heading 1"/>
    <w:basedOn w:val="a"/>
    <w:next w:val="a"/>
    <w:link w:val="1Char"/>
    <w:uiPriority w:val="9"/>
    <w:qFormat/>
    <w:rsid w:val="00E55FE7"/>
    <w:pPr>
      <w:keepNext/>
      <w:keepLines/>
      <w:spacing w:line="500" w:lineRule="exact"/>
      <w:outlineLvl w:val="0"/>
    </w:pPr>
    <w:rPr>
      <w:rFonts w:ascii="CorporateACon" w:eastAsiaTheme="majorEastAsia" w:hAnsi="CorporateACon" w:cstheme="majorBidi"/>
      <w:bCs/>
      <w:sz w:val="50"/>
      <w:szCs w:val="28"/>
    </w:rPr>
  </w:style>
  <w:style w:type="paragraph" w:styleId="2">
    <w:name w:val="heading 2"/>
    <w:basedOn w:val="1"/>
    <w:next w:val="a"/>
    <w:link w:val="2Char"/>
    <w:uiPriority w:val="9"/>
    <w:unhideWhenUsed/>
    <w:qFormat/>
    <w:rsid w:val="00C96FF4"/>
    <w:pPr>
      <w:spacing w:line="340" w:lineRule="exact"/>
      <w:outlineLvl w:val="1"/>
    </w:pPr>
    <w:rPr>
      <w:rFonts w:ascii="CorpoS" w:hAnsi="CorpoS"/>
      <w:bCs w:val="0"/>
      <w:sz w:val="30"/>
      <w:szCs w:val="26"/>
    </w:rPr>
  </w:style>
  <w:style w:type="paragraph" w:styleId="3">
    <w:name w:val="heading 3"/>
    <w:basedOn w:val="2"/>
    <w:next w:val="a"/>
    <w:link w:val="3Char"/>
    <w:uiPriority w:val="9"/>
    <w:unhideWhenUsed/>
    <w:qFormat/>
    <w:rsid w:val="00A37153"/>
    <w:pPr>
      <w:spacing w:line="300" w:lineRule="exact"/>
      <w:outlineLvl w:val="2"/>
    </w:pPr>
    <w:rPr>
      <w:bCs/>
    </w:rPr>
  </w:style>
  <w:style w:type="paragraph" w:styleId="4">
    <w:name w:val="heading 4"/>
    <w:basedOn w:val="3"/>
    <w:next w:val="a"/>
    <w:link w:val="4Char"/>
    <w:uiPriority w:val="9"/>
    <w:semiHidden/>
    <w:unhideWhenUsed/>
    <w:qFormat/>
    <w:rsid w:val="00E530F2"/>
    <w:pPr>
      <w:spacing w:before="200"/>
      <w:outlineLvl w:val="3"/>
    </w:pPr>
    <w:rPr>
      <w:bCs w:val="0"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B6D47"/>
    <w:pPr>
      <w:tabs>
        <w:tab w:val="center" w:pos="4536"/>
        <w:tab w:val="right" w:pos="9072"/>
      </w:tabs>
    </w:pPr>
  </w:style>
  <w:style w:type="character" w:customStyle="1" w:styleId="Char">
    <w:name w:val="머리글 Char"/>
    <w:basedOn w:val="a0"/>
    <w:link w:val="a3"/>
    <w:uiPriority w:val="99"/>
    <w:rsid w:val="00CB6D47"/>
  </w:style>
  <w:style w:type="paragraph" w:styleId="a4">
    <w:name w:val="footer"/>
    <w:basedOn w:val="a"/>
    <w:link w:val="Char0"/>
    <w:uiPriority w:val="99"/>
    <w:unhideWhenUsed/>
    <w:rsid w:val="00CB6D47"/>
    <w:pPr>
      <w:tabs>
        <w:tab w:val="center" w:pos="4536"/>
        <w:tab w:val="right" w:pos="9072"/>
      </w:tabs>
    </w:pPr>
  </w:style>
  <w:style w:type="character" w:customStyle="1" w:styleId="Char0">
    <w:name w:val="바닥글 Char"/>
    <w:basedOn w:val="a0"/>
    <w:link w:val="a4"/>
    <w:uiPriority w:val="99"/>
    <w:rsid w:val="00CB6D47"/>
  </w:style>
  <w:style w:type="character" w:customStyle="1" w:styleId="1Char">
    <w:name w:val="제목 1 Char"/>
    <w:basedOn w:val="a0"/>
    <w:link w:val="1"/>
    <w:uiPriority w:val="9"/>
    <w:rsid w:val="00E55FE7"/>
    <w:rPr>
      <w:rFonts w:ascii="CorporateACon" w:eastAsiaTheme="majorEastAsia" w:hAnsi="CorporateACon" w:cstheme="majorBidi"/>
      <w:bCs/>
      <w:sz w:val="50"/>
      <w:szCs w:val="28"/>
    </w:rPr>
  </w:style>
  <w:style w:type="character" w:customStyle="1" w:styleId="2Char">
    <w:name w:val="제목 2 Char"/>
    <w:basedOn w:val="a0"/>
    <w:link w:val="2"/>
    <w:uiPriority w:val="9"/>
    <w:rsid w:val="00C96FF4"/>
    <w:rPr>
      <w:rFonts w:ascii="CorpoS" w:eastAsiaTheme="majorEastAsia" w:hAnsi="CorpoS" w:cstheme="majorBidi"/>
      <w:sz w:val="30"/>
      <w:szCs w:val="26"/>
    </w:rPr>
  </w:style>
  <w:style w:type="character" w:customStyle="1" w:styleId="3Char">
    <w:name w:val="제목 3 Char"/>
    <w:basedOn w:val="a0"/>
    <w:link w:val="3"/>
    <w:uiPriority w:val="9"/>
    <w:rsid w:val="00A37153"/>
    <w:rPr>
      <w:rFonts w:ascii="CorpoS" w:eastAsiaTheme="majorEastAsia" w:hAnsi="CorpoS" w:cstheme="majorBidi"/>
      <w:bCs/>
      <w:sz w:val="30"/>
      <w:szCs w:val="26"/>
    </w:rPr>
  </w:style>
  <w:style w:type="character" w:customStyle="1" w:styleId="4Char">
    <w:name w:val="제목 4 Char"/>
    <w:basedOn w:val="a0"/>
    <w:link w:val="4"/>
    <w:uiPriority w:val="9"/>
    <w:semiHidden/>
    <w:rsid w:val="00E530F2"/>
    <w:rPr>
      <w:rFonts w:ascii="CorpoS" w:eastAsiaTheme="majorEastAsia" w:hAnsi="CorpoS" w:cstheme="majorBidi"/>
      <w:iCs/>
      <w:sz w:val="30"/>
    </w:rPr>
  </w:style>
  <w:style w:type="paragraph" w:styleId="a5">
    <w:name w:val="Balloon Text"/>
    <w:basedOn w:val="a"/>
    <w:link w:val="Char1"/>
    <w:uiPriority w:val="99"/>
    <w:semiHidden/>
    <w:unhideWhenUsed/>
    <w:rsid w:val="00673CAD"/>
    <w:rPr>
      <w:rFonts w:ascii="Tahoma" w:hAnsi="Tahoma" w:cs="Tahoma"/>
      <w:sz w:val="16"/>
      <w:szCs w:val="16"/>
    </w:rPr>
  </w:style>
  <w:style w:type="character" w:customStyle="1" w:styleId="Char1">
    <w:name w:val="풍선 도움말 텍스트 Char"/>
    <w:basedOn w:val="a0"/>
    <w:link w:val="a5"/>
    <w:uiPriority w:val="99"/>
    <w:semiHidden/>
    <w:rsid w:val="00673CAD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2802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atBlack-Standard11ptbold">
    <w:name w:val="Format Black - Standard 11pt bold"/>
    <w:basedOn w:val="FormatBlack-Standard11pt"/>
    <w:qFormat/>
    <w:rsid w:val="003D373C"/>
    <w:rPr>
      <w:rFonts w:ascii="CorpoSDem" w:hAnsi="CorpoSDem"/>
    </w:rPr>
  </w:style>
  <w:style w:type="character" w:styleId="a7">
    <w:name w:val="Hyperlink"/>
    <w:basedOn w:val="a0"/>
    <w:uiPriority w:val="99"/>
    <w:unhideWhenUsed/>
    <w:rsid w:val="00116DB8"/>
    <w:rPr>
      <w:color w:val="0000FF" w:themeColor="hyperlink"/>
      <w:u w:val="single"/>
    </w:rPr>
  </w:style>
  <w:style w:type="paragraph" w:styleId="a8">
    <w:name w:val="No Spacing"/>
    <w:uiPriority w:val="1"/>
    <w:qFormat/>
    <w:rsid w:val="000464DD"/>
    <w:pPr>
      <w:spacing w:after="0" w:line="240" w:lineRule="auto"/>
    </w:pPr>
    <w:rPr>
      <w:rFonts w:ascii="CorpoS" w:hAnsi="CorpoS"/>
      <w:sz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29741B"/>
    <w:pPr>
      <w:spacing w:before="480" w:line="276" w:lineRule="auto"/>
      <w:outlineLvl w:val="9"/>
    </w:pPr>
    <w:rPr>
      <w:rFonts w:asciiTheme="majorHAnsi" w:hAnsiTheme="majorHAnsi"/>
      <w:b/>
      <w:color w:val="365F91" w:themeColor="accent1" w:themeShade="BF"/>
      <w:sz w:val="28"/>
      <w:lang w:eastAsia="de-DE"/>
    </w:rPr>
  </w:style>
  <w:style w:type="paragraph" w:styleId="30">
    <w:name w:val="toc 3"/>
    <w:basedOn w:val="a"/>
    <w:next w:val="a"/>
    <w:autoRedefine/>
    <w:uiPriority w:val="39"/>
    <w:unhideWhenUsed/>
    <w:rsid w:val="0029741B"/>
    <w:pPr>
      <w:spacing w:after="100"/>
      <w:ind w:left="440"/>
    </w:pPr>
  </w:style>
  <w:style w:type="paragraph" w:styleId="20">
    <w:name w:val="toc 2"/>
    <w:basedOn w:val="a"/>
    <w:next w:val="a"/>
    <w:autoRedefine/>
    <w:uiPriority w:val="39"/>
    <w:unhideWhenUsed/>
    <w:rsid w:val="0029741B"/>
    <w:pPr>
      <w:spacing w:after="100"/>
      <w:ind w:left="220"/>
    </w:pPr>
  </w:style>
  <w:style w:type="paragraph" w:styleId="a9">
    <w:name w:val="List Paragraph"/>
    <w:basedOn w:val="a"/>
    <w:uiPriority w:val="34"/>
    <w:qFormat/>
    <w:rsid w:val="00ED398F"/>
    <w:pPr>
      <w:ind w:left="720"/>
      <w:contextualSpacing/>
    </w:pPr>
  </w:style>
  <w:style w:type="paragraph" w:customStyle="1" w:styleId="Aufzhlung">
    <w:name w:val="Aufzählung"/>
    <w:basedOn w:val="a"/>
    <w:qFormat/>
    <w:rsid w:val="00F35B8C"/>
    <w:pPr>
      <w:numPr>
        <w:numId w:val="10"/>
      </w:numPr>
      <w:tabs>
        <w:tab w:val="left" w:pos="1843"/>
        <w:tab w:val="left" w:pos="3686"/>
        <w:tab w:val="left" w:pos="5528"/>
        <w:tab w:val="left" w:pos="7371"/>
        <w:tab w:val="left" w:pos="9214"/>
      </w:tabs>
      <w:spacing w:line="200" w:lineRule="exact"/>
      <w:ind w:left="238" w:hanging="219"/>
    </w:pPr>
    <w:rPr>
      <w:sz w:val="17"/>
      <w:szCs w:val="14"/>
    </w:rPr>
  </w:style>
  <w:style w:type="paragraph" w:customStyle="1" w:styleId="FormatGrey-Standard115pt">
    <w:name w:val="Format Grey - Standard 11.5pt"/>
    <w:qFormat/>
    <w:rsid w:val="00971759"/>
    <w:pPr>
      <w:spacing w:line="260" w:lineRule="exact"/>
    </w:pPr>
    <w:rPr>
      <w:rFonts w:ascii="CorpoSLig" w:hAnsi="CorpoSLig"/>
      <w:color w:val="7F7F7F" w:themeColor="text1" w:themeTint="80"/>
      <w:sz w:val="23"/>
      <w:szCs w:val="23"/>
      <w:lang w:val="en-US"/>
    </w:rPr>
  </w:style>
  <w:style w:type="paragraph" w:customStyle="1" w:styleId="FormatGrey-Standard75pt">
    <w:name w:val="Format Grey - Standard 7.5pt"/>
    <w:basedOn w:val="FormatGrey-Standard115pt"/>
    <w:qFormat/>
    <w:rsid w:val="007B75BC"/>
    <w:pPr>
      <w:tabs>
        <w:tab w:val="left" w:pos="567"/>
      </w:tabs>
      <w:spacing w:after="0" w:line="170" w:lineRule="exact"/>
    </w:pPr>
    <w:rPr>
      <w:sz w:val="15"/>
      <w:szCs w:val="15"/>
    </w:rPr>
  </w:style>
  <w:style w:type="paragraph" w:customStyle="1" w:styleId="FormatBlack-Aufzhlung">
    <w:name w:val="Format Black - Aufzählung"/>
    <w:basedOn w:val="a9"/>
    <w:qFormat/>
    <w:rsid w:val="00F77670"/>
    <w:pPr>
      <w:numPr>
        <w:numId w:val="13"/>
      </w:numPr>
      <w:ind w:left="284" w:hanging="284"/>
    </w:pPr>
    <w:rPr>
      <w:rFonts w:cs="CorpoS"/>
      <w:color w:val="000000"/>
      <w:lang w:val="en-US"/>
    </w:rPr>
  </w:style>
  <w:style w:type="paragraph" w:customStyle="1" w:styleId="FormatBlack-Standard85pt">
    <w:name w:val="Format Black - Standard 8.5pt"/>
    <w:basedOn w:val="a"/>
    <w:qFormat/>
    <w:rsid w:val="00637689"/>
    <w:pPr>
      <w:tabs>
        <w:tab w:val="right" w:pos="8562"/>
        <w:tab w:val="right" w:pos="9185"/>
      </w:tabs>
      <w:spacing w:line="162" w:lineRule="atLeast"/>
      <w:jc w:val="center"/>
    </w:pPr>
    <w:rPr>
      <w:sz w:val="17"/>
      <w:szCs w:val="12"/>
      <w:lang w:val="en-US"/>
    </w:rPr>
  </w:style>
  <w:style w:type="paragraph" w:customStyle="1" w:styleId="FormatBlack-Standard11pt">
    <w:name w:val="Format Black - Standard 11pt"/>
    <w:basedOn w:val="a"/>
    <w:qFormat/>
    <w:rsid w:val="00365911"/>
    <w:pPr>
      <w:tabs>
        <w:tab w:val="left" w:pos="284"/>
        <w:tab w:val="left" w:pos="851"/>
        <w:tab w:val="left" w:pos="1701"/>
        <w:tab w:val="right" w:pos="7088"/>
      </w:tabs>
    </w:pPr>
    <w:rPr>
      <w:lang w:val="en-US"/>
    </w:rPr>
  </w:style>
  <w:style w:type="paragraph" w:customStyle="1" w:styleId="FormatGrey-Standard85pt">
    <w:name w:val="Format Grey - Standard 8.5pt"/>
    <w:basedOn w:val="FormatGrey-Standard115pt"/>
    <w:next w:val="FormatBlack-Standard85pt"/>
    <w:qFormat/>
    <w:rsid w:val="00971759"/>
    <w:pPr>
      <w:spacing w:line="180" w:lineRule="exact"/>
    </w:pPr>
    <w:rPr>
      <w:sz w:val="17"/>
      <w:szCs w:val="17"/>
    </w:rPr>
  </w:style>
  <w:style w:type="paragraph" w:customStyle="1" w:styleId="FormatBlack-Headline-1">
    <w:name w:val="Format Black - Headline-1"/>
    <w:basedOn w:val="1"/>
    <w:qFormat/>
    <w:rsid w:val="00F80004"/>
  </w:style>
  <w:style w:type="paragraph" w:customStyle="1" w:styleId="FormatBlack-Headline-2">
    <w:name w:val="Format Black - Headline-2"/>
    <w:basedOn w:val="2"/>
    <w:qFormat/>
    <w:rsid w:val="00F35B8C"/>
    <w:rPr>
      <w:rFonts w:ascii="CorpoSLig" w:hAnsi="CorpoSLig"/>
    </w:rPr>
  </w:style>
  <w:style w:type="paragraph" w:customStyle="1" w:styleId="HeaderGray-Konzernhinweis">
    <w:name w:val="Header Gray - Konzernhinweis"/>
    <w:basedOn w:val="a"/>
    <w:qFormat/>
    <w:rsid w:val="00D5645F"/>
    <w:pPr>
      <w:spacing w:line="180" w:lineRule="exact"/>
    </w:pPr>
    <w:rPr>
      <w:color w:val="73797C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Data\CAS-Software\SAM_EXPORT\Form\Templates\WordVorlage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7FF0F2-C922-4190-9012-60451A936AE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55c7dc3-d019-40fa-a91f-518114ee30cb}" enabled="1" method="Standard" siteId="{a0863201-77ea-4254-a23b-acb1c17a3ad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WordVorlage</Template>
  <TotalTime>1</TotalTime>
  <Pages>9</Pages>
  <Words>2209</Words>
  <Characters>11073</Characters>
  <Application>Microsoft Office Word</Application>
  <DocSecurity>0</DocSecurity>
  <Lines>553</Lines>
  <Paragraphs>390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ITI/OD</Company>
  <LinksUpToDate>false</LinksUpToDate>
  <CharactersWithSpaces>12892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sunghan.cho</dc:creator>
  <cp:lastModifiedBy>조성한 Product Management</cp:lastModifiedBy>
  <cp:revision>2</cp:revision>
  <cp:lastPrinted>2014-04-24T06:47:00Z</cp:lastPrinted>
  <dcterms:created xsi:type="dcterms:W3CDTF">2026-01-28T07:11:00Z</dcterms:created>
  <dcterms:modified xsi:type="dcterms:W3CDTF">2026-01-28T07:11:00Z</dcterms:modified>
</cp:coreProperties>
</file>