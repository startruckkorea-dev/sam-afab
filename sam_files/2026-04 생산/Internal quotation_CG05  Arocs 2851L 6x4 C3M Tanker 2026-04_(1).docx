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0789" w14:textId="77777777" w:rsidR="003A5A64" w:rsidRPr="000F1AB5" w:rsidRDefault="003A5A64" w:rsidP="003A5A64">
      <w:pPr>
        <w:widowControl w:val="0"/>
        <w:autoSpaceDE w:val="0"/>
        <w:autoSpaceDN w:val="0"/>
        <w:adjustRightInd w:val="0"/>
        <w:spacing w:line="240" w:lineRule="auto"/>
        <w:rPr>
          <w:rFonts w:ascii="Times New Roman" w:hAnsi="Times New Roman"/>
          <w:b/>
          <w:bCs/>
          <w:color w:val="000000"/>
          <w:sz w:val="20"/>
          <w:szCs w:val="20"/>
          <w:lang w:val="en-US"/>
        </w:rPr>
      </w:pPr>
    </w:p>
    <w:p w14:paraId="662EE018" w14:textId="77777777" w:rsidR="003A5A64" w:rsidRDefault="003A5A64" w:rsidP="003A5A64">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CG05  Arocs 2851L 6x4 C3M Tanker 2026-04_69475</w:t>
      </w:r>
    </w:p>
    <w:p w14:paraId="2F57E3F1" w14:textId="77777777" w:rsidR="003A5A64" w:rsidRDefault="003A5A64" w:rsidP="003A5A64">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59D06B9E" w14:textId="77777777" w:rsidR="003A5A64" w:rsidRDefault="003A5A64" w:rsidP="003A5A64">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2651 L</w:t>
      </w:r>
    </w:p>
    <w:p w14:paraId="2BBD68C9" w14:textId="77777777" w:rsidR="003A5A64" w:rsidRDefault="003A5A64" w:rsidP="003A5A64">
      <w:pPr>
        <w:widowControl w:val="0"/>
        <w:autoSpaceDE w:val="0"/>
        <w:autoSpaceDN w:val="0"/>
        <w:adjustRightInd w:val="0"/>
        <w:spacing w:line="240" w:lineRule="auto"/>
        <w:rPr>
          <w:rFonts w:ascii="CorpoS" w:hAnsi="CorpoS" w:cs="CorpoS"/>
          <w:color w:val="000000"/>
          <w:sz w:val="28"/>
          <w:szCs w:val="28"/>
        </w:rPr>
      </w:pPr>
    </w:p>
    <w:p w14:paraId="1C69BF70" w14:textId="77777777" w:rsidR="003A5A64" w:rsidRDefault="003A5A64" w:rsidP="003A5A64">
      <w:pPr>
        <w:widowControl w:val="0"/>
        <w:autoSpaceDE w:val="0"/>
        <w:autoSpaceDN w:val="0"/>
        <w:adjustRightInd w:val="0"/>
        <w:spacing w:line="240" w:lineRule="auto"/>
        <w:rPr>
          <w:rFonts w:ascii="CorpoS" w:hAnsi="CorpoS" w:cs="CorpoS"/>
          <w:color w:val="000000"/>
          <w:sz w:val="28"/>
          <w:szCs w:val="28"/>
        </w:rPr>
      </w:pPr>
    </w:p>
    <w:p w14:paraId="1FE1EC0E" w14:textId="77777777" w:rsidR="003A5A64" w:rsidRDefault="003A5A64" w:rsidP="003A5A64">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92989B0" w14:textId="77777777" w:rsidR="003A5A64" w:rsidRDefault="003A5A64" w:rsidP="003A5A64">
      <w:pPr>
        <w:widowControl w:val="0"/>
        <w:tabs>
          <w:tab w:val="left" w:pos="2552"/>
        </w:tabs>
        <w:autoSpaceDE w:val="0"/>
        <w:autoSpaceDN w:val="0"/>
        <w:adjustRightInd w:val="0"/>
        <w:spacing w:line="240" w:lineRule="auto"/>
        <w:rPr>
          <w:rFonts w:ascii="CorpoS" w:hAnsi="CorpoS" w:cs="CorpoS"/>
          <w:color w:val="000000"/>
          <w:sz w:val="28"/>
          <w:szCs w:val="28"/>
        </w:rPr>
      </w:pPr>
    </w:p>
    <w:p w14:paraId="0993EC0C"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0AD34A4D"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2651 L</w:t>
      </w:r>
    </w:p>
    <w:p w14:paraId="66D61974"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3E9B5ACC"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96402412</w:t>
      </w:r>
    </w:p>
    <w:p w14:paraId="68F70DE9"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68DDA09F"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1967F311"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ClassicSpace 2,3 - 170</w:t>
      </w:r>
    </w:p>
    <w:p w14:paraId="43E49DF4"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375 kW(510 PS)</w:t>
      </w:r>
    </w:p>
    <w:p w14:paraId="348C7E1F"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5700 mm</w:t>
      </w:r>
    </w:p>
    <w:p w14:paraId="0CCF34FF"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0430C3ED"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5DD911CB" w14:textId="77777777" w:rsidR="003A5A64" w:rsidRDefault="003A5A64" w:rsidP="003A5A6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6B8C8983" w14:textId="77777777" w:rsidR="003A5A64" w:rsidRPr="00362533" w:rsidRDefault="003A5A64" w:rsidP="003A5A64"/>
    <w:p w14:paraId="5158669F" w14:textId="2B537D38" w:rsidR="009A1F57" w:rsidRDefault="009A1F57" w:rsidP="009A1F57">
      <w:pPr>
        <w:widowControl w:val="0"/>
        <w:autoSpaceDE w:val="0"/>
        <w:autoSpaceDN w:val="0"/>
        <w:adjustRightInd w:val="0"/>
        <w:spacing w:line="240" w:lineRule="auto"/>
        <w:rPr>
          <w:rFonts w:ascii="CorpoS" w:hAnsi="CorpoS" w:cs="CorpoS"/>
          <w:color w:val="000000"/>
        </w:rPr>
      </w:pPr>
    </w:p>
    <w:p w14:paraId="04619EDC" w14:textId="7B41EDFA" w:rsidR="009A1F57" w:rsidRPr="00172899" w:rsidRDefault="009A1F57" w:rsidP="009A1F57">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3017FE24" w14:textId="77777777" w:rsidR="009A1F57" w:rsidRPr="00172899" w:rsidRDefault="009A1F57" w:rsidP="009A1F57">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237D88F7" w14:textId="3AA0BD6C" w:rsidR="009A1F57" w:rsidRPr="00172899"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193,460.00</w:t>
      </w:r>
    </w:p>
    <w:p w14:paraId="21FC3610" w14:textId="2EBF559B" w:rsidR="009A1F57" w:rsidRPr="00172899"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63B2BE7B" w14:textId="374373E1" w:rsidR="009A1F57" w:rsidRPr="00172899"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1,640.00</w:t>
      </w:r>
    </w:p>
    <w:p w14:paraId="5B425723" w14:textId="5BEBBE6F" w:rsidR="009A1F57" w:rsidRPr="00172899"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87,637.00</w:t>
      </w:r>
    </w:p>
    <w:p w14:paraId="1B15CD7B" w14:textId="774B978B" w:rsidR="009A1F57" w:rsidRPr="00172899"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78B7B89" w14:textId="29EA7048"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6D0F1387" w14:textId="1361B3C6" w:rsidR="009A1F57" w:rsidRPr="00172899" w:rsidRDefault="009A1F57" w:rsidP="009A1F57">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286,237.00</w:t>
      </w:r>
    </w:p>
    <w:p w14:paraId="28653200" w14:textId="49740091" w:rsidR="009A1F57" w:rsidRPr="00172899" w:rsidRDefault="009A1F57" w:rsidP="009A1F57">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12DB9146" w14:textId="2E9A9B46"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0C60D8D0" w14:textId="77777777" w:rsidR="009A1F57" w:rsidRDefault="009A1F57" w:rsidP="009A1F57">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7A6A67BE" w14:textId="77777777" w:rsidR="009A1F57" w:rsidRDefault="009A1F57" w:rsidP="009A1F57">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F1AEF77" w14:textId="7B741019" w:rsidR="009A1F57" w:rsidRDefault="009A1F57" w:rsidP="009A1F5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2761836C" w14:textId="0E4801A7" w:rsidR="009A1F57" w:rsidRDefault="009A1F57" w:rsidP="009A1F5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{44D5BD7A-0C91-4A9E-9197-29A006B0F748}</w:t>
      </w:r>
    </w:p>
    <w:p w14:paraId="62FB7BE2" w14:textId="77777777" w:rsidR="009A1F57" w:rsidRPr="00172899" w:rsidRDefault="009A1F57" w:rsidP="009A1F57">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4CC6909" w14:textId="70DACF2F" w:rsidR="009A1F57" w:rsidRPr="00172899" w:rsidRDefault="009A1F57" w:rsidP="009A1F57">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10E6799B" w14:textId="77777777" w:rsidR="009A1F57" w:rsidRPr="00172899" w:rsidRDefault="009A1F57" w:rsidP="009A1F57">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74D3E208" w14:textId="77777777" w:rsidR="009A1F57" w:rsidRDefault="009A1F57" w:rsidP="009A1F57">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086ACC34" w14:textId="7FEA162E" w:rsidR="009A1F57" w:rsidRDefault="009A1F57" w:rsidP="009A1F57">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30EC1400" w14:textId="77777777" w:rsidTr="008829E1">
        <w:tc>
          <w:tcPr>
            <w:tcW w:w="1926" w:type="dxa"/>
            <w:tcBorders>
              <w:top w:val="nil"/>
              <w:left w:val="nil"/>
              <w:bottom w:val="nil"/>
              <w:right w:val="nil"/>
            </w:tcBorders>
          </w:tcPr>
          <w:p w14:paraId="0428ACA7"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7743A44" w14:textId="18F8127D"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9A1F57" w:rsidRPr="00887EAE" w14:paraId="53ABAB46" w14:textId="77777777" w:rsidTr="008829E1">
        <w:tc>
          <w:tcPr>
            <w:tcW w:w="1926" w:type="dxa"/>
            <w:tcBorders>
              <w:top w:val="nil"/>
              <w:left w:val="nil"/>
              <w:bottom w:val="nil"/>
              <w:right w:val="nil"/>
            </w:tcBorders>
          </w:tcPr>
          <w:p w14:paraId="6BC820E9"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7A36D79" w14:textId="5521ACE9"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049EEA75" w14:textId="77777777" w:rsidTr="008829E1">
        <w:tc>
          <w:tcPr>
            <w:tcW w:w="1926" w:type="dxa"/>
            <w:tcBorders>
              <w:top w:val="nil"/>
              <w:left w:val="nil"/>
              <w:bottom w:val="nil"/>
              <w:right w:val="nil"/>
            </w:tcBorders>
          </w:tcPr>
          <w:p w14:paraId="7BD6810E"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F21F41D" w14:textId="3DEFBA3E"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8558A8A" w14:textId="7E2978D0"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2EC99C8C" w14:textId="77777777" w:rsidTr="008829E1">
        <w:tc>
          <w:tcPr>
            <w:tcW w:w="1926" w:type="dxa"/>
            <w:tcBorders>
              <w:top w:val="nil"/>
              <w:left w:val="nil"/>
              <w:bottom w:val="nil"/>
              <w:right w:val="nil"/>
            </w:tcBorders>
          </w:tcPr>
          <w:p w14:paraId="04B0C94C"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D271126" w14:textId="61FBED83"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9A1F57" w:rsidRPr="00887EAE" w14:paraId="6F9442C8" w14:textId="77777777" w:rsidTr="008829E1">
        <w:tc>
          <w:tcPr>
            <w:tcW w:w="1926" w:type="dxa"/>
            <w:tcBorders>
              <w:top w:val="nil"/>
              <w:left w:val="nil"/>
              <w:bottom w:val="nil"/>
              <w:right w:val="nil"/>
            </w:tcBorders>
          </w:tcPr>
          <w:p w14:paraId="0787741D"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27E3A6C" w14:textId="3D793F91"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3028F033" w14:textId="77777777" w:rsidTr="008829E1">
        <w:tc>
          <w:tcPr>
            <w:tcW w:w="1926" w:type="dxa"/>
            <w:tcBorders>
              <w:top w:val="nil"/>
              <w:left w:val="nil"/>
              <w:bottom w:val="nil"/>
              <w:right w:val="nil"/>
            </w:tcBorders>
          </w:tcPr>
          <w:p w14:paraId="25D2F51C"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911EFCA" w14:textId="73E04744"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1DCB3366" w14:textId="14E8A595"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42923BB8" w14:textId="77777777" w:rsidTr="008829E1">
        <w:tc>
          <w:tcPr>
            <w:tcW w:w="1926" w:type="dxa"/>
            <w:tcBorders>
              <w:top w:val="nil"/>
              <w:left w:val="nil"/>
              <w:bottom w:val="nil"/>
              <w:right w:val="nil"/>
            </w:tcBorders>
          </w:tcPr>
          <w:p w14:paraId="177FA254"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68334EE" w14:textId="38E83EFF"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9A1F57" w:rsidRPr="00887EAE" w14:paraId="6D9E049B" w14:textId="77777777" w:rsidTr="008829E1">
        <w:tc>
          <w:tcPr>
            <w:tcW w:w="1926" w:type="dxa"/>
            <w:tcBorders>
              <w:top w:val="nil"/>
              <w:left w:val="nil"/>
              <w:bottom w:val="nil"/>
              <w:right w:val="nil"/>
            </w:tcBorders>
          </w:tcPr>
          <w:p w14:paraId="7F09D097"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6942D63" w14:textId="7AAA73F1"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22428C03" w14:textId="77777777" w:rsidTr="008829E1">
        <w:tc>
          <w:tcPr>
            <w:tcW w:w="1926" w:type="dxa"/>
            <w:tcBorders>
              <w:top w:val="nil"/>
              <w:left w:val="nil"/>
              <w:bottom w:val="nil"/>
              <w:right w:val="nil"/>
            </w:tcBorders>
          </w:tcPr>
          <w:p w14:paraId="62239FC0"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BB462E4" w14:textId="5951599C"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71715C17" w14:textId="615F615C"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73D4AFF8" w14:textId="77777777" w:rsidTr="008829E1">
        <w:tc>
          <w:tcPr>
            <w:tcW w:w="1926" w:type="dxa"/>
            <w:tcBorders>
              <w:top w:val="nil"/>
              <w:left w:val="nil"/>
              <w:bottom w:val="nil"/>
              <w:right w:val="nil"/>
            </w:tcBorders>
          </w:tcPr>
          <w:p w14:paraId="24E6CF93"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5B60B1A" w14:textId="1DB4144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9A1F57" w:rsidRPr="00887EAE" w14:paraId="1A3C042C" w14:textId="77777777" w:rsidTr="008829E1">
        <w:tc>
          <w:tcPr>
            <w:tcW w:w="1926" w:type="dxa"/>
            <w:tcBorders>
              <w:top w:val="nil"/>
              <w:left w:val="nil"/>
              <w:bottom w:val="nil"/>
              <w:right w:val="nil"/>
            </w:tcBorders>
          </w:tcPr>
          <w:p w14:paraId="416FC0E5"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747D825" w14:textId="1D61F495"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6CD43B05" w14:textId="77777777" w:rsidTr="008829E1">
        <w:tc>
          <w:tcPr>
            <w:tcW w:w="1926" w:type="dxa"/>
            <w:tcBorders>
              <w:top w:val="nil"/>
              <w:left w:val="nil"/>
              <w:bottom w:val="nil"/>
              <w:right w:val="nil"/>
            </w:tcBorders>
          </w:tcPr>
          <w:p w14:paraId="0B78C1DD"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2B1DF67" w14:textId="49139FB6"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41BD026C" w14:textId="20CC03D8"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5BB38CF1" w14:textId="77777777" w:rsidTr="008829E1">
        <w:tc>
          <w:tcPr>
            <w:tcW w:w="1926" w:type="dxa"/>
            <w:tcBorders>
              <w:top w:val="nil"/>
              <w:left w:val="nil"/>
              <w:bottom w:val="nil"/>
              <w:right w:val="nil"/>
            </w:tcBorders>
          </w:tcPr>
          <w:p w14:paraId="0B12BB6F"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8AD4EC3" w14:textId="6655B3AF"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9A1F57" w:rsidRPr="00887EAE" w14:paraId="7627D922" w14:textId="77777777" w:rsidTr="008829E1">
        <w:tc>
          <w:tcPr>
            <w:tcW w:w="1926" w:type="dxa"/>
            <w:tcBorders>
              <w:top w:val="nil"/>
              <w:left w:val="nil"/>
              <w:bottom w:val="nil"/>
              <w:right w:val="nil"/>
            </w:tcBorders>
          </w:tcPr>
          <w:p w14:paraId="1232EE4B"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6EC6692" w14:textId="51105EFD"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2309CBF1" w14:textId="77777777" w:rsidTr="008829E1">
        <w:tc>
          <w:tcPr>
            <w:tcW w:w="1926" w:type="dxa"/>
            <w:tcBorders>
              <w:top w:val="nil"/>
              <w:left w:val="nil"/>
              <w:bottom w:val="nil"/>
              <w:right w:val="nil"/>
            </w:tcBorders>
          </w:tcPr>
          <w:p w14:paraId="71C1F558"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8EE24E2" w14:textId="3B01C574"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6DE3B80C" w14:textId="71E59A18"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07123F62" w14:textId="77777777" w:rsidTr="008829E1">
        <w:tc>
          <w:tcPr>
            <w:tcW w:w="1926" w:type="dxa"/>
            <w:tcBorders>
              <w:top w:val="nil"/>
              <w:left w:val="nil"/>
              <w:bottom w:val="nil"/>
              <w:right w:val="nil"/>
            </w:tcBorders>
          </w:tcPr>
          <w:p w14:paraId="541891C1"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D9C7A72" w14:textId="1E10E8A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9A1F57" w:rsidRPr="00887EAE" w14:paraId="3EA274CD" w14:textId="77777777" w:rsidTr="008829E1">
        <w:tc>
          <w:tcPr>
            <w:tcW w:w="1926" w:type="dxa"/>
            <w:tcBorders>
              <w:top w:val="nil"/>
              <w:left w:val="nil"/>
              <w:bottom w:val="nil"/>
              <w:right w:val="nil"/>
            </w:tcBorders>
          </w:tcPr>
          <w:p w14:paraId="62164F84"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CF56EA5" w14:textId="07BCF913"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9A1F57" w:rsidRPr="00887EAE" w14:paraId="5F5E73CE" w14:textId="77777777" w:rsidTr="008829E1">
        <w:tc>
          <w:tcPr>
            <w:tcW w:w="1926" w:type="dxa"/>
            <w:tcBorders>
              <w:top w:val="nil"/>
              <w:left w:val="nil"/>
              <w:bottom w:val="nil"/>
              <w:right w:val="nil"/>
            </w:tcBorders>
          </w:tcPr>
          <w:p w14:paraId="7967B389"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A5F9186" w14:textId="7F45E7B5"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7F934BFB" w14:textId="63619F3F" w:rsidR="009A1F57" w:rsidRDefault="009A1F57" w:rsidP="009A1F5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9A1F57" w:rsidRPr="00887EAE" w14:paraId="14E9C9FB" w14:textId="77777777" w:rsidTr="008829E1">
        <w:tc>
          <w:tcPr>
            <w:tcW w:w="1926" w:type="dxa"/>
            <w:tcBorders>
              <w:top w:val="nil"/>
              <w:left w:val="nil"/>
              <w:bottom w:val="nil"/>
              <w:right w:val="nil"/>
            </w:tcBorders>
          </w:tcPr>
          <w:p w14:paraId="50D6DEC8"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E2D8F92" w14:textId="700BE6FE"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9A1F57" w:rsidRPr="00887EAE" w14:paraId="7FD1E507" w14:textId="77777777" w:rsidTr="008829E1">
        <w:tc>
          <w:tcPr>
            <w:tcW w:w="1926" w:type="dxa"/>
            <w:tcBorders>
              <w:top w:val="nil"/>
              <w:left w:val="nil"/>
              <w:bottom w:val="nil"/>
              <w:right w:val="nil"/>
            </w:tcBorders>
          </w:tcPr>
          <w:p w14:paraId="67F651E9"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FB14C88" w14:textId="57C715E0"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9A1F57" w:rsidRPr="00887EAE" w14:paraId="6F7F96E6" w14:textId="77777777" w:rsidTr="008829E1">
        <w:tc>
          <w:tcPr>
            <w:tcW w:w="1926" w:type="dxa"/>
            <w:tcBorders>
              <w:top w:val="nil"/>
              <w:left w:val="nil"/>
              <w:bottom w:val="nil"/>
              <w:right w:val="nil"/>
            </w:tcBorders>
          </w:tcPr>
          <w:p w14:paraId="324C45D7" w14:textId="77777777"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3200C2B" w14:textId="1B744B29" w:rsidR="009A1F57" w:rsidRPr="00887EAE" w:rsidRDefault="009A1F57" w:rsidP="008829E1">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0CCCE820" w14:textId="129DBE14" w:rsidR="009A1F57" w:rsidRDefault="009A1F57" w:rsidP="009A1F57">
      <w:pPr>
        <w:widowControl w:val="0"/>
        <w:autoSpaceDE w:val="0"/>
        <w:autoSpaceDN w:val="0"/>
        <w:adjustRightInd w:val="0"/>
        <w:spacing w:line="240" w:lineRule="auto"/>
        <w:jc w:val="both"/>
        <w:rPr>
          <w:rFonts w:ascii="Times New Roman" w:hAnsi="Times New Roman"/>
          <w:sz w:val="24"/>
          <w:szCs w:val="24"/>
        </w:rPr>
      </w:pPr>
    </w:p>
    <w:p w14:paraId="2BF1BCC3" w14:textId="216CE799" w:rsidR="009A1F57" w:rsidRDefault="009A1F57" w:rsidP="009A1F57">
      <w:pPr>
        <w:widowControl w:val="0"/>
        <w:autoSpaceDE w:val="0"/>
        <w:autoSpaceDN w:val="0"/>
        <w:adjustRightInd w:val="0"/>
        <w:spacing w:line="240" w:lineRule="auto"/>
        <w:jc w:val="both"/>
        <w:rPr>
          <w:rFonts w:ascii="Times New Roman" w:hAnsi="Times New Roman"/>
          <w:sz w:val="24"/>
          <w:szCs w:val="24"/>
        </w:rPr>
      </w:pPr>
    </w:p>
    <w:p w14:paraId="73E353F6" w14:textId="77777777" w:rsidR="009A1F57" w:rsidRDefault="009A1F57" w:rsidP="009A1F57">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7487CA1C" w14:textId="77777777"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1861876A" w14:textId="581B1120"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7094AF11" w14:textId="77777777" w:rsidR="009A1F57" w:rsidRDefault="009A1F57" w:rsidP="009A1F57">
      <w:pPr>
        <w:widowControl w:val="0"/>
        <w:autoSpaceDE w:val="0"/>
        <w:autoSpaceDN w:val="0"/>
        <w:adjustRightInd w:val="0"/>
        <w:spacing w:line="240" w:lineRule="auto"/>
        <w:ind w:right="-1421"/>
        <w:rPr>
          <w:rFonts w:ascii="CorpoS" w:hAnsi="CorpoS" w:cs="CorpoS"/>
          <w:color w:val="000000"/>
        </w:rPr>
      </w:pPr>
    </w:p>
    <w:p w14:paraId="130D1CE9" w14:textId="77777777" w:rsidR="009A1F57" w:rsidRDefault="009A1F57" w:rsidP="009A1F5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lastRenderedPageBreak/>
        <w:t>Paint</w:t>
      </w:r>
    </w:p>
    <w:p w14:paraId="791AC253" w14:textId="2B8CEADE" w:rsidR="009A1F57"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31222D81" w14:textId="3524F3F6" w:rsidR="009A1F57" w:rsidRDefault="009A1F57" w:rsidP="009A1F57">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0738884E" w14:textId="6BF66604" w:rsidR="009A1F57" w:rsidRDefault="009A1F57" w:rsidP="009A1F5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083ABAC2" w14:textId="72E64C53" w:rsidR="009A1F57" w:rsidRDefault="009A1F57" w:rsidP="009A1F57">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501B4AEA" w14:textId="1560B6CE" w:rsidR="009A1F57" w:rsidRDefault="009A1F57" w:rsidP="009A1F5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129DE663" w14:textId="5A6BC67A" w:rsidR="009A1F57" w:rsidRDefault="009A1F57" w:rsidP="009A1F57">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4E9C1DBC" w14:textId="788EF6F6" w:rsidR="009A1F57" w:rsidRDefault="009A1F57" w:rsidP="009A1F5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62D90DC" w14:textId="28D0F002"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2D1B206A" w14:textId="447421E1"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04B749D8" w14:textId="77777777" w:rsidR="009A1F57" w:rsidRDefault="009A1F57" w:rsidP="009A1F57">
      <w:pPr>
        <w:widowControl w:val="0"/>
        <w:autoSpaceDE w:val="0"/>
        <w:autoSpaceDN w:val="0"/>
        <w:adjustRightInd w:val="0"/>
        <w:spacing w:line="240" w:lineRule="auto"/>
        <w:ind w:right="-1421"/>
        <w:rPr>
          <w:rFonts w:ascii="CorpoS" w:hAnsi="CorpoS" w:cs="CorpoS"/>
          <w:b/>
          <w:bCs/>
          <w:color w:val="000000"/>
          <w:sz w:val="24"/>
          <w:szCs w:val="24"/>
        </w:rPr>
      </w:pPr>
    </w:p>
    <w:p w14:paraId="069893F4" w14:textId="12AAFB37" w:rsidR="009A1F57" w:rsidRDefault="009A1F57" w:rsidP="009A1F5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267098C3" w14:textId="339C6A69" w:rsidR="009A1F57"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2B6C3743" w14:textId="022BD233"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W48KKA 90</w:t>
      </w:r>
      <w:r>
        <w:rPr>
          <w:rFonts w:ascii="CorpoS" w:hAnsi="CorpoS" w:cs="CorpoS"/>
          <w:color w:val="000000"/>
        </w:rPr>
        <w:tab/>
      </w:r>
      <w:r>
        <w:rPr>
          <w:rFonts w:ascii="CorpoS" w:hAnsi="CorpoS" w:cs="CorpoS"/>
          <w:color w:val="000000"/>
        </w:rPr>
        <w:t>344.00</w:t>
      </w:r>
    </w:p>
    <w:p w14:paraId="7190CFBE" w14:textId="23F7A7C7"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Goodyear</w:t>
      </w:r>
      <w:r>
        <w:rPr>
          <w:rFonts w:ascii="CorpoS" w:hAnsi="CorpoS" w:cs="CorpoS"/>
          <w:color w:val="000000"/>
        </w:rPr>
        <w:t xml:space="preserve"> </w:t>
      </w:r>
      <w:r>
        <w:t>KMAX S GEN-2</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45A10C0A" w14:textId="22018884"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V18KQA 90</w:t>
      </w:r>
      <w:r>
        <w:rPr>
          <w:rFonts w:ascii="CorpoS" w:hAnsi="CorpoS" w:cs="CorpoS"/>
          <w:color w:val="000000"/>
        </w:rPr>
        <w:tab/>
      </w:r>
      <w:r>
        <w:rPr>
          <w:rFonts w:ascii="CorpoS" w:hAnsi="CorpoS" w:cs="CorpoS"/>
          <w:color w:val="000000"/>
        </w:rPr>
        <w:t>648.00</w:t>
      </w:r>
    </w:p>
    <w:p w14:paraId="4E57C655" w14:textId="61BAE149"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Goodyear</w:t>
      </w:r>
      <w:r>
        <w:rPr>
          <w:rFonts w:ascii="CorpoS" w:hAnsi="CorpoS" w:cs="CorpoS"/>
          <w:color w:val="000000"/>
        </w:rPr>
        <w:t xml:space="preserve"> </w:t>
      </w:r>
      <w:r>
        <w:t>OMNITRAC S</w:t>
      </w:r>
      <w:r>
        <w:rPr>
          <w:rFonts w:ascii="CorpoS" w:hAnsi="CorpoS" w:cs="CorpoS"/>
          <w:color w:val="000000"/>
        </w:rPr>
        <w:tab/>
      </w:r>
      <w:r>
        <w:rPr>
          <w:rFonts w:ascii="CorpoS" w:hAnsi="CorpoS" w:cs="CorpoS" w:hint="eastAsia"/>
          <w:color w:val="000000"/>
        </w:rPr>
        <w:t> </w:t>
      </w:r>
      <w:r>
        <w:rPr>
          <w:rFonts w:ascii="CorpoS" w:hAnsi="CorpoS" w:cs="CorpoS"/>
          <w:color w:val="000000"/>
        </w:rPr>
        <w:t>Highway cross country steer</w:t>
      </w:r>
      <w:r>
        <w:rPr>
          <w:rFonts w:ascii="CorpoS" w:hAnsi="CorpoS" w:cs="CorpoS"/>
          <w:color w:val="000000"/>
        </w:rPr>
        <w:tab/>
      </w:r>
    </w:p>
    <w:p w14:paraId="48A12F41" w14:textId="47D66F47"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V18KQA 90</w:t>
      </w:r>
      <w:r>
        <w:rPr>
          <w:rFonts w:ascii="CorpoS" w:hAnsi="CorpoS" w:cs="CorpoS"/>
          <w:color w:val="000000"/>
        </w:rPr>
        <w:tab/>
      </w:r>
      <w:r>
        <w:rPr>
          <w:rFonts w:ascii="CorpoS" w:hAnsi="CorpoS" w:cs="CorpoS"/>
          <w:color w:val="000000"/>
        </w:rPr>
        <w:t>648.00</w:t>
      </w:r>
    </w:p>
    <w:p w14:paraId="6A9EB637" w14:textId="03F8B91A" w:rsidR="009A1F57" w:rsidRDefault="009A1F57" w:rsidP="009A1F5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Goodyear</w:t>
      </w:r>
      <w:r>
        <w:rPr>
          <w:rFonts w:ascii="CorpoS" w:hAnsi="CorpoS" w:cs="CorpoS"/>
          <w:color w:val="000000"/>
        </w:rPr>
        <w:t xml:space="preserve"> </w:t>
      </w:r>
      <w:r>
        <w:t>OMNITRAC S</w:t>
      </w:r>
      <w:r>
        <w:rPr>
          <w:rFonts w:ascii="CorpoS" w:hAnsi="CorpoS" w:cs="CorpoS"/>
          <w:color w:val="000000"/>
        </w:rPr>
        <w:tab/>
      </w:r>
      <w:r>
        <w:rPr>
          <w:rFonts w:ascii="CorpoS" w:hAnsi="CorpoS" w:cs="CorpoS" w:hint="eastAsia"/>
          <w:color w:val="000000"/>
        </w:rPr>
        <w:t> </w:t>
      </w:r>
      <w:r>
        <w:rPr>
          <w:rFonts w:ascii="CorpoS" w:hAnsi="CorpoS" w:cs="CorpoS"/>
          <w:color w:val="000000"/>
        </w:rPr>
        <w:t>Highway cross country steer</w:t>
      </w:r>
      <w:r>
        <w:rPr>
          <w:rFonts w:ascii="CorpoS" w:hAnsi="CorpoS" w:cs="CorpoS"/>
          <w:color w:val="000000"/>
        </w:rPr>
        <w:tab/>
      </w:r>
    </w:p>
    <w:bookmarkEnd w:id="3"/>
    <w:p w14:paraId="65C14182" w14:textId="44172661" w:rsidR="009A1F57"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rPr>
      </w:pPr>
    </w:p>
    <w:p w14:paraId="41FAF6C9" w14:textId="15DC4B29"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53DA5FB3" w14:textId="77777777" w:rsidR="009A1F57" w:rsidRDefault="009A1F57" w:rsidP="009A1F57">
      <w:pPr>
        <w:widowControl w:val="0"/>
        <w:autoSpaceDE w:val="0"/>
        <w:autoSpaceDN w:val="0"/>
        <w:adjustRightInd w:val="0"/>
        <w:spacing w:line="240" w:lineRule="auto"/>
        <w:ind w:right="-1421"/>
        <w:rPr>
          <w:rFonts w:ascii="CorpoS" w:hAnsi="CorpoS" w:cs="CorpoS"/>
          <w:color w:val="000000"/>
          <w:sz w:val="24"/>
          <w:szCs w:val="24"/>
        </w:rPr>
      </w:pPr>
    </w:p>
    <w:p w14:paraId="7B963854" w14:textId="77777777" w:rsidR="009A1F57" w:rsidRDefault="009A1F57" w:rsidP="009A1F5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4CFBFAB5" w14:textId="77777777" w:rsidR="009A1F57" w:rsidRDefault="009A1F57" w:rsidP="009A1F57">
      <w:pPr>
        <w:widowControl w:val="0"/>
        <w:tabs>
          <w:tab w:val="right" w:pos="9070"/>
        </w:tabs>
        <w:autoSpaceDE w:val="0"/>
        <w:autoSpaceDN w:val="0"/>
        <w:adjustRightInd w:val="0"/>
        <w:spacing w:line="240" w:lineRule="auto"/>
        <w:ind w:right="-1421"/>
        <w:rPr>
          <w:rFonts w:ascii="CorpoS" w:hAnsi="CorpoS" w:cs="CorpoS"/>
          <w:b/>
          <w:bCs/>
          <w:color w:val="000000"/>
        </w:rPr>
      </w:pPr>
    </w:p>
    <w:p w14:paraId="79CDC5E5" w14:textId="77777777" w:rsidR="009A1F57" w:rsidRDefault="009A1F57" w:rsidP="009A1F5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662DE1B8" w14:textId="61C3212B" w:rsidR="009A1F57"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3229CA1" w14:textId="235DC6A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0AC55DCF" w14:textId="64B04A3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76908F5F" w14:textId="06592B9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A5D</w:t>
      </w:r>
      <w:r>
        <w:rPr>
          <w:rFonts w:ascii="CorpoS" w:hAnsi="CorpoS" w:cs="CorpoS"/>
          <w:color w:val="000000"/>
        </w:rPr>
        <w:tab/>
      </w:r>
      <w:r>
        <w:rPr>
          <w:rFonts w:ascii="CorpoS" w:hAnsi="CorpoS" w:cs="CorpoS"/>
          <w:color w:val="000000"/>
        </w:rPr>
        <w:t>Axle ratio i = 2.846</w:t>
      </w:r>
      <w:r>
        <w:rPr>
          <w:rFonts w:ascii="CorpoS" w:hAnsi="CorpoS" w:cs="CorpoS"/>
          <w:color w:val="000000"/>
        </w:rPr>
        <w:tab/>
      </w:r>
      <w:r>
        <w:rPr>
          <w:rFonts w:ascii="CorpoS" w:hAnsi="CorpoS" w:cs="CorpoS"/>
          <w:color w:val="000000"/>
        </w:rPr>
        <w:t>Standard</w:t>
      </w:r>
    </w:p>
    <w:p w14:paraId="1360F4C7" w14:textId="01DD07A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2EA72A41" w14:textId="23951A1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07522FDD" w14:textId="2E3E45F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6363F476" w14:textId="432ED41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DE1324B" w14:textId="6032F4B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1F68BC6E" w14:textId="7307A94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264FDECC" w14:textId="0AAABE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1B8271D8" w14:textId="180A393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4FAC0EFF" w14:textId="63E1F99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0CF06A73" w14:textId="1A58C6E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32F943B0" w14:textId="247E106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2730B6A0" w14:textId="53F5F50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D1N</w:t>
      </w:r>
      <w:r>
        <w:rPr>
          <w:rFonts w:ascii="CorpoS" w:hAnsi="CorpoS" w:cs="CorpoS"/>
          <w:color w:val="000000"/>
        </w:rPr>
        <w:tab/>
      </w:r>
      <w:r>
        <w:rPr>
          <w:rFonts w:ascii="CorpoS" w:hAnsi="CorpoS" w:cs="CorpoS"/>
          <w:color w:val="000000"/>
        </w:rPr>
        <w:t>Fold-up co-driver's seat</w:t>
      </w:r>
      <w:r>
        <w:rPr>
          <w:rFonts w:ascii="CorpoS" w:hAnsi="CorpoS" w:cs="CorpoS"/>
          <w:color w:val="000000"/>
        </w:rPr>
        <w:tab/>
      </w:r>
      <w:r>
        <w:rPr>
          <w:rFonts w:ascii="CorpoS" w:hAnsi="CorpoS" w:cs="CorpoS"/>
          <w:color w:val="000000"/>
        </w:rPr>
        <w:t>Standard</w:t>
      </w:r>
    </w:p>
    <w:p w14:paraId="4A678FAE" w14:textId="705F91F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7C22AB5D" w14:textId="51C732E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1DE0A661" w14:textId="146BFA0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2E7C63EF" w14:textId="2C047C3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5F5208F5" w14:textId="655279A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2AA46A2C" w14:textId="3AB01C2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2AD84B74" w14:textId="435C655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2802D730" w14:textId="3756010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29A7E13F" w14:textId="5262783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4A4559FC" w14:textId="41BDAF3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56216D1F" w14:textId="6B08853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05B73296" w14:textId="2B817DA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51359404" w14:textId="39F49BF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11A55589" w14:textId="2CF197F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20108C37" w14:textId="3A2AF22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7201D955" w14:textId="69D0858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6FD5E468" w14:textId="0A851F6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7786BCA3" w14:textId="0498358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B3E7F83" w14:textId="17995C5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E5D15A0" w14:textId="0FECC00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K1C</w:t>
      </w:r>
      <w:r>
        <w:rPr>
          <w:rFonts w:ascii="CorpoS" w:hAnsi="CorpoS" w:cs="CorpoS"/>
          <w:color w:val="000000"/>
        </w:rPr>
        <w:tab/>
      </w:r>
      <w:r>
        <w:rPr>
          <w:rFonts w:ascii="CorpoS" w:hAnsi="CorpoS" w:cs="CorpoS"/>
          <w:color w:val="000000"/>
        </w:rPr>
        <w:t>Tank, 290 l, left, 650 x 565 x 950 mm, aluminium</w:t>
      </w:r>
      <w:r>
        <w:rPr>
          <w:rFonts w:ascii="CorpoS" w:hAnsi="CorpoS" w:cs="CorpoS"/>
          <w:color w:val="000000"/>
        </w:rPr>
        <w:tab/>
      </w:r>
      <w:r>
        <w:rPr>
          <w:rFonts w:ascii="CorpoS" w:hAnsi="CorpoS" w:cs="CorpoS"/>
          <w:color w:val="000000"/>
        </w:rPr>
        <w:t>Standard</w:t>
      </w:r>
    </w:p>
    <w:p w14:paraId="67A2A3D9" w14:textId="5D07508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1C95DC45" w14:textId="451773B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41A720A8" w14:textId="16572C9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0C250E2D" w14:textId="6B3370C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FB6FBE3" w14:textId="2CEE9E9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26A7C3D0" w14:textId="763AB66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M3D</w:t>
      </w:r>
      <w:r>
        <w:rPr>
          <w:rFonts w:ascii="CorpoS" w:hAnsi="CorpoS" w:cs="CorpoS"/>
          <w:color w:val="000000"/>
        </w:rPr>
        <w:tab/>
      </w:r>
      <w:r>
        <w:rPr>
          <w:rFonts w:ascii="CorpoS" w:hAnsi="CorpoS" w:cs="CorpoS"/>
          <w:color w:val="000000"/>
        </w:rPr>
        <w:t>Eng. OM471,inline 6, 12.8 l, 375kW (510hp),2500 Nm</w:t>
      </w:r>
      <w:r>
        <w:rPr>
          <w:rFonts w:ascii="CorpoS" w:hAnsi="CorpoS" w:cs="CorpoS"/>
          <w:color w:val="000000"/>
        </w:rPr>
        <w:tab/>
      </w:r>
      <w:r>
        <w:rPr>
          <w:rFonts w:ascii="CorpoS" w:hAnsi="CorpoS" w:cs="CorpoS"/>
          <w:color w:val="000000"/>
        </w:rPr>
        <w:t>Standard</w:t>
      </w:r>
    </w:p>
    <w:p w14:paraId="2DF74414" w14:textId="304B7DD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4D13A1D" w14:textId="29A63EE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71334790" w14:textId="228E97A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M7T</w:t>
      </w:r>
      <w:r>
        <w:rPr>
          <w:rFonts w:ascii="CorpoS" w:hAnsi="CorpoS" w:cs="CorpoS"/>
          <w:color w:val="000000"/>
        </w:rPr>
        <w:tab/>
      </w:r>
      <w:r>
        <w:rPr>
          <w:rFonts w:ascii="CorpoS" w:hAnsi="CorpoS" w:cs="CorpoS"/>
          <w:color w:val="000000"/>
        </w:rPr>
        <w:t>Water pump, governed</w:t>
      </w:r>
      <w:r>
        <w:rPr>
          <w:rFonts w:ascii="CorpoS" w:hAnsi="CorpoS" w:cs="CorpoS"/>
          <w:color w:val="000000"/>
        </w:rPr>
        <w:tab/>
      </w:r>
      <w:r>
        <w:rPr>
          <w:rFonts w:ascii="CorpoS" w:hAnsi="CorpoS" w:cs="CorpoS"/>
          <w:color w:val="000000"/>
        </w:rPr>
        <w:t>Standard</w:t>
      </w:r>
    </w:p>
    <w:p w14:paraId="3E4D3A7C" w14:textId="4BD5197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15FB9F12" w14:textId="524E8E1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365391CF" w14:textId="6157892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87D8D70" w14:textId="05FBAAB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25AC616A" w14:textId="296CBDE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11C1AFE3" w14:textId="6D84B2B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200C98FF" w14:textId="69625F3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11B93025" w14:textId="6E91C8B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7C391805" w14:textId="1981F78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66C32CF6" w14:textId="117FB28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7AD5B2B8" w14:textId="7D20CF3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44CEBA1" w14:textId="010A9B8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512E947C" w14:textId="12206D5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75C37993" w14:textId="2D8A573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33A40393" w14:textId="345DFE9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140124A1" w14:textId="0022D6D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2FFD62E" w14:textId="59B3A5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2C17F8BE" w14:textId="50099C5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488A71A1" w14:textId="73521CF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09392FAE" w14:textId="482F4CA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71E6E5E6" w14:textId="49E00375"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420E9188" w14:textId="77777777" w:rsidR="009A1F57" w:rsidRDefault="009A1F57" w:rsidP="009A1F57">
      <w:pPr>
        <w:widowControl w:val="0"/>
        <w:autoSpaceDE w:val="0"/>
        <w:autoSpaceDN w:val="0"/>
        <w:adjustRightInd w:val="0"/>
        <w:spacing w:line="240" w:lineRule="auto"/>
        <w:ind w:right="-1421"/>
        <w:rPr>
          <w:rFonts w:ascii="CorpoS" w:hAnsi="CorpoS" w:cs="CorpoS"/>
          <w:b/>
          <w:bCs/>
          <w:color w:val="000000"/>
        </w:rPr>
      </w:pPr>
    </w:p>
    <w:p w14:paraId="43F1D450" w14:textId="6EBE5555" w:rsidR="009A1F57" w:rsidRDefault="009A1F57" w:rsidP="009A1F5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2F6AECF6" w14:textId="06BBD3F0" w:rsidR="009A1F57" w:rsidRDefault="009A1F57" w:rsidP="009A1F5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7E90299" w14:textId="22AD245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A1E</w:t>
      </w:r>
      <w:r>
        <w:rPr>
          <w:rFonts w:ascii="CorpoS" w:hAnsi="CorpoS" w:cs="CorpoS"/>
          <w:color w:val="000000"/>
        </w:rPr>
        <w:tab/>
      </w:r>
      <w:r>
        <w:rPr>
          <w:rFonts w:ascii="CorpoS" w:hAnsi="CorpoS" w:cs="CorpoS"/>
          <w:color w:val="000000"/>
        </w:rPr>
        <w:t>Front axle 9.0 t</w:t>
      </w:r>
      <w:r>
        <w:rPr>
          <w:rFonts w:ascii="CorpoS" w:hAnsi="CorpoS" w:cs="CorpoS"/>
          <w:color w:val="000000"/>
        </w:rPr>
        <w:tab/>
      </w:r>
      <w:r>
        <w:rPr>
          <w:rFonts w:ascii="CorpoS" w:hAnsi="CorpoS" w:cs="CorpoS"/>
          <w:color w:val="000000"/>
        </w:rPr>
        <w:t>3,310.00</w:t>
      </w:r>
    </w:p>
    <w:p w14:paraId="63B7DDC8" w14:textId="588D1AF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04A8EA02" w14:textId="7ED26C9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C3J</w:t>
      </w:r>
      <w:r>
        <w:rPr>
          <w:rFonts w:ascii="CorpoS" w:hAnsi="CorpoS" w:cs="CorpoS"/>
          <w:color w:val="000000"/>
        </w:rPr>
        <w:tab/>
      </w:r>
      <w:r>
        <w:rPr>
          <w:rFonts w:ascii="CorpoS" w:hAnsi="CorpoS" w:cs="CorpoS"/>
          <w:color w:val="000000"/>
        </w:rPr>
        <w:t>Wheelbase 5700 mm</w:t>
      </w:r>
      <w:r>
        <w:rPr>
          <w:rFonts w:ascii="CorpoS" w:hAnsi="CorpoS" w:cs="CorpoS"/>
          <w:color w:val="000000"/>
        </w:rPr>
        <w:tab/>
      </w:r>
      <w:r>
        <w:rPr>
          <w:rFonts w:ascii="CorpoS" w:hAnsi="CorpoS" w:cs="CorpoS"/>
          <w:color w:val="000000"/>
        </w:rPr>
        <w:t>1,050.00</w:t>
      </w:r>
    </w:p>
    <w:p w14:paraId="24119447" w14:textId="113E11B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C4F</w:t>
      </w:r>
      <w:r>
        <w:rPr>
          <w:rFonts w:ascii="CorpoS" w:hAnsi="CorpoS" w:cs="CorpoS"/>
          <w:color w:val="000000"/>
        </w:rPr>
        <w:tab/>
      </w:r>
      <w:r>
        <w:rPr>
          <w:rFonts w:ascii="CorpoS" w:hAnsi="CorpoS" w:cs="CorpoS"/>
          <w:color w:val="000000"/>
        </w:rPr>
        <w:t>Frame overhang 2250 mm</w:t>
      </w:r>
      <w:r>
        <w:rPr>
          <w:rFonts w:ascii="CorpoS" w:hAnsi="CorpoS" w:cs="CorpoS"/>
          <w:color w:val="000000"/>
        </w:rPr>
        <w:tab/>
      </w:r>
      <w:r>
        <w:rPr>
          <w:rFonts w:ascii="CorpoS" w:hAnsi="CorpoS" w:cs="CorpoS"/>
          <w:color w:val="000000"/>
        </w:rPr>
        <w:t>--,--</w:t>
      </w:r>
    </w:p>
    <w:p w14:paraId="2EB250B6" w14:textId="37C73C2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FBA8B27" w14:textId="50B297D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7BEB34B8" w14:textId="53DFA7D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6C5B2978" w14:textId="02E460B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2AC5268C" w14:textId="3FD826F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277A9155" w14:textId="75073EA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C9Z</w:t>
      </w:r>
      <w:r>
        <w:rPr>
          <w:rFonts w:ascii="CorpoS" w:hAnsi="CorpoS" w:cs="CorpoS"/>
          <w:color w:val="000000"/>
        </w:rPr>
        <w:tab/>
      </w:r>
      <w:r>
        <w:rPr>
          <w:rFonts w:ascii="CorpoS" w:hAnsi="CorpoS" w:cs="CorpoS"/>
          <w:color w:val="000000"/>
        </w:rPr>
        <w:t>Deletion, front underride guard (ECE)</w:t>
      </w:r>
      <w:r>
        <w:rPr>
          <w:rFonts w:ascii="CorpoS" w:hAnsi="CorpoS" w:cs="CorpoS"/>
          <w:color w:val="000000"/>
        </w:rPr>
        <w:tab/>
      </w:r>
      <w:r>
        <w:rPr>
          <w:rFonts w:ascii="CorpoS" w:hAnsi="CorpoS" w:cs="CorpoS"/>
          <w:color w:val="000000"/>
        </w:rPr>
        <w:t>-210.00</w:t>
      </w:r>
    </w:p>
    <w:p w14:paraId="04EF298F" w14:textId="649DFEC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3D12EAF9" w14:textId="4CFC45F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49E6012E" w14:textId="23123B7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070125E1" w14:textId="3121BFD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152.00</w:t>
      </w:r>
    </w:p>
    <w:p w14:paraId="12D093B5" w14:textId="40AEE0B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7E6B8AB7" w14:textId="22130DD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0EE88E88" w14:textId="18CDAC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1EF536FC" w14:textId="29E7CE0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338.00</w:t>
      </w:r>
    </w:p>
    <w:p w14:paraId="1B08F9FF" w14:textId="0AB44A6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758F79CA" w14:textId="7C28893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D5R</w:t>
      </w:r>
      <w:r>
        <w:rPr>
          <w:rFonts w:ascii="CorpoS" w:hAnsi="CorpoS" w:cs="CorpoS"/>
          <w:color w:val="000000"/>
        </w:rPr>
        <w:tab/>
      </w:r>
      <w:r>
        <w:rPr>
          <w:rFonts w:ascii="CorpoS" w:hAnsi="CorpoS" w:cs="CorpoS"/>
          <w:color w:val="000000"/>
        </w:rPr>
        <w:t>TrendLine</w:t>
      </w:r>
      <w:r>
        <w:rPr>
          <w:rFonts w:ascii="CorpoS" w:hAnsi="CorpoS" w:cs="CorpoS"/>
          <w:color w:val="000000"/>
        </w:rPr>
        <w:tab/>
      </w:r>
      <w:r>
        <w:rPr>
          <w:rFonts w:ascii="CorpoS" w:hAnsi="CorpoS" w:cs="CorpoS"/>
          <w:color w:val="000000"/>
        </w:rPr>
        <w:t>2,045.00</w:t>
      </w:r>
    </w:p>
    <w:p w14:paraId="05CC34C3" w14:textId="05C4B7E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7040D3D2" w14:textId="05A2C0B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0FE93604" w14:textId="49DF3A1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50153A5E" w14:textId="68AEAD6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1E43156A" w14:textId="65B772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28BEFAD7" w14:textId="63A8DAA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w:t>
      </w:r>
    </w:p>
    <w:p w14:paraId="54964F45" w14:textId="2FC1524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161.00</w:t>
      </w:r>
    </w:p>
    <w:p w14:paraId="38045821" w14:textId="55D1593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3A52CEAE" w14:textId="41FE489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599.00</w:t>
      </w:r>
    </w:p>
    <w:p w14:paraId="69086031" w14:textId="57DDF47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250.00</w:t>
      </w:r>
    </w:p>
    <w:p w14:paraId="47FE4FDC" w14:textId="118553C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759B1558" w14:textId="74177AF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564.00</w:t>
      </w:r>
    </w:p>
    <w:p w14:paraId="1200F995" w14:textId="1D227A6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679.00</w:t>
      </w:r>
    </w:p>
    <w:p w14:paraId="3B6731B1" w14:textId="4617240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7E443A4E" w14:textId="5C28733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6EAA3F4F" w14:textId="0277983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39039CD2" w14:textId="61D40F2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BD3CF7F" w14:textId="5224B61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40D6C5A1" w14:textId="564C77F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28439580" w14:textId="46E2B11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3C0FF3F2" w14:textId="7626C18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E5H</w:t>
      </w:r>
      <w:r>
        <w:rPr>
          <w:rFonts w:ascii="CorpoS" w:hAnsi="CorpoS" w:cs="CorpoS"/>
          <w:color w:val="000000"/>
        </w:rPr>
        <w:tab/>
      </w:r>
      <w:r>
        <w:rPr>
          <w:rFonts w:ascii="CorpoS" w:hAnsi="CorpoS" w:cs="CorpoS"/>
          <w:color w:val="000000"/>
        </w:rPr>
        <w:t>Switch for night-time driving light</w:t>
      </w:r>
      <w:r>
        <w:rPr>
          <w:rFonts w:ascii="CorpoS" w:hAnsi="CorpoS" w:cs="CorpoS"/>
          <w:color w:val="000000"/>
        </w:rPr>
        <w:tab/>
      </w:r>
      <w:r>
        <w:rPr>
          <w:rFonts w:ascii="CorpoS" w:hAnsi="CorpoS" w:cs="CorpoS"/>
          <w:color w:val="000000"/>
        </w:rPr>
        <w:t>45.00</w:t>
      </w:r>
    </w:p>
    <w:p w14:paraId="29246204" w14:textId="57CA547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200.00</w:t>
      </w:r>
    </w:p>
    <w:p w14:paraId="51A039DD" w14:textId="2F12D2C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229DCDCE" w14:textId="66C029B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08377C7F" w14:textId="36E075B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437919B8" w14:textId="65B0470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539.00</w:t>
      </w:r>
    </w:p>
    <w:p w14:paraId="74CA6567" w14:textId="38F4B9D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F1D</w:t>
      </w:r>
      <w:r>
        <w:rPr>
          <w:rFonts w:ascii="CorpoS" w:hAnsi="CorpoS" w:cs="CorpoS"/>
          <w:color w:val="000000"/>
        </w:rPr>
        <w:tab/>
      </w:r>
      <w:r>
        <w:rPr>
          <w:rFonts w:ascii="CorpoS" w:hAnsi="CorpoS" w:cs="CorpoS"/>
          <w:color w:val="000000"/>
        </w:rPr>
        <w:t>L-cab ClassicSpace, 2.30 m, tunnel 170 mm</w:t>
      </w:r>
      <w:r>
        <w:rPr>
          <w:rFonts w:ascii="CorpoS" w:hAnsi="CorpoS" w:cs="CorpoS"/>
          <w:color w:val="000000"/>
        </w:rPr>
        <w:tab/>
      </w:r>
      <w:r>
        <w:rPr>
          <w:rFonts w:ascii="CorpoS" w:hAnsi="CorpoS" w:cs="CorpoS"/>
          <w:color w:val="000000"/>
        </w:rPr>
        <w:t>6,136.00</w:t>
      </w:r>
    </w:p>
    <w:p w14:paraId="25E8036B" w14:textId="1410156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16105A28" w14:textId="4768773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F2E</w:t>
      </w:r>
      <w:r>
        <w:rPr>
          <w:rFonts w:ascii="CorpoS" w:hAnsi="CorpoS" w:cs="CorpoS"/>
          <w:color w:val="000000"/>
        </w:rPr>
        <w:tab/>
      </w:r>
      <w:r>
        <w:rPr>
          <w:rFonts w:ascii="CorpoS" w:hAnsi="CorpoS" w:cs="CorpoS"/>
          <w:color w:val="000000"/>
        </w:rPr>
        <w:t>Floor var. tunnel 170mm, for stowage compart. left</w:t>
      </w:r>
      <w:r>
        <w:rPr>
          <w:rFonts w:ascii="CorpoS" w:hAnsi="CorpoS" w:cs="CorpoS"/>
          <w:color w:val="000000"/>
        </w:rPr>
        <w:tab/>
      </w:r>
      <w:r>
        <w:rPr>
          <w:rFonts w:ascii="CorpoS" w:hAnsi="CorpoS" w:cs="CorpoS"/>
          <w:color w:val="000000"/>
        </w:rPr>
        <w:t>--,--</w:t>
      </w:r>
    </w:p>
    <w:p w14:paraId="361C3604" w14:textId="5414D46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77F10306" w14:textId="279E0F0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12C319D0" w14:textId="0ABADC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0B9DB413" w14:textId="2383511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22E0B989" w14:textId="1AB8785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44480C17" w14:textId="6E7368D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792D61B7" w14:textId="2F8157E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07288A6F" w14:textId="6AA64A2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75C6C269" w14:textId="6CA3E65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F6F70AD" w14:textId="2075301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1260FE6E" w14:textId="0422FF1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587F0D28" w14:textId="5E29B07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499.00</w:t>
      </w:r>
    </w:p>
    <w:p w14:paraId="313FFD57" w14:textId="126DCCF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77756951" w14:textId="3DA567C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54814389" w14:textId="68319D2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406EA81B" w14:textId="08534A9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2CF41F86" w14:textId="6388524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3C0E6B9D" w14:textId="4D3B1FE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653672C6" w14:textId="352B77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7897B237" w14:textId="3276A68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06C1E17E" w14:textId="4CC09F7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142CFC01" w14:textId="7447403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5FF745D4" w14:textId="0A89DB3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00705252" w14:textId="486A366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11DEA623" w14:textId="01044F0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JK0U</w:t>
      </w:r>
      <w:r>
        <w:rPr>
          <w:rFonts w:ascii="CorpoS" w:hAnsi="CorpoS" w:cs="CorpoS"/>
          <w:color w:val="000000"/>
        </w:rPr>
        <w:tab/>
      </w:r>
      <w:r>
        <w:rPr>
          <w:rFonts w:ascii="CorpoS" w:hAnsi="CorpoS" w:cs="CorpoS"/>
          <w:color w:val="000000"/>
        </w:rPr>
        <w:t>Main tank, right</w:t>
      </w:r>
      <w:r>
        <w:rPr>
          <w:rFonts w:ascii="CorpoS" w:hAnsi="CorpoS" w:cs="CorpoS"/>
          <w:color w:val="000000"/>
        </w:rPr>
        <w:tab/>
      </w:r>
      <w:r>
        <w:rPr>
          <w:rFonts w:ascii="CorpoS" w:hAnsi="CorpoS" w:cs="CorpoS"/>
          <w:color w:val="000000"/>
        </w:rPr>
        <w:t>--,--</w:t>
      </w:r>
    </w:p>
    <w:p w14:paraId="2662C9EA" w14:textId="7C68F8F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JK4E</w:t>
      </w:r>
      <w:r>
        <w:rPr>
          <w:rFonts w:ascii="CorpoS" w:hAnsi="CorpoS" w:cs="CorpoS"/>
          <w:color w:val="000000"/>
        </w:rPr>
        <w:tab/>
      </w:r>
      <w:r>
        <w:rPr>
          <w:rFonts w:ascii="CorpoS" w:hAnsi="CorpoS" w:cs="CorpoS"/>
          <w:color w:val="000000"/>
        </w:rPr>
        <w:t>Tank, 390 l, right, 650 x 565 x 1250 mm, aluminium</w:t>
      </w:r>
      <w:r>
        <w:rPr>
          <w:rFonts w:ascii="CorpoS" w:hAnsi="CorpoS" w:cs="CorpoS"/>
          <w:color w:val="000000"/>
        </w:rPr>
        <w:tab/>
      </w:r>
      <w:r>
        <w:rPr>
          <w:rFonts w:ascii="CorpoS" w:hAnsi="CorpoS" w:cs="CorpoS"/>
          <w:color w:val="000000"/>
        </w:rPr>
        <w:t>622.00</w:t>
      </w:r>
    </w:p>
    <w:p w14:paraId="2B1DE841" w14:textId="3AD6259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535.00</w:t>
      </w:r>
    </w:p>
    <w:p w14:paraId="79084A5B" w14:textId="60924F1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714DA417" w14:textId="689BDA8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650C5485" w14:textId="448BD8B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17571052" w14:textId="07CB5BF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5130423E" w14:textId="604ABDF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2C32D082" w14:textId="32EDEAC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043A689B" w14:textId="6B42A77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1EC11C24" w14:textId="500AB8E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2DB9602E" w14:textId="463BF7B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77329AB1" w14:textId="11E978E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1C80234F" w14:textId="3B2381E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0F846A17" w14:textId="20742A2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4482D10D" w14:textId="5834B8E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6A3DC846" w14:textId="59A1BAB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E29351E" w14:textId="2E42B89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421C76EF" w14:textId="06BDE67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3DF7B4C3" w14:textId="520A11D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3F174DDB" w14:textId="452CF67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37B26F74" w14:textId="2118E89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O3D</w:t>
      </w:r>
      <w:r>
        <w:rPr>
          <w:rFonts w:ascii="CorpoS" w:hAnsi="CorpoS" w:cs="CorpoS"/>
          <w:color w:val="000000"/>
        </w:rPr>
        <w:tab/>
      </w:r>
      <w:r>
        <w:rPr>
          <w:rFonts w:ascii="CorpoS" w:hAnsi="CorpoS" w:cs="CorpoS"/>
          <w:color w:val="000000"/>
        </w:rPr>
        <w:t>Safety Package, without roll control</w:t>
      </w:r>
      <w:r>
        <w:rPr>
          <w:rFonts w:ascii="CorpoS" w:hAnsi="CorpoS" w:cs="CorpoS"/>
          <w:color w:val="000000"/>
        </w:rPr>
        <w:tab/>
      </w:r>
      <w:r>
        <w:rPr>
          <w:rFonts w:ascii="CorpoS" w:hAnsi="CorpoS" w:cs="CorpoS"/>
          <w:color w:val="000000"/>
        </w:rPr>
        <w:t>5,127.00</w:t>
      </w:r>
    </w:p>
    <w:p w14:paraId="0B048F55" w14:textId="6E59ECE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0CC577F0" w14:textId="61046880"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O7U</w:t>
      </w:r>
      <w:r>
        <w:rPr>
          <w:rFonts w:ascii="CorpoS" w:hAnsi="CorpoS" w:cs="CorpoS"/>
          <w:color w:val="000000"/>
        </w:rPr>
        <w:tab/>
      </w:r>
      <w:r>
        <w:rPr>
          <w:rFonts w:ascii="CorpoS" w:hAnsi="CorpoS" w:cs="CorpoS"/>
          <w:color w:val="000000"/>
        </w:rPr>
        <w:t>Climate Package</w:t>
      </w:r>
      <w:r>
        <w:rPr>
          <w:rFonts w:ascii="CorpoS" w:hAnsi="CorpoS" w:cs="CorpoS"/>
          <w:color w:val="000000"/>
        </w:rPr>
        <w:tab/>
      </w:r>
      <w:r>
        <w:rPr>
          <w:rFonts w:ascii="CorpoS" w:hAnsi="CorpoS" w:cs="CorpoS"/>
          <w:color w:val="000000"/>
        </w:rPr>
        <w:t>8,380.00</w:t>
      </w:r>
    </w:p>
    <w:p w14:paraId="7B0DD8B2" w14:textId="7E1FE2F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455.00</w:t>
      </w:r>
    </w:p>
    <w:p w14:paraId="2134A3D6" w14:textId="2041F622"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53565812" w14:textId="59BB313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52C01D6B" w14:textId="2E06E739"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1D272E0E" w14:textId="4C3F004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Q1Y</w:t>
      </w:r>
      <w:r>
        <w:rPr>
          <w:rFonts w:ascii="CorpoS" w:hAnsi="CorpoS" w:cs="CorpoS"/>
          <w:color w:val="000000"/>
        </w:rPr>
        <w:tab/>
      </w:r>
      <w:r>
        <w:rPr>
          <w:rFonts w:ascii="CorpoS" w:hAnsi="CorpoS" w:cs="CorpoS"/>
          <w:color w:val="000000"/>
        </w:rPr>
        <w:t>Front spring, 9.0 t, 4-leaf</w:t>
      </w:r>
      <w:r>
        <w:rPr>
          <w:rFonts w:ascii="CorpoS" w:hAnsi="CorpoS" w:cs="CorpoS"/>
          <w:color w:val="000000"/>
        </w:rPr>
        <w:tab/>
      </w:r>
      <w:r>
        <w:rPr>
          <w:rFonts w:ascii="CorpoS" w:hAnsi="CorpoS" w:cs="CorpoS"/>
          <w:color w:val="000000"/>
        </w:rPr>
        <w:t>506.00</w:t>
      </w:r>
    </w:p>
    <w:p w14:paraId="2BDBB938" w14:textId="677AE483"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6,083.00</w:t>
      </w:r>
    </w:p>
    <w:p w14:paraId="3D1082FF" w14:textId="299AFE3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R2U</w:t>
      </w:r>
      <w:r>
        <w:rPr>
          <w:rFonts w:ascii="CorpoS" w:hAnsi="CorpoS" w:cs="CorpoS"/>
          <w:color w:val="000000"/>
        </w:rPr>
        <w:tab/>
      </w:r>
      <w:r>
        <w:rPr>
          <w:rFonts w:ascii="CorpoS" w:hAnsi="CorpoS" w:cs="CorpoS"/>
          <w:color w:val="000000"/>
        </w:rPr>
        <w:t>Aluminium rims 11.75 x 22.5, front axle, Speedline</w:t>
      </w:r>
      <w:r>
        <w:rPr>
          <w:rFonts w:ascii="CorpoS" w:hAnsi="CorpoS" w:cs="CorpoS"/>
          <w:color w:val="000000"/>
        </w:rPr>
        <w:tab/>
      </w:r>
      <w:r>
        <w:rPr>
          <w:rFonts w:ascii="CorpoS" w:hAnsi="CorpoS" w:cs="CorpoS"/>
          <w:color w:val="000000"/>
        </w:rPr>
        <w:t>--,--</w:t>
      </w:r>
    </w:p>
    <w:p w14:paraId="57CF4356" w14:textId="53A5EE47"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7885386" w14:textId="4C3D8A1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091D09EB" w14:textId="10E8403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17DB1B80" w14:textId="73EEA624"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5B9831DB" w14:textId="59E98A68"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4A9F3557" w14:textId="5CBA8B3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4CE36150" w14:textId="48424756"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0D2CA870" w14:textId="3F0C3F2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5B9D7E4F" w14:textId="6A34F9F1"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5E41230" w14:textId="4FB34A0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3D8032FD" w14:textId="3D9DB7AF"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3CBD4736" w14:textId="6A7AF69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16D919D1" w14:textId="1E5A508C"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7341B06F" w14:textId="10D3EF5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7EAC39F6" w14:textId="0C6B035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V8W</w:t>
      </w:r>
      <w:r>
        <w:rPr>
          <w:rFonts w:ascii="CorpoS" w:hAnsi="CorpoS" w:cs="CorpoS"/>
          <w:color w:val="000000"/>
        </w:rPr>
        <w:tab/>
      </w:r>
      <w:r>
        <w:rPr>
          <w:rFonts w:ascii="CorpoS" w:hAnsi="CorpoS" w:cs="CorpoS"/>
          <w:color w:val="000000"/>
        </w:rPr>
        <w:t>Model year 6</w:t>
      </w:r>
      <w:r>
        <w:rPr>
          <w:rFonts w:ascii="CorpoS" w:hAnsi="CorpoS" w:cs="CorpoS"/>
          <w:color w:val="000000"/>
        </w:rPr>
        <w:tab/>
      </w:r>
      <w:r>
        <w:rPr>
          <w:rFonts w:ascii="CorpoS" w:hAnsi="CorpoS" w:cs="CorpoS"/>
          <w:color w:val="000000"/>
        </w:rPr>
        <w:t>--,--</w:t>
      </w:r>
    </w:p>
    <w:p w14:paraId="08B217C1" w14:textId="0E6CA8BA"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W4J</w:t>
      </w:r>
      <w:r>
        <w:rPr>
          <w:rFonts w:ascii="CorpoS" w:hAnsi="CorpoS" w:cs="CorpoS"/>
          <w:color w:val="000000"/>
        </w:rPr>
        <w:tab/>
      </w:r>
      <w:r>
        <w:rPr>
          <w:rFonts w:ascii="CorpoS" w:hAnsi="CorpoS" w:cs="CorpoS"/>
          <w:color w:val="000000"/>
        </w:rPr>
        <w:t>Weight variant 28.0 t (9.0/10.0/10.0)</w:t>
      </w:r>
      <w:r>
        <w:rPr>
          <w:rFonts w:ascii="CorpoS" w:hAnsi="CorpoS" w:cs="CorpoS"/>
          <w:color w:val="000000"/>
        </w:rPr>
        <w:tab/>
      </w:r>
      <w:r>
        <w:rPr>
          <w:rFonts w:ascii="CorpoS" w:hAnsi="CorpoS" w:cs="CorpoS"/>
          <w:color w:val="000000"/>
        </w:rPr>
        <w:t>--,--</w:t>
      </w:r>
    </w:p>
    <w:p w14:paraId="565A9355" w14:textId="2414089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359E7FAD" w14:textId="3A333925"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0A27CDF5" w14:textId="3DDA3F7E"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1,658.00</w:t>
      </w:r>
    </w:p>
    <w:p w14:paraId="7632024F" w14:textId="283DC43B"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54ED6644" w14:textId="2D1DA40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3411626C" w14:textId="7EC95A0D" w:rsidR="009A1F57" w:rsidRDefault="009A1F57" w:rsidP="009A1F5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bookmarkEnd w:id="5"/>
    <w:p w14:paraId="0A6EB638" w14:textId="4AFAC602"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54513D50" w14:textId="77777777" w:rsidR="009A1F57" w:rsidRDefault="009A1F57" w:rsidP="009A1F57">
      <w:pPr>
        <w:widowControl w:val="0"/>
        <w:autoSpaceDE w:val="0"/>
        <w:autoSpaceDN w:val="0"/>
        <w:adjustRightInd w:val="0"/>
        <w:spacing w:line="240" w:lineRule="auto"/>
        <w:ind w:right="-1421"/>
        <w:rPr>
          <w:rFonts w:ascii="CorpoS" w:hAnsi="CorpoS" w:cs="CorpoS"/>
          <w:color w:val="000000"/>
        </w:rPr>
      </w:pPr>
    </w:p>
    <w:p w14:paraId="45B3D912" w14:textId="3AA49152" w:rsidR="009A1F57" w:rsidRDefault="009A1F57" w:rsidP="009A1F57">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1F9B5BD6" w14:textId="77777777" w:rsidR="009A1F57" w:rsidRDefault="009A1F57" w:rsidP="009A1F57">
      <w:pPr>
        <w:widowControl w:val="0"/>
        <w:autoSpaceDE w:val="0"/>
        <w:autoSpaceDN w:val="0"/>
        <w:adjustRightInd w:val="0"/>
        <w:spacing w:line="240" w:lineRule="auto"/>
        <w:ind w:right="-1421"/>
        <w:rPr>
          <w:rFonts w:ascii="CorpoS" w:hAnsi="CorpoS" w:cs="CorpoS"/>
          <w:color w:val="000000"/>
        </w:rPr>
      </w:pPr>
    </w:p>
    <w:p w14:paraId="1F1700BB" w14:textId="418F89C1" w:rsidR="009A1F57" w:rsidRDefault="009A1F57" w:rsidP="009A1F57">
      <w:pPr>
        <w:widowControl w:val="0"/>
        <w:autoSpaceDE w:val="0"/>
        <w:autoSpaceDN w:val="0"/>
        <w:adjustRightInd w:val="0"/>
        <w:spacing w:line="240" w:lineRule="auto"/>
        <w:ind w:right="-1421"/>
        <w:rPr>
          <w:rFonts w:ascii="Times New Roman" w:hAnsi="Times New Roman"/>
          <w:sz w:val="24"/>
          <w:szCs w:val="24"/>
        </w:rPr>
      </w:pPr>
    </w:p>
    <w:p w14:paraId="5083CF4A" w14:textId="77777777" w:rsidR="009A1F57" w:rsidRDefault="009A1F57" w:rsidP="009A1F57">
      <w:pPr>
        <w:widowControl w:val="0"/>
        <w:autoSpaceDE w:val="0"/>
        <w:autoSpaceDN w:val="0"/>
        <w:adjustRightInd w:val="0"/>
        <w:spacing w:line="240" w:lineRule="auto"/>
        <w:ind w:right="-1421"/>
        <w:rPr>
          <w:rFonts w:ascii="CorpoS" w:hAnsi="CorpoS" w:cs="CorpoS"/>
          <w:b/>
          <w:bCs/>
          <w:color w:val="000000"/>
        </w:rPr>
      </w:pPr>
    </w:p>
    <w:p w14:paraId="6BB41D0D" w14:textId="77777777" w:rsidR="009A1F57" w:rsidRDefault="009A1F57" w:rsidP="009A1F57">
      <w:pPr>
        <w:widowControl w:val="0"/>
        <w:autoSpaceDE w:val="0"/>
        <w:autoSpaceDN w:val="0"/>
        <w:adjustRightInd w:val="0"/>
        <w:spacing w:line="240" w:lineRule="auto"/>
        <w:ind w:right="-1421"/>
        <w:rPr>
          <w:rFonts w:ascii="CorpoS" w:hAnsi="CorpoS" w:cs="CorpoS"/>
          <w:b/>
          <w:bCs/>
          <w:color w:val="000000"/>
        </w:rPr>
      </w:pPr>
    </w:p>
    <w:p w14:paraId="77CB6D63" w14:textId="77777777" w:rsidR="009A1F57" w:rsidRDefault="009A1F57" w:rsidP="009A1F57">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52305DEF" w14:textId="77777777" w:rsidR="009A1F57" w:rsidRDefault="009A1F57" w:rsidP="009A1F57">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9A1F57" w:rsidRPr="002764A2" w14:paraId="54C351A7" w14:textId="77777777" w:rsidTr="008829E1">
        <w:tc>
          <w:tcPr>
            <w:tcW w:w="9075" w:type="dxa"/>
            <w:tcBorders>
              <w:top w:val="single" w:sz="6" w:space="0" w:color="auto"/>
              <w:left w:val="single" w:sz="6" w:space="0" w:color="auto"/>
              <w:bottom w:val="single" w:sz="6" w:space="0" w:color="auto"/>
              <w:right w:val="single" w:sz="6" w:space="0" w:color="auto"/>
            </w:tcBorders>
          </w:tcPr>
          <w:p w14:paraId="2490741D" w14:textId="77777777" w:rsidR="009A1F57" w:rsidRPr="002764A2" w:rsidRDefault="009A1F57" w:rsidP="008829E1">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9A1F57" w:rsidRPr="002764A2" w14:paraId="45F972D3" w14:textId="77777777" w:rsidTr="008829E1">
        <w:tc>
          <w:tcPr>
            <w:tcW w:w="9075" w:type="dxa"/>
            <w:tcBorders>
              <w:top w:val="single" w:sz="6" w:space="0" w:color="auto"/>
              <w:left w:val="single" w:sz="6" w:space="0" w:color="auto"/>
              <w:bottom w:val="single" w:sz="6" w:space="0" w:color="auto"/>
              <w:right w:val="single" w:sz="6" w:space="0" w:color="auto"/>
            </w:tcBorders>
          </w:tcPr>
          <w:p w14:paraId="64205AB1" w14:textId="77777777" w:rsidR="009A1F57" w:rsidRPr="002764A2" w:rsidRDefault="009A1F57" w:rsidP="008829E1">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48442F23" w14:textId="4D61F20C" w:rsidR="009A1F57" w:rsidRPr="002764A2" w:rsidRDefault="009A1F57" w:rsidP="008829E1">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A5D</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D1N</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F2N</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G2E</w:t>
            </w:r>
            <w:r w:rsidRPr="002764A2">
              <w:rPr>
                <w:rFonts w:ascii="CorpoS" w:hAnsi="CorpoS" w:cs="CorpoS"/>
                <w:color w:val="000000"/>
                <w:sz w:val="20"/>
                <w:szCs w:val="20"/>
              </w:rPr>
              <w:t xml:space="preserve">; </w:t>
            </w:r>
            <w:r>
              <w:rPr>
                <w:rFonts w:ascii="CorpoS" w:hAnsi="CorpoS" w:cs="CorpoS"/>
                <w:color w:val="000000"/>
                <w:sz w:val="20"/>
                <w:szCs w:val="20"/>
              </w:rPr>
              <w:t>G5A</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K1C</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M3D</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M7T</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7AD12EB3" w14:textId="77777777" w:rsidR="009A1F57" w:rsidRPr="002764A2" w:rsidRDefault="009A1F57" w:rsidP="008829E1">
            <w:pPr>
              <w:widowControl w:val="0"/>
              <w:autoSpaceDE w:val="0"/>
              <w:autoSpaceDN w:val="0"/>
              <w:adjustRightInd w:val="0"/>
              <w:spacing w:line="240" w:lineRule="auto"/>
              <w:rPr>
                <w:rFonts w:ascii="CorpoS" w:hAnsi="CorpoS" w:cs="CorpoS"/>
                <w:color w:val="000000"/>
                <w:sz w:val="12"/>
                <w:szCs w:val="12"/>
              </w:rPr>
            </w:pPr>
          </w:p>
        </w:tc>
      </w:tr>
      <w:tr w:rsidR="009A1F57" w:rsidRPr="002764A2" w14:paraId="3ED92DE4" w14:textId="77777777" w:rsidTr="008829E1">
        <w:tc>
          <w:tcPr>
            <w:tcW w:w="9075" w:type="dxa"/>
            <w:tcBorders>
              <w:top w:val="single" w:sz="6" w:space="0" w:color="auto"/>
              <w:left w:val="single" w:sz="6" w:space="0" w:color="auto"/>
              <w:bottom w:val="single" w:sz="6" w:space="0" w:color="auto"/>
              <w:right w:val="single" w:sz="6" w:space="0" w:color="auto"/>
            </w:tcBorders>
          </w:tcPr>
          <w:p w14:paraId="0DB6F4C7" w14:textId="77777777" w:rsidR="009A1F57" w:rsidRPr="002764A2" w:rsidRDefault="009A1F57" w:rsidP="008829E1">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9A1F57" w:rsidRPr="002764A2" w14:paraId="4F1BF0D3" w14:textId="77777777" w:rsidTr="008829E1">
        <w:tc>
          <w:tcPr>
            <w:tcW w:w="9075" w:type="dxa"/>
            <w:tcBorders>
              <w:top w:val="single" w:sz="6" w:space="0" w:color="auto"/>
              <w:left w:val="single" w:sz="6" w:space="0" w:color="auto"/>
              <w:bottom w:val="single" w:sz="6" w:space="0" w:color="auto"/>
              <w:right w:val="single" w:sz="6" w:space="0" w:color="auto"/>
            </w:tcBorders>
          </w:tcPr>
          <w:p w14:paraId="2CC25520" w14:textId="77777777" w:rsidR="009A1F57" w:rsidRPr="002764A2" w:rsidRDefault="009A1F57" w:rsidP="008829E1">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36488989" w14:textId="6B5B1247" w:rsidR="009A1F57" w:rsidRPr="002764A2" w:rsidRDefault="009A1F57" w:rsidP="008829E1">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A1E</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C3J</w:t>
            </w:r>
            <w:r w:rsidRPr="002764A2">
              <w:rPr>
                <w:rFonts w:ascii="CorpoS" w:hAnsi="CorpoS" w:cs="CorpoS"/>
                <w:color w:val="000000"/>
                <w:sz w:val="20"/>
                <w:szCs w:val="20"/>
              </w:rPr>
              <w:t xml:space="preserve">; </w:t>
            </w:r>
            <w:r>
              <w:rPr>
                <w:rFonts w:ascii="CorpoS" w:hAnsi="CorpoS" w:cs="CorpoS"/>
                <w:color w:val="000000"/>
                <w:sz w:val="20"/>
                <w:szCs w:val="20"/>
              </w:rPr>
              <w:t>C4F</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C9S</w:t>
            </w:r>
            <w:r w:rsidRPr="002764A2">
              <w:rPr>
                <w:rFonts w:ascii="CorpoS" w:hAnsi="CorpoS" w:cs="CorpoS"/>
                <w:color w:val="000000"/>
                <w:sz w:val="20"/>
                <w:szCs w:val="20"/>
              </w:rPr>
              <w:t xml:space="preserve">; </w:t>
            </w:r>
            <w:r>
              <w:rPr>
                <w:rFonts w:ascii="CorpoS" w:hAnsi="CorpoS" w:cs="CorpoS"/>
                <w:color w:val="000000"/>
                <w:sz w:val="20"/>
                <w:szCs w:val="20"/>
              </w:rPr>
              <w:t>C9Z</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D5R</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E5H</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F1D</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F2E</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G0A</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JK0U</w:t>
            </w:r>
            <w:r w:rsidRPr="002764A2">
              <w:rPr>
                <w:rFonts w:ascii="CorpoS" w:hAnsi="CorpoS" w:cs="CorpoS"/>
                <w:color w:val="000000"/>
                <w:sz w:val="20"/>
                <w:szCs w:val="20"/>
              </w:rPr>
              <w:t xml:space="preserve">; </w:t>
            </w:r>
            <w:r>
              <w:rPr>
                <w:rFonts w:ascii="CorpoS" w:hAnsi="CorpoS" w:cs="CorpoS"/>
                <w:color w:val="000000"/>
                <w:sz w:val="20"/>
                <w:szCs w:val="20"/>
              </w:rPr>
              <w:t>JK4E</w:t>
            </w:r>
            <w:r w:rsidRPr="002764A2">
              <w:rPr>
                <w:rFonts w:ascii="CorpoS" w:hAnsi="CorpoS" w:cs="CorpoS"/>
                <w:color w:val="000000"/>
                <w:sz w:val="20"/>
                <w:szCs w:val="20"/>
              </w:rPr>
              <w:t xml:space="preserve">; </w:t>
            </w:r>
            <w:r>
              <w:rPr>
                <w:rFonts w:ascii="CorpoS" w:hAnsi="CorpoS" w:cs="CorpoS"/>
                <w:color w:val="000000"/>
                <w:sz w:val="20"/>
                <w:szCs w:val="20"/>
              </w:rPr>
              <w:t>JR6M</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lastRenderedPageBreak/>
              <w:t>K7N</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L0Y</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O3D</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O7U</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Q1Y</w:t>
            </w:r>
            <w:r w:rsidRPr="002764A2">
              <w:rPr>
                <w:rFonts w:ascii="CorpoS" w:hAnsi="CorpoS" w:cs="CorpoS"/>
                <w:color w:val="000000"/>
                <w:sz w:val="20"/>
                <w:szCs w:val="20"/>
              </w:rPr>
              <w:t xml:space="preserve">; </w:t>
            </w:r>
            <w:r>
              <w:rPr>
                <w:rFonts w:ascii="CorpoS" w:hAnsi="CorpoS" w:cs="CorpoS"/>
                <w:color w:val="000000"/>
                <w:sz w:val="20"/>
                <w:szCs w:val="20"/>
              </w:rPr>
              <w:t>R2K</w:t>
            </w:r>
            <w:r w:rsidRPr="002764A2">
              <w:rPr>
                <w:rFonts w:ascii="CorpoS" w:hAnsi="CorpoS" w:cs="CorpoS"/>
                <w:color w:val="000000"/>
                <w:sz w:val="20"/>
                <w:szCs w:val="20"/>
              </w:rPr>
              <w:t xml:space="preserve">; </w:t>
            </w:r>
            <w:r>
              <w:rPr>
                <w:rFonts w:ascii="CorpoS" w:hAnsi="CorpoS" w:cs="CorpoS"/>
                <w:color w:val="000000"/>
                <w:sz w:val="20"/>
                <w:szCs w:val="20"/>
              </w:rPr>
              <w:t>R2U</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V0U</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V8W</w:t>
            </w:r>
            <w:r w:rsidRPr="002764A2">
              <w:rPr>
                <w:rFonts w:ascii="CorpoS" w:hAnsi="CorpoS" w:cs="CorpoS"/>
                <w:color w:val="000000"/>
                <w:sz w:val="20"/>
                <w:szCs w:val="20"/>
              </w:rPr>
              <w:t xml:space="preserve">; </w:t>
            </w:r>
            <w:r>
              <w:rPr>
                <w:rFonts w:ascii="CorpoS" w:hAnsi="CorpoS" w:cs="CorpoS"/>
                <w:color w:val="000000"/>
                <w:sz w:val="20"/>
                <w:szCs w:val="20"/>
              </w:rPr>
              <w:t>W4J</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7"/>
          </w:p>
          <w:p w14:paraId="17D12F9A" w14:textId="77777777" w:rsidR="009A1F57" w:rsidRPr="002764A2" w:rsidRDefault="009A1F57" w:rsidP="008829E1">
            <w:pPr>
              <w:widowControl w:val="0"/>
              <w:autoSpaceDE w:val="0"/>
              <w:autoSpaceDN w:val="0"/>
              <w:adjustRightInd w:val="0"/>
              <w:spacing w:line="240" w:lineRule="auto"/>
              <w:rPr>
                <w:rFonts w:ascii="CorpoS" w:hAnsi="CorpoS" w:cs="CorpoS"/>
                <w:color w:val="000000"/>
                <w:sz w:val="12"/>
                <w:szCs w:val="12"/>
              </w:rPr>
            </w:pPr>
          </w:p>
        </w:tc>
      </w:tr>
      <w:tr w:rsidR="009A1F57" w:rsidRPr="002764A2" w14:paraId="61C674FA" w14:textId="77777777" w:rsidTr="008829E1">
        <w:tc>
          <w:tcPr>
            <w:tcW w:w="9075" w:type="dxa"/>
            <w:tcBorders>
              <w:top w:val="single" w:sz="6" w:space="0" w:color="auto"/>
              <w:left w:val="single" w:sz="6" w:space="0" w:color="auto"/>
              <w:bottom w:val="single" w:sz="6" w:space="0" w:color="auto"/>
              <w:right w:val="single" w:sz="6" w:space="0" w:color="auto"/>
            </w:tcBorders>
          </w:tcPr>
          <w:p w14:paraId="7DF2AC3C" w14:textId="77777777" w:rsidR="009A1F57" w:rsidRPr="002764A2" w:rsidRDefault="009A1F57" w:rsidP="008829E1">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lastRenderedPageBreak/>
              <w:t>Additional equipment</w:t>
            </w:r>
          </w:p>
        </w:tc>
      </w:tr>
      <w:tr w:rsidR="009A1F57" w:rsidRPr="002764A2" w14:paraId="1CEF6447" w14:textId="77777777" w:rsidTr="008829E1">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15828C57" w14:textId="77777777" w:rsidR="009A1F57" w:rsidRPr="002764A2" w:rsidRDefault="009A1F57" w:rsidP="008829E1">
            <w:pPr>
              <w:widowControl w:val="0"/>
              <w:autoSpaceDE w:val="0"/>
              <w:autoSpaceDN w:val="0"/>
              <w:adjustRightInd w:val="0"/>
              <w:spacing w:line="240" w:lineRule="auto"/>
              <w:rPr>
                <w:rFonts w:ascii="CorpoS" w:hAnsi="CorpoS" w:cs="CorpoS"/>
                <w:b/>
                <w:bCs/>
                <w:color w:val="000000"/>
                <w:sz w:val="12"/>
                <w:szCs w:val="12"/>
              </w:rPr>
            </w:pPr>
          </w:p>
          <w:p w14:paraId="7F64A003" w14:textId="1711AD97" w:rsidR="009A1F57" w:rsidRPr="002764A2" w:rsidRDefault="009A1F57" w:rsidP="008829E1">
            <w:pPr>
              <w:widowControl w:val="0"/>
              <w:autoSpaceDE w:val="0"/>
              <w:autoSpaceDN w:val="0"/>
              <w:adjustRightInd w:val="0"/>
              <w:spacing w:line="240" w:lineRule="auto"/>
              <w:rPr>
                <w:rFonts w:ascii="CorpoS" w:hAnsi="CorpoS" w:cs="CorpoS"/>
                <w:color w:val="000000"/>
                <w:sz w:val="20"/>
                <w:szCs w:val="20"/>
              </w:rPr>
            </w:pPr>
          </w:p>
          <w:p w14:paraId="525B8AF9" w14:textId="77777777" w:rsidR="009A1F57" w:rsidRPr="002764A2" w:rsidRDefault="009A1F57" w:rsidP="008829E1">
            <w:pPr>
              <w:widowControl w:val="0"/>
              <w:autoSpaceDE w:val="0"/>
              <w:autoSpaceDN w:val="0"/>
              <w:adjustRightInd w:val="0"/>
              <w:spacing w:line="240" w:lineRule="auto"/>
              <w:rPr>
                <w:rFonts w:ascii="CorpoS" w:hAnsi="CorpoS" w:cs="CorpoS"/>
                <w:b/>
                <w:bCs/>
                <w:color w:val="000000"/>
                <w:sz w:val="12"/>
                <w:szCs w:val="12"/>
              </w:rPr>
            </w:pPr>
          </w:p>
        </w:tc>
      </w:tr>
    </w:tbl>
    <w:p w14:paraId="26E6A7E6" w14:textId="77777777" w:rsidR="009A1F57" w:rsidRDefault="009A1F57" w:rsidP="009A1F57">
      <w:pPr>
        <w:widowControl w:val="0"/>
        <w:autoSpaceDE w:val="0"/>
        <w:autoSpaceDN w:val="0"/>
        <w:adjustRightInd w:val="0"/>
        <w:spacing w:line="240" w:lineRule="auto"/>
        <w:rPr>
          <w:rFonts w:ascii="CorpoS" w:hAnsi="CorpoS" w:cs="CorpoS"/>
          <w:b/>
          <w:bCs/>
          <w:color w:val="000000"/>
          <w:sz w:val="24"/>
          <w:szCs w:val="24"/>
        </w:rPr>
      </w:pPr>
    </w:p>
    <w:p w14:paraId="79C3ED8E" w14:textId="77777777" w:rsidR="009A1F57" w:rsidRPr="00077418" w:rsidRDefault="009A1F57" w:rsidP="009A1F57">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1FF162D3" w14:textId="5A6CB2BC" w:rsidR="009A1F57" w:rsidRPr="000F1AB5" w:rsidRDefault="009A1F57" w:rsidP="009A1F57">
      <w:pPr>
        <w:tabs>
          <w:tab w:val="right" w:pos="9072"/>
        </w:tabs>
        <w:autoSpaceDE w:val="0"/>
        <w:autoSpaceDN w:val="0"/>
        <w:adjustRightInd w:val="0"/>
        <w:spacing w:line="240" w:lineRule="auto"/>
        <w:rPr>
          <w:rFonts w:ascii="CorpoS" w:hAnsi="CorpoS" w:cs="Calibri"/>
          <w:sz w:val="20"/>
          <w:szCs w:val="20"/>
          <w:lang w:val="en-US"/>
        </w:rPr>
      </w:pPr>
    </w:p>
    <w:sectPr w:rsidR="009A1F57" w:rsidRPr="000F1AB5" w:rsidSect="009A1F57">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3336" w14:textId="77777777" w:rsidR="00134B99" w:rsidRDefault="00134B99" w:rsidP="00CB6D47">
      <w:r>
        <w:separator/>
      </w:r>
    </w:p>
    <w:p w14:paraId="33F49C59" w14:textId="77777777" w:rsidR="00134B99" w:rsidRDefault="00134B99"/>
  </w:endnote>
  <w:endnote w:type="continuationSeparator" w:id="0">
    <w:p w14:paraId="1BC6631C" w14:textId="77777777" w:rsidR="00134B99" w:rsidRDefault="00134B99" w:rsidP="00CB6D47">
      <w:r>
        <w:continuationSeparator/>
      </w:r>
    </w:p>
    <w:p w14:paraId="24D4E2CB" w14:textId="77777777" w:rsidR="00134B99" w:rsidRDefault="00134B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3171" w14:textId="77777777" w:rsidR="009A1F57" w:rsidRDefault="009A1F5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C958" w14:textId="77777777" w:rsidR="009A1F57" w:rsidRDefault="009A1F57" w:rsidP="009A1F57">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B6B1B65" w14:textId="77777777" w:rsidR="009A1F57" w:rsidRDefault="009A1F57" w:rsidP="009A1F57">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CG05  Arocs 2851L 6x4 C3M Tanker 2026-04_69475</w:t>
    </w:r>
  </w:p>
  <w:p w14:paraId="73E95D28" w14:textId="77777777" w:rsidR="00857115" w:rsidRPr="009A1F57" w:rsidRDefault="00857115" w:rsidP="009A1F57">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6643" w14:textId="77777777" w:rsidR="009A1F57" w:rsidRDefault="009A1F57" w:rsidP="009A1F57">
    <w:pPr>
      <w:pStyle w:val="a4"/>
    </w:pPr>
  </w:p>
  <w:p w14:paraId="5E017314" w14:textId="77777777" w:rsidR="009A1F57" w:rsidRPr="009A1F57" w:rsidRDefault="009A1F57" w:rsidP="009A1F57">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072F" w14:textId="77777777" w:rsidR="00134B99" w:rsidRDefault="00134B99" w:rsidP="00CB6D47">
      <w:r>
        <w:separator/>
      </w:r>
    </w:p>
    <w:p w14:paraId="36C19095" w14:textId="77777777" w:rsidR="00134B99" w:rsidRDefault="00134B99"/>
  </w:footnote>
  <w:footnote w:type="continuationSeparator" w:id="0">
    <w:p w14:paraId="04DA65CE" w14:textId="77777777" w:rsidR="00134B99" w:rsidRDefault="00134B99" w:rsidP="00CB6D47">
      <w:r>
        <w:continuationSeparator/>
      </w:r>
    </w:p>
    <w:p w14:paraId="49803D78" w14:textId="77777777" w:rsidR="00134B99" w:rsidRDefault="00134B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F992" w14:textId="77777777" w:rsidR="009A1F57" w:rsidRDefault="009A1F5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B562" w14:textId="77777777" w:rsidR="009A1F57" w:rsidRDefault="009A1F57" w:rsidP="009A1F57">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B4358C0" w14:textId="77777777" w:rsidR="009A1F57" w:rsidRDefault="009A1F57" w:rsidP="009A1F5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2651 L</w:t>
    </w:r>
  </w:p>
  <w:p w14:paraId="61B0AA2B" w14:textId="77777777" w:rsidR="009A1F57" w:rsidRDefault="009A1F57" w:rsidP="009A1F57">
    <w:pPr>
      <w:widowControl w:val="0"/>
      <w:autoSpaceDE w:val="0"/>
      <w:autoSpaceDN w:val="0"/>
      <w:adjustRightInd w:val="0"/>
      <w:spacing w:line="240" w:lineRule="auto"/>
      <w:ind w:right="-288"/>
      <w:jc w:val="center"/>
      <w:rPr>
        <w:rFonts w:ascii="CorpoS" w:hAnsi="CorpoS" w:cs="CorpoS"/>
        <w:color w:val="000000"/>
        <w:sz w:val="18"/>
        <w:szCs w:val="18"/>
      </w:rPr>
    </w:pPr>
  </w:p>
  <w:p w14:paraId="517D2D87" w14:textId="77777777" w:rsidR="009A1F57" w:rsidRDefault="009A1F57" w:rsidP="009A1F5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2026-01-28</w:t>
    </w:r>
    <w:r>
      <w:rPr>
        <w:rFonts w:ascii="CorpoS" w:hAnsi="CorpoS" w:cs="CorpoS"/>
        <w:color w:val="000000"/>
        <w:sz w:val="18"/>
        <w:szCs w:val="18"/>
      </w:rPr>
      <w:tab/>
    </w:r>
    <w:r>
      <w:rPr>
        <w:rFonts w:ascii="CorpoS" w:hAnsi="CorpoS" w:cs="CorpoS"/>
        <w:color w:val="000000"/>
        <w:sz w:val="18"/>
        <w:szCs w:val="18"/>
      </w:rPr>
      <w:tab/>
      <w:t>Salesman:  Cho</w:t>
    </w:r>
  </w:p>
  <w:p w14:paraId="4A488230" w14:textId="77777777" w:rsidR="009A1F57" w:rsidRDefault="009A1F57" w:rsidP="009A1F57">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AB745BA" w14:textId="77777777" w:rsidR="009A1F57" w:rsidRDefault="009A1F57" w:rsidP="009A1F57">
    <w:pPr>
      <w:widowControl w:val="0"/>
      <w:autoSpaceDE w:val="0"/>
      <w:autoSpaceDN w:val="0"/>
      <w:adjustRightInd w:val="0"/>
      <w:spacing w:line="240" w:lineRule="auto"/>
      <w:ind w:right="-288"/>
      <w:jc w:val="center"/>
      <w:rPr>
        <w:rFonts w:ascii="CorpoS" w:hAnsi="CorpoS" w:cs="CorpoS"/>
        <w:color w:val="000000"/>
        <w:sz w:val="24"/>
        <w:szCs w:val="24"/>
      </w:rPr>
    </w:pPr>
  </w:p>
  <w:p w14:paraId="1173CF4C" w14:textId="77777777" w:rsidR="009A1F57" w:rsidRPr="009A1F57" w:rsidRDefault="009A1F57" w:rsidP="009A1F57">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E586" w14:textId="77777777" w:rsidR="009A1F57" w:rsidRDefault="009A1F57" w:rsidP="009A1F57">
    <w:pPr>
      <w:pStyle w:val="a3"/>
    </w:pPr>
  </w:p>
  <w:p w14:paraId="61705455" w14:textId="77777777" w:rsidR="009A1F57" w:rsidRPr="009A1F57" w:rsidRDefault="009A1F57" w:rsidP="009A1F57">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8018727">
    <w:abstractNumId w:val="12"/>
  </w:num>
  <w:num w:numId="2" w16cid:durableId="712921778">
    <w:abstractNumId w:val="4"/>
  </w:num>
  <w:num w:numId="3" w16cid:durableId="1032152267">
    <w:abstractNumId w:val="1"/>
  </w:num>
  <w:num w:numId="4" w16cid:durableId="55662447">
    <w:abstractNumId w:val="6"/>
  </w:num>
  <w:num w:numId="5" w16cid:durableId="599677576">
    <w:abstractNumId w:val="2"/>
  </w:num>
  <w:num w:numId="6" w16cid:durableId="1520662560">
    <w:abstractNumId w:val="14"/>
  </w:num>
  <w:num w:numId="7" w16cid:durableId="1218711096">
    <w:abstractNumId w:val="10"/>
  </w:num>
  <w:num w:numId="8" w16cid:durableId="1552842102">
    <w:abstractNumId w:val="7"/>
  </w:num>
  <w:num w:numId="9" w16cid:durableId="1565945094">
    <w:abstractNumId w:val="9"/>
  </w:num>
  <w:num w:numId="10" w16cid:durableId="600845604">
    <w:abstractNumId w:val="5"/>
  </w:num>
  <w:num w:numId="11" w16cid:durableId="1497308779">
    <w:abstractNumId w:val="13"/>
  </w:num>
  <w:num w:numId="12" w16cid:durableId="1968513300">
    <w:abstractNumId w:val="11"/>
  </w:num>
  <w:num w:numId="13" w16cid:durableId="1439450164">
    <w:abstractNumId w:val="8"/>
  </w:num>
  <w:num w:numId="14" w16cid:durableId="367871753">
    <w:abstractNumId w:val="0"/>
  </w:num>
  <w:num w:numId="15" w16cid:durableId="1309237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57"/>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4B99"/>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A5A64"/>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4017"/>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1F57"/>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596AE"/>
  <w15:docId w15:val="{59CD8575-C776-431C-86F8-DF0D5446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1962</Words>
  <Characters>10110</Characters>
  <Application>Microsoft Office Word</Application>
  <DocSecurity>0</DocSecurity>
  <Lines>439</Lines>
  <Paragraphs>355</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2026-01-28T06:30:00Z</dcterms:created>
  <dcterms:modified xsi:type="dcterms:W3CDTF">2026-01-28T06:30:00Z</dcterms:modified>
</cp:coreProperties>
</file>