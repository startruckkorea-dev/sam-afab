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87E0" w14:textId="77777777" w:rsidR="00B17F6E" w:rsidRDefault="00B17F6E" w:rsidP="00B17F6E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TR02-2  Actros-L 2853LS 6x2 B5F PTO 2026-04_88568</w:t>
      </w:r>
    </w:p>
    <w:p w14:paraId="1A54619D" w14:textId="77777777" w:rsidR="00B17F6E" w:rsidRDefault="00B17F6E" w:rsidP="00B17F6E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32317138" w14:textId="77777777" w:rsidR="00B17F6E" w:rsidRDefault="00B17F6E" w:rsidP="00B17F6E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2653 LSDNA</w:t>
      </w:r>
    </w:p>
    <w:p w14:paraId="2DD13920" w14:textId="77777777" w:rsidR="00B17F6E" w:rsidRDefault="00B17F6E" w:rsidP="00B17F6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4E895AEA" w14:textId="77777777" w:rsidR="00B17F6E" w:rsidRDefault="00B17F6E" w:rsidP="00B17F6E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06719821" w14:textId="77777777" w:rsidR="00B17F6E" w:rsidRDefault="00B17F6E" w:rsidP="00B17F6E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4EE5EAA7" w14:textId="77777777" w:rsidR="00B17F6E" w:rsidRDefault="00B17F6E" w:rsidP="00B17F6E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6567D924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5C021710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2653 LSDNA</w:t>
      </w:r>
    </w:p>
    <w:p w14:paraId="573BAA9C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270D0ECC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3AFD5FB5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254D740E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2769F3A3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26B470AF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390 kW(530 PS)</w:t>
      </w:r>
    </w:p>
    <w:p w14:paraId="7353B373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6D1846B9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575E2277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515D016D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780C9666" w14:textId="77777777" w:rsidR="00B17F6E" w:rsidRDefault="00B17F6E" w:rsidP="00B17F6E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15F2C529" w14:textId="77777777" w:rsidR="00B17F6E" w:rsidRPr="00362533" w:rsidRDefault="00B17F6E" w:rsidP="00B17F6E"/>
    <w:p w14:paraId="7DBCB413" w14:textId="7AF7D2AB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2A6D67E7" w14:textId="79102211" w:rsidR="00DD4380" w:rsidRPr="00172899" w:rsidRDefault="00DD4380" w:rsidP="00DD4380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4237C3E3" w14:textId="77777777" w:rsidR="00DD4380" w:rsidRPr="00172899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7062B36E" w14:textId="4FC7EEC0" w:rsidR="00DD4380" w:rsidRPr="00172899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198,690.00</w:t>
      </w:r>
    </w:p>
    <w:p w14:paraId="158A663E" w14:textId="5A240B15" w:rsidR="00DD4380" w:rsidRPr="00172899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5,071.00</w:t>
      </w:r>
    </w:p>
    <w:p w14:paraId="798125EC" w14:textId="607F23CA" w:rsidR="00DD4380" w:rsidRPr="00172899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3,388.00</w:t>
      </w:r>
    </w:p>
    <w:p w14:paraId="6A98C0EC" w14:textId="284E9053" w:rsidR="00DD4380" w:rsidRPr="00172899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123,315.00</w:t>
      </w:r>
    </w:p>
    <w:p w14:paraId="012E170C" w14:textId="33FF8CCC" w:rsidR="00DD4380" w:rsidRPr="00172899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33E6305F" w14:textId="5CDA18F2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0DA8A19" w14:textId="4EBD1EBB" w:rsidR="00DD4380" w:rsidRPr="00172899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330,464.00</w:t>
      </w:r>
    </w:p>
    <w:p w14:paraId="53D15FC0" w14:textId="5CF504F0" w:rsidR="00DD4380" w:rsidRPr="00172899" w:rsidRDefault="00DD4380" w:rsidP="00DD4380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7E8B9F21" w14:textId="7D997F24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4D64B437" w14:textId="77777777" w:rsidR="00DD4380" w:rsidRDefault="00DD4380" w:rsidP="00DD4380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2B628C4E" w14:textId="77777777" w:rsidR="00DD4380" w:rsidRDefault="00DD4380" w:rsidP="00DD4380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7EAD5C81" w14:textId="2E6897EF" w:rsidR="00DD4380" w:rsidRDefault="00DD4380" w:rsidP="00DD4380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5BC2CEB3" w14:textId="1A9A5982" w:rsidR="00DD4380" w:rsidRDefault="00DD4380" w:rsidP="00DD4380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{0377D1AA-4476-4DDB-8978-E16143E91BBE}</w:t>
      </w:r>
    </w:p>
    <w:p w14:paraId="5B80A362" w14:textId="77777777" w:rsidR="00DD4380" w:rsidRPr="00172899" w:rsidRDefault="00DD4380" w:rsidP="00DD4380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7108D831" w14:textId="056B8F9B" w:rsidR="00DD4380" w:rsidRPr="00172899" w:rsidRDefault="00DD4380" w:rsidP="00DD4380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7B5AB7B9" w14:textId="77777777" w:rsidR="00DD4380" w:rsidRPr="00172899" w:rsidRDefault="00DD4380" w:rsidP="00DD4380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62473203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 xml:space="preserve">Vehicle status / list of reports </w:t>
      </w:r>
    </w:p>
    <w:p w14:paraId="149F0E1E" w14:textId="129CC769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D4380" w:rsidRPr="00887EAE" w14:paraId="3D42B823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4ED3EDC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C914CFA" w14:textId="4396FE0B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DD4380" w:rsidRPr="00887EAE" w14:paraId="44B344C3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39EDBB9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0602D36" w14:textId="510A629C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DD4380" w:rsidRPr="00887EAE" w14:paraId="1FA0487A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C61C602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DF5F40C" w14:textId="7F780DEB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4186979B" w14:textId="742FF26E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D4380" w:rsidRPr="00887EAE" w14:paraId="10A0C3CE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372E99A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A78A00C" w14:textId="6FC6D9D4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DD4380" w:rsidRPr="00887EAE" w14:paraId="1AA7EC1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2846857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CA3956B" w14:textId="284C6C9A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DD4380" w:rsidRPr="00887EAE" w14:paraId="64E7CAB7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719CE88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4150182" w14:textId="21764DFA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2F0F0BEB" w14:textId="0662FF41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D4380" w:rsidRPr="00887EAE" w14:paraId="67A31788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F48F8D4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D7EE1A3" w14:textId="78FBBA66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DD4380" w:rsidRPr="00887EAE" w14:paraId="1092B4AC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6CABD21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AC69D70" w14:textId="6C257391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DD4380" w:rsidRPr="00887EAE" w14:paraId="05AF45FA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729DBEF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BE75B88" w14:textId="20DF511A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3FF0DF15" w14:textId="4899C792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D4380" w:rsidRPr="00887EAE" w14:paraId="4F7AA1E4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6AB034C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9AA25D8" w14:textId="18D46EB0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DD4380" w:rsidRPr="00887EAE" w14:paraId="31723E12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EA17A2D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3D8DBBB" w14:textId="03849D15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D4380" w:rsidRPr="00887EAE" w14:paraId="696271AB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6C407AB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966D768" w14:textId="3BB55918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5C341D79" w14:textId="6A94091F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D4380" w:rsidRPr="00887EAE" w14:paraId="7B6681E6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65B9F9F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407697C" w14:textId="7CF180C8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DD4380" w:rsidRPr="00887EAE" w14:paraId="534B061C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6925C2D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E6FB7E" w14:textId="3E41C8F4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D4380" w:rsidRPr="00887EAE" w14:paraId="73BC7315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0364B40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DF17904" w14:textId="323DC0C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4D5F4BAF" w14:textId="1E7A4656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D4380" w:rsidRPr="00887EAE" w14:paraId="5EC5DB50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BE764C5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11BE7E" w14:textId="1A80DE41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DD4380" w:rsidRPr="00887EAE" w14:paraId="0AF32138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77B6959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4855AA5" w14:textId="1D283E82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DD4380" w:rsidRPr="00887EAE" w14:paraId="35D0F58F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C4E1A71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B592443" w14:textId="288BFC5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60567607" w14:textId="5AD2E4D1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D4380" w:rsidRPr="00887EAE" w14:paraId="4B5DBBE4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FFADBAF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5CAAD0F" w14:textId="4E0E0C95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DD4380" w:rsidRPr="00887EAE" w14:paraId="04DF53D7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5FDF071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9FE1E5A" w14:textId="4BF3F16C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D4380" w:rsidRPr="00887EAE" w14:paraId="2874E157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6A01D3A" w14:textId="77777777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78DDD70" w14:textId="384CFE8D" w:rsidR="00DD4380" w:rsidRPr="00887EAE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26F57D4E" w14:textId="3184895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32D4E3BE" w14:textId="52C8CAA9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C31B1AA" w14:textId="77777777" w:rsidR="00DD4380" w:rsidRDefault="00DD4380" w:rsidP="00DD4380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00372B26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F7EF598" w14:textId="012A674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4A0A92E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42870D39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5213106F" w14:textId="64252C89" w:rsidR="00DD4380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02859E67" w14:textId="3BE6320C" w:rsidR="00DD4380" w:rsidRDefault="00DD4380" w:rsidP="00DD4380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eeff152cf27f4ff1b48cc34177b43ad5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5B1A8FB6" w14:textId="7116C9AC" w:rsidR="00DD4380" w:rsidRDefault="00DD4380" w:rsidP="00DD4380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2,661.00</w:t>
      </w:r>
      <w:r>
        <w:rPr>
          <w:rFonts w:ascii="CorpoS" w:hAnsi="CorpoS" w:cs="CorpoS"/>
          <w:color w:val="000000"/>
        </w:rPr>
        <w:tab/>
      </w:r>
    </w:p>
    <w:p w14:paraId="6CCEB4BA" w14:textId="439DD4BA" w:rsidR="00DD4380" w:rsidRDefault="00DD4380" w:rsidP="00DD4380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50F82EF1" w14:textId="6E6B7BC5" w:rsidR="00DD4380" w:rsidRDefault="00DD4380" w:rsidP="00DD4380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p w14:paraId="406A4C2A" w14:textId="6110D399" w:rsidR="00DD4380" w:rsidRDefault="00DD4380" w:rsidP="00DD4380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48F8B8EE" w14:textId="2A45BE0C" w:rsidR="00DD4380" w:rsidRDefault="00DD4380" w:rsidP="00DD4380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08DB5BDB" w14:textId="474B1150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25F886B" w14:textId="24CEE9E0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060162FE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7E3F4FE2" w14:textId="38CCD332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5DE89858" w14:textId="767670A8" w:rsidR="00DD4380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6D587C9C" w14:textId="0C1690B5" w:rsidR="00DD4380" w:rsidRDefault="00DD4380" w:rsidP="00DD4380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3" w:name="W_4009_3a2b8fc5853c4678982918f4ec7db7da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F38LAA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676.00</w:t>
      </w:r>
    </w:p>
    <w:p w14:paraId="76B167A0" w14:textId="26BD5F8E" w:rsidR="00DD4380" w:rsidRDefault="00DD4380" w:rsidP="00DD4380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all pos.</w:t>
      </w:r>
      <w:r>
        <w:rPr>
          <w:rFonts w:ascii="CorpoS" w:hAnsi="CorpoS" w:cs="CorpoS"/>
          <w:color w:val="000000"/>
        </w:rPr>
        <w:tab/>
      </w:r>
    </w:p>
    <w:p w14:paraId="063E2EB6" w14:textId="78665458" w:rsidR="00DD4380" w:rsidRDefault="00DD4380" w:rsidP="00DD4380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F38L99 81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1,360.00</w:t>
      </w:r>
    </w:p>
    <w:p w14:paraId="1A92A2B5" w14:textId="107B4D5C" w:rsidR="00DD4380" w:rsidRDefault="00DD4380" w:rsidP="00DD4380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drive</w:t>
      </w:r>
      <w:r>
        <w:rPr>
          <w:rFonts w:ascii="CorpoS" w:hAnsi="CorpoS" w:cs="CorpoS"/>
          <w:color w:val="000000"/>
        </w:rPr>
        <w:tab/>
      </w:r>
    </w:p>
    <w:p w14:paraId="3F2962ED" w14:textId="61BC7E06" w:rsidR="00DD4380" w:rsidRDefault="00DD4380" w:rsidP="00DD4380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F38LAA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1,352.00</w:t>
      </w:r>
    </w:p>
    <w:p w14:paraId="31C4FAB6" w14:textId="604B88C7" w:rsidR="00DD4380" w:rsidRDefault="00DD4380" w:rsidP="00DD4380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all pos.</w:t>
      </w:r>
      <w:r>
        <w:rPr>
          <w:rFonts w:ascii="CorpoS" w:hAnsi="CorpoS" w:cs="CorpoS"/>
          <w:color w:val="000000"/>
        </w:rPr>
        <w:tab/>
      </w:r>
    </w:p>
    <w:bookmarkEnd w:id="3"/>
    <w:p w14:paraId="6CD2DF12" w14:textId="2A95F216" w:rsidR="00DD4380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70C4B643" w14:textId="7D421EBB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45912AF1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</w:rPr>
      </w:pPr>
    </w:p>
    <w:p w14:paraId="6D292A1A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5F411D62" w14:textId="77777777" w:rsidR="00DD4380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60110ED8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Standard equipment</w:t>
      </w:r>
    </w:p>
    <w:p w14:paraId="097350EF" w14:textId="42EC45E4" w:rsidR="00DD4380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0F810F03" w14:textId="2082A65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4" w:name="W_4002_a75d971154a9428caf2976357d13a412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46D4A48" w14:textId="0731AA2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7F5635B" w14:textId="629AAE4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1AE377" w14:textId="59C706E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4F4C34" w14:textId="1D83CD8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5E5476" w14:textId="743D473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928491" w14:textId="2E6E804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B91E43" w14:textId="733D579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72AB0A" w14:textId="6E090BE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5380A6" w14:textId="54C09E5D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13E895" w14:textId="5C1A582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AC757C5" w14:textId="45C66C6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D8653A0" w14:textId="1008660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1C2B398" w14:textId="658028F4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882A6DC" w14:textId="4016E02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11BFAA" w14:textId="4EEFB2F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5D4981" w14:textId="00B541D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DUP0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E26477" w14:textId="4F3F138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D1B0C6E" w14:textId="32BE898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0D5474" w14:textId="47F6BB3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73BDD0" w14:textId="2C6FE38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10C9788" w14:textId="7E99BE9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07E79AF" w14:textId="7DAF9064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CCE6BD" w14:textId="44237E6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FF4140" w14:textId="318871FD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A5E2A8" w14:textId="78BA6AA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BE775C8" w14:textId="409C57F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939CA6" w14:textId="1860B30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D6EA65" w14:textId="10471B3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030E287" w14:textId="2E8C3E0D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D085365" w14:textId="464A551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59FFFD" w14:textId="07422414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EEE8F2" w14:textId="274207E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7311485" w14:textId="7F02D9A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996A38" w14:textId="40CD0E2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370E6C8" w14:textId="602385D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924A09" w14:textId="73E69A8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3B9899" w14:textId="2A10A9F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112B5C" w14:textId="06DCE41D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95A7795" w14:textId="2C2CCAA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F4BDBE7" w14:textId="106EDFD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FE0DD1A" w14:textId="43C25EE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05E8395" w14:textId="4697743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EF3E3AB" w14:textId="72DD130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8F03013" w14:textId="3BEA490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2126C1" w14:textId="694C475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9552E4" w14:textId="457B055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390kW (530hp),2600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3411E4" w14:textId="08A369F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9AEE4FD" w14:textId="1016FA4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9CC41C" w14:textId="29D296B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7A1BC0" w14:textId="05A4363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5D03FDB" w14:textId="03F5A7B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661667B" w14:textId="6178B7F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07CF28F" w14:textId="2AB0D57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24D43C7" w14:textId="3289F7E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E9A81B2" w14:textId="7774276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C6F0AE" w14:textId="5E5398E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845C74A" w14:textId="768AA98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22F38B" w14:textId="289A032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C17919" w14:textId="5BAF333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61110B" w14:textId="271C97F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CE4028" w14:textId="7A9E18F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6E6904" w14:textId="114867D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CB93434" w14:textId="4D560EF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6E3D29" w14:textId="04477CB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F74F89" w14:textId="54965AB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284F38" w14:textId="12A610C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4563D2B" w14:textId="1331903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72D8C51" w14:textId="5D8FAEC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F109335" w14:textId="0EAA04F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7F499D9" w14:textId="5CD83E2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6DBED612" w14:textId="77B10650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4D27723D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7D56782E" w14:textId="69770640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Special equipment</w:t>
      </w:r>
    </w:p>
    <w:p w14:paraId="794D7DBC" w14:textId="508A6CA6" w:rsidR="00DD4380" w:rsidRDefault="00DD4380" w:rsidP="00DD4380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7B5AADC9" w14:textId="6B15D08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5" w:name="W_4003_162d8cfaa76e496982fbef46eed0a5af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31093EEE" w14:textId="66895A8D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13E474D3" w14:textId="3D3CBE9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485,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8B8A51" w14:textId="16994A2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A5C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2.733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A7C7E7" w14:textId="13CD681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7A6F871D" w14:textId="4EAC8F9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45F9209F" w14:textId="674D82C4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Servotwin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1E0FACD" w14:textId="7CFF812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23E1BBE8" w14:textId="7B4ECE9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5C4415" w14:textId="038A798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51EEB71A" w14:textId="7DB2D99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5FD80C7F" w14:textId="200AE32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267.00</w:t>
      </w:r>
    </w:p>
    <w:p w14:paraId="349969EF" w14:textId="4FC1696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CSK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C68FF9A" w14:textId="2961955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8FA4E03" w14:textId="79CA91B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1DF0EC9" w14:textId="26B0FAC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D95C97" w14:textId="77CEA5A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20E328CB" w14:textId="6A73B22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D1Q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3,137.00</w:t>
      </w:r>
    </w:p>
    <w:p w14:paraId="2BD203E9" w14:textId="0316EE9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72CE7DDA" w14:textId="4A8FBA0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D59CEC" w14:textId="7C8E8A3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54C0162" w14:textId="5ADB90F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2366FFF4" w14:textId="01AD697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755E67" w14:textId="3A5484D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B3157F5" w14:textId="293991C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214C2FE" w14:textId="6704A97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39BC2A" w14:textId="06EBC6D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Shaving mirror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0A1017A" w14:textId="0A96849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FBA4D03" w14:textId="5FDB5E4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CD37AC3" w14:textId="03CCE68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lighting, driving and living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DD2CC14" w14:textId="7A67BF5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5E8E1F" w14:textId="48439B4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StyleLine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22CF49A2" w14:textId="75386FE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500772" w14:textId="28AD707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9113B2C" w14:textId="63DE07A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A390457" w14:textId="2FB7A9E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AA1CE8" w14:textId="6D7D4B6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2C5FB764" w14:textId="51ADBA0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A74D388" w14:textId="49201AC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F598A8" w14:textId="43DC0564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9E95C6" w14:textId="4C3C0A6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4D34743D" w14:textId="00FFDDC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8EC274" w14:textId="1624DA5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FC1E08F" w14:textId="548056B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Flexible shelving sys.,f. stowage above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FECB2B5" w14:textId="542057A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2FB283" w14:textId="048CBF3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ABD3F4" w14:textId="28DED67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77DEFA8" w14:textId="2C49D02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6FA612" w14:textId="1858196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socket, 12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523.00</w:t>
      </w:r>
    </w:p>
    <w:p w14:paraId="10A1624E" w14:textId="6A2B152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0788111B" w14:textId="3363DD1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0C711751" w14:textId="2D5CD40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A5DE35F" w14:textId="07E6548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394C762D" w14:textId="196918D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E6EAA82" w14:textId="6E93E01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0D400464" w14:textId="1B82B16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7A407A87" w14:textId="2B03593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E631463" w14:textId="50C54DB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EEBE40" w14:textId="67EDCC2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FCBBA52" w14:textId="63D577D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FCD7D6D" w14:textId="4808744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BigSpace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80089B" w14:textId="5741666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227326B1" w14:textId="5B45697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ProCabin-Big,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22,397.00</w:t>
      </w:r>
    </w:p>
    <w:p w14:paraId="4A942A75" w14:textId="574B76F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28054160" w14:textId="5844BA3D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5AFADD3A" w14:textId="6AD16F2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1E6DEE1" w14:textId="45D54DB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64356A8E" w14:textId="7380257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348BE430" w14:textId="1EAD22F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1ED89BE4" w14:textId="2A46A0E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066F89" w14:textId="0F95565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798.00</w:t>
      </w:r>
    </w:p>
    <w:p w14:paraId="2FD51D80" w14:textId="0525336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022F6354" w14:textId="55332D1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33045EAF" w14:textId="11827874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404827BA" w14:textId="4318C5D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393.00</w:t>
      </w:r>
    </w:p>
    <w:p w14:paraId="6222FC00" w14:textId="2EB1DA9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E8C2B55" w14:textId="3DB7073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36EC8B2F" w14:textId="31D3765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62434A8" w14:textId="04BA3ED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1E94E898" w14:textId="44886FC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D00E7F6" w14:textId="11A1258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BC26712" w14:textId="3C91A95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Powertrain, 44 t to 68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79289C" w14:textId="30FCB29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Predictive Powertrain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2,190.00</w:t>
      </w:r>
    </w:p>
    <w:p w14:paraId="3E35D190" w14:textId="15F17EB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CEF0DC4" w14:textId="22D8D3E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3DEB0088" w14:textId="426F467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Sound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643.00</w:t>
      </w:r>
    </w:p>
    <w:p w14:paraId="35F616C5" w14:textId="47BBBEC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54292F54" w14:textId="059AAB2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4D96CA31" w14:textId="5071E3B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584151FB" w14:textId="54E5688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28657A63" w14:textId="4253249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2393063E" w14:textId="7CA30C2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J7Q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assistance map, South Korea region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9E831B" w14:textId="67443BA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1C0D530C" w14:textId="7097DDD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C5A608F" w14:textId="2DE7EA9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16A8AD0C" w14:textId="58ABFB5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12F0472F" w14:textId="3513ADF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0D09769F" w14:textId="0D66407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3227D69F" w14:textId="222DB78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61AF046E" w14:textId="0AAE538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6AD33522" w14:textId="24761BF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C61522" w14:textId="2E7E244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49F1243" w14:textId="4A3CF57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63DD7B" w14:textId="48DCF35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B9B4B68" w14:textId="4FE28BF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E3B3D0E" w14:textId="4505556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A85007" w14:textId="2CE3CF1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5C83BBE0" w14:textId="1A5585C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884.00</w:t>
      </w:r>
    </w:p>
    <w:p w14:paraId="0F1ACCFF" w14:textId="4CF1A906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6F67AE92" w14:textId="68C61BA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1AD8B2E" w14:textId="6B6FCDB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23F0A401" w14:textId="79CD7A2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3D67EEFC" w14:textId="45CDA2A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3C922843" w14:textId="1255B86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75E9DDAE" w14:textId="1D96152D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PTO MB, 123-10b, flange, low-speed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3,814.00</w:t>
      </w:r>
    </w:p>
    <w:p w14:paraId="55656B48" w14:textId="427769B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38968743" w14:textId="0304D31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372E51F8" w14:textId="59CC09D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E3C7DF4" w14:textId="7DCB3AE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FF70188" w14:textId="65FC7E4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924.00</w:t>
      </w:r>
    </w:p>
    <w:p w14:paraId="741A4215" w14:textId="7821929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795.00</w:t>
      </w:r>
    </w:p>
    <w:p w14:paraId="4900705E" w14:textId="1ED71345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Comfort Package, with ExtraPremiumComfort mattress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3,538.00</w:t>
      </w:r>
    </w:p>
    <w:p w14:paraId="3BF988AB" w14:textId="246997D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2FA34766" w14:textId="50E8609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0559E8A" w14:textId="4A55384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678CDF" w14:textId="30EF000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C740389" w14:textId="69EB396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61FA5965" w14:textId="0E7C246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2F8A5A6B" w14:textId="1D550A2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4805C880" w14:textId="387DA093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Alum. wheels 9.00 x 22.5, Dura-Bright,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8,503.00</w:t>
      </w:r>
    </w:p>
    <w:p w14:paraId="1C2C4B57" w14:textId="25B40AD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71B693E4" w14:textId="7288F77E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419D423" w14:textId="7643CAB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353EE8" w14:textId="6C24A3E9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06F3AA8" w14:textId="032DF600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Drive Assist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5,839.00</w:t>
      </w:r>
    </w:p>
    <w:p w14:paraId="64174FB8" w14:textId="69B67C1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D8805DE" w14:textId="034BA4BF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C5F5ED0" w14:textId="11F12C0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393B05" w14:textId="372AC84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5C0ABD" w14:textId="7741365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443FB90" w14:textId="230B7F44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327BC157" w14:textId="3DF20B2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67B1B8D7" w14:textId="5AC1F0D1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D87B4E4" w14:textId="6FDA644B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5A38F51" w14:textId="6C18E17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CD06BA5" w14:textId="610B4267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4B713A" w14:textId="47C920BA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8A1773B" w14:textId="1FE1E72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F3462E4" w14:textId="131F7C0C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0115CED7" w14:textId="6C8AFA38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PTO, single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DD8D69" w14:textId="203B7432" w:rsidR="00DD4380" w:rsidRDefault="00DD4380" w:rsidP="00DD4380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take-off, propshaft, under top edge of frame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bookmarkEnd w:id="5"/>
    <w:p w14:paraId="15E1BB18" w14:textId="0EA64E9F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0FD3508D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76A05C25" w14:textId="24381609" w:rsidR="00DD4380" w:rsidRDefault="00DD4380" w:rsidP="00DD4380">
      <w:pPr>
        <w:widowControl w:val="0"/>
        <w:tabs>
          <w:tab w:val="left" w:pos="283"/>
          <w:tab w:val="left" w:pos="1417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00FBF999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50BC50F7" w14:textId="457B3F4C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37AFD4D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0054708F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426EBB8C" w14:textId="77777777" w:rsidR="00DD4380" w:rsidRDefault="00DD4380" w:rsidP="00DD4380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2D1DBA09" w14:textId="77777777" w:rsidR="00DD4380" w:rsidRDefault="00DD4380" w:rsidP="00DD4380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DD4380" w:rsidRPr="002764A2" w14:paraId="2DE7E6B1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6BAC4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DD4380" w:rsidRPr="002764A2" w14:paraId="59F8EED6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9E6F3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64A2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296DB92B" w14:textId="5392E580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6" w:name="W_4002_581b0f58ba3f4c968eec43643f99a1d7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716565A2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DD4380" w:rsidRPr="002764A2" w14:paraId="260EC551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F72AA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DD4380" w:rsidRPr="002764A2" w14:paraId="22FC4E9E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47AF0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69DCF9BD" w14:textId="69814FEC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7" w:name="W_4003_9170d75cb3ab4975b67aa3a557e178d2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CLW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D5O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N1G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7"/>
          </w:p>
          <w:p w14:paraId="5D65BC79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DD4380" w:rsidRPr="002764A2" w14:paraId="4F262C18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0C303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DD4380" w:rsidRPr="002764A2" w14:paraId="535C7D24" w14:textId="77777777" w:rsidTr="00A81430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6850A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5AA60559" w14:textId="75A76C19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2E281939" w14:textId="77777777" w:rsidR="00DD4380" w:rsidRPr="002764A2" w:rsidRDefault="00DD4380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1E39BB53" w14:textId="77777777" w:rsidR="00DD4380" w:rsidRDefault="00DD4380" w:rsidP="00DD4380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27D4328D" w14:textId="77777777" w:rsidR="00DD4380" w:rsidRPr="00077418" w:rsidRDefault="00DD4380" w:rsidP="00DD4380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077418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39633FB5" w14:textId="2E6F0F37" w:rsidR="00DD4380" w:rsidRPr="000F1AB5" w:rsidRDefault="00DD4380" w:rsidP="00DD4380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2F8FD720" w14:textId="77777777" w:rsidR="00DD4380" w:rsidRPr="000F1AB5" w:rsidRDefault="00DD4380" w:rsidP="00DD438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</w:pPr>
    </w:p>
    <w:sectPr w:rsidR="00DD4380" w:rsidRPr="000F1AB5" w:rsidSect="00DD43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B83E" w14:textId="77777777" w:rsidR="0076567F" w:rsidRDefault="0076567F" w:rsidP="00CB6D47">
      <w:r>
        <w:separator/>
      </w:r>
    </w:p>
    <w:p w14:paraId="348AE8F5" w14:textId="77777777" w:rsidR="0076567F" w:rsidRDefault="0076567F"/>
  </w:endnote>
  <w:endnote w:type="continuationSeparator" w:id="0">
    <w:p w14:paraId="3C6B3936" w14:textId="77777777" w:rsidR="0076567F" w:rsidRDefault="0076567F" w:rsidP="00CB6D47">
      <w:r>
        <w:continuationSeparator/>
      </w:r>
    </w:p>
    <w:p w14:paraId="787EACE6" w14:textId="77777777" w:rsidR="0076567F" w:rsidRDefault="007656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D6BC" w14:textId="77777777" w:rsidR="00DD4380" w:rsidRDefault="00DD438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911E" w14:textId="77777777" w:rsidR="00DD4380" w:rsidRDefault="00DD4380" w:rsidP="00DD4380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179C30D3" w14:textId="77777777" w:rsidR="00DD4380" w:rsidRDefault="00DD4380" w:rsidP="00DD4380">
    <w:r>
      <w:rPr>
        <w:rFonts w:ascii="CorpoS" w:hAnsi="CorpoS" w:cs="CorpoS"/>
        <w:color w:val="000000"/>
        <w:sz w:val="16"/>
        <w:szCs w:val="16"/>
      </w:rPr>
      <w:t>P 254.00.00/D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TR02-2  Actros-L 2853LS 6x2 B5F PTO 2026-04_88568</w:t>
    </w:r>
  </w:p>
  <w:p w14:paraId="2B1C2DA3" w14:textId="77777777" w:rsidR="00857115" w:rsidRPr="00DD4380" w:rsidRDefault="00857115" w:rsidP="00DD4380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0FCD3" w14:textId="77777777" w:rsidR="00DD4380" w:rsidRDefault="00DD4380" w:rsidP="00DD4380">
    <w:pPr>
      <w:pStyle w:val="a4"/>
    </w:pPr>
  </w:p>
  <w:p w14:paraId="42A04B3C" w14:textId="77777777" w:rsidR="00DD4380" w:rsidRPr="00DD4380" w:rsidRDefault="00DD4380" w:rsidP="00DD4380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006A" w14:textId="77777777" w:rsidR="0076567F" w:rsidRDefault="0076567F" w:rsidP="00CB6D47">
      <w:r>
        <w:separator/>
      </w:r>
    </w:p>
    <w:p w14:paraId="6FA697DB" w14:textId="77777777" w:rsidR="0076567F" w:rsidRDefault="0076567F"/>
  </w:footnote>
  <w:footnote w:type="continuationSeparator" w:id="0">
    <w:p w14:paraId="143FB314" w14:textId="77777777" w:rsidR="0076567F" w:rsidRDefault="0076567F" w:rsidP="00CB6D47">
      <w:r>
        <w:continuationSeparator/>
      </w:r>
    </w:p>
    <w:p w14:paraId="6AC5BE76" w14:textId="77777777" w:rsidR="0076567F" w:rsidRDefault="007656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4B418" w14:textId="77777777" w:rsidR="00DD4380" w:rsidRDefault="00DD438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1059" w14:textId="77777777" w:rsidR="00DD4380" w:rsidRDefault="00DD4380" w:rsidP="00DD4380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4B46D337" w14:textId="77777777" w:rsidR="00DD4380" w:rsidRDefault="00DD4380" w:rsidP="00DD4380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2653 LSDNA</w:t>
    </w:r>
  </w:p>
  <w:p w14:paraId="7721B740" w14:textId="77777777" w:rsidR="00DD4380" w:rsidRDefault="00DD4380" w:rsidP="00DD4380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637FFD05" w14:textId="77777777" w:rsidR="00DD4380" w:rsidRDefault="00DD4380" w:rsidP="00DD4380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2026-01-28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401AA2E0" w14:textId="77777777" w:rsidR="00DD4380" w:rsidRDefault="00DD4380" w:rsidP="00DD4380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58E74117" w14:textId="77777777" w:rsidR="00DD4380" w:rsidRDefault="00DD4380" w:rsidP="00DD4380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5B62EE09" w14:textId="77777777" w:rsidR="00DD4380" w:rsidRPr="00DD4380" w:rsidRDefault="00DD4380" w:rsidP="00DD4380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FFA7" w14:textId="77777777" w:rsidR="00DD4380" w:rsidRDefault="00DD4380" w:rsidP="00DD4380">
    <w:pPr>
      <w:pStyle w:val="a3"/>
    </w:pPr>
  </w:p>
  <w:p w14:paraId="5CBE0546" w14:textId="77777777" w:rsidR="00DD4380" w:rsidRPr="00DD4380" w:rsidRDefault="00DD4380" w:rsidP="00DD4380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88451">
    <w:abstractNumId w:val="12"/>
  </w:num>
  <w:num w:numId="2" w16cid:durableId="2076271750">
    <w:abstractNumId w:val="4"/>
  </w:num>
  <w:num w:numId="3" w16cid:durableId="2136555643">
    <w:abstractNumId w:val="1"/>
  </w:num>
  <w:num w:numId="4" w16cid:durableId="877426142">
    <w:abstractNumId w:val="6"/>
  </w:num>
  <w:num w:numId="5" w16cid:durableId="632563939">
    <w:abstractNumId w:val="2"/>
  </w:num>
  <w:num w:numId="6" w16cid:durableId="190461681">
    <w:abstractNumId w:val="14"/>
  </w:num>
  <w:num w:numId="7" w16cid:durableId="2111505779">
    <w:abstractNumId w:val="10"/>
  </w:num>
  <w:num w:numId="8" w16cid:durableId="1297686875">
    <w:abstractNumId w:val="7"/>
  </w:num>
  <w:num w:numId="9" w16cid:durableId="926420126">
    <w:abstractNumId w:val="9"/>
  </w:num>
  <w:num w:numId="10" w16cid:durableId="1059285488">
    <w:abstractNumId w:val="5"/>
  </w:num>
  <w:num w:numId="11" w16cid:durableId="1488865341">
    <w:abstractNumId w:val="13"/>
  </w:num>
  <w:num w:numId="12" w16cid:durableId="873083143">
    <w:abstractNumId w:val="11"/>
  </w:num>
  <w:num w:numId="13" w16cid:durableId="1172841459">
    <w:abstractNumId w:val="8"/>
  </w:num>
  <w:num w:numId="14" w16cid:durableId="1741752563">
    <w:abstractNumId w:val="0"/>
  </w:num>
  <w:num w:numId="15" w16cid:durableId="70389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80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6567F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1359"/>
    <w:rsid w:val="009A143E"/>
    <w:rsid w:val="009A3E5A"/>
    <w:rsid w:val="009C01C0"/>
    <w:rsid w:val="009D6B5C"/>
    <w:rsid w:val="009E071D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17F6E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D4380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48B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FA138"/>
  <w15:docId w15:val="{0C918232-1936-4543-A6D2-D6406C5F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3</TotalTime>
  <Pages>9</Pages>
  <Words>2205</Words>
  <Characters>11185</Characters>
  <Application>Microsoft Office Word</Application>
  <DocSecurity>0</DocSecurity>
  <Lines>621</Lines>
  <Paragraphs>393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sunghan.cho</dc:creator>
  <cp:lastModifiedBy>조성한 Product Management</cp:lastModifiedBy>
  <cp:revision>2</cp:revision>
  <cp:lastPrinted>2014-04-24T06:47:00Z</cp:lastPrinted>
  <dcterms:created xsi:type="dcterms:W3CDTF">2026-01-28T07:08:00Z</dcterms:created>
  <dcterms:modified xsi:type="dcterms:W3CDTF">2026-01-28T07:08:00Z</dcterms:modified>
</cp:coreProperties>
</file>