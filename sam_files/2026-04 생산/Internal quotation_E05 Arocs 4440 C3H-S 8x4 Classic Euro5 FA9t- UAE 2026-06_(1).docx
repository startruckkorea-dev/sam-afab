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0F948" w14:textId="77777777" w:rsidR="00761866" w:rsidRDefault="00761866" w:rsidP="00761866">
      <w:pPr>
        <w:widowControl w:val="0"/>
        <w:autoSpaceDE w:val="0"/>
        <w:autoSpaceDN w:val="0"/>
        <w:adjustRightInd w:val="0"/>
        <w:spacing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E05 Arocs 4440 C3H-S 8x4 Classic Euro5 FA9t- UAE 2026-06_51835</w:t>
      </w:r>
    </w:p>
    <w:p w14:paraId="1DE83AB7" w14:textId="77777777" w:rsidR="00761866" w:rsidRDefault="00761866" w:rsidP="00761866">
      <w:pPr>
        <w:widowControl w:val="0"/>
        <w:tabs>
          <w:tab w:val="left" w:pos="2834"/>
          <w:tab w:val="left" w:pos="3685"/>
        </w:tabs>
        <w:autoSpaceDE w:val="0"/>
        <w:autoSpaceDN w:val="0"/>
        <w:adjustRightInd w:val="0"/>
        <w:spacing w:line="240" w:lineRule="auto"/>
        <w:jc w:val="center"/>
        <w:rPr>
          <w:rFonts w:ascii="CorpoS" w:hAnsi="CorpoS" w:cs="CorpoS"/>
          <w:b/>
          <w:bCs/>
          <w:color w:val="000000"/>
        </w:rPr>
      </w:pPr>
    </w:p>
    <w:p w14:paraId="7121462F" w14:textId="44FDED74" w:rsidR="00761866" w:rsidRDefault="00761866" w:rsidP="00761866">
      <w:pPr>
        <w:widowControl w:val="0"/>
        <w:autoSpaceDE w:val="0"/>
        <w:autoSpaceDN w:val="0"/>
        <w:adjustRightInd w:val="0"/>
        <w:spacing w:line="240" w:lineRule="auto"/>
        <w:jc w:val="center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  <w:sz w:val="28"/>
          <w:szCs w:val="28"/>
        </w:rPr>
        <w:t>Mercedes-Benz Arocs 5 4</w:t>
      </w:r>
      <w:r w:rsidR="00EF7BC8">
        <w:rPr>
          <w:rFonts w:ascii="CorpoS" w:hAnsi="CorpoS" w:cs="CorpoS" w:hint="eastAsia"/>
          <w:b/>
          <w:bCs/>
          <w:color w:val="000000"/>
          <w:sz w:val="28"/>
          <w:szCs w:val="28"/>
          <w:lang w:eastAsia="ko-KR"/>
        </w:rPr>
        <w:t>4</w:t>
      </w:r>
      <w:r>
        <w:rPr>
          <w:rFonts w:ascii="CorpoS" w:hAnsi="CorpoS" w:cs="CorpoS"/>
          <w:b/>
          <w:bCs/>
          <w:color w:val="000000"/>
          <w:sz w:val="28"/>
          <w:szCs w:val="28"/>
        </w:rPr>
        <w:t xml:space="preserve">40 </w:t>
      </w:r>
    </w:p>
    <w:p w14:paraId="248E72C2" w14:textId="77777777" w:rsidR="00761866" w:rsidRDefault="00761866" w:rsidP="00761866">
      <w:pPr>
        <w:widowControl w:val="0"/>
        <w:autoSpaceDE w:val="0"/>
        <w:autoSpaceDN w:val="0"/>
        <w:adjustRightInd w:val="0"/>
        <w:spacing w:line="240" w:lineRule="auto"/>
        <w:rPr>
          <w:rFonts w:ascii="CorpoS" w:hAnsi="CorpoS" w:cs="CorpoS"/>
          <w:color w:val="000000"/>
          <w:sz w:val="28"/>
          <w:szCs w:val="28"/>
        </w:rPr>
      </w:pPr>
    </w:p>
    <w:p w14:paraId="07D555B8" w14:textId="77777777" w:rsidR="00761866" w:rsidRDefault="00761866" w:rsidP="00761866">
      <w:pPr>
        <w:widowControl w:val="0"/>
        <w:autoSpaceDE w:val="0"/>
        <w:autoSpaceDN w:val="0"/>
        <w:adjustRightInd w:val="0"/>
        <w:spacing w:line="240" w:lineRule="auto"/>
        <w:rPr>
          <w:rFonts w:ascii="CorpoS" w:hAnsi="CorpoS" w:cs="CorpoS"/>
          <w:color w:val="000000"/>
          <w:sz w:val="28"/>
          <w:szCs w:val="28"/>
        </w:rPr>
      </w:pPr>
    </w:p>
    <w:p w14:paraId="1E463422" w14:textId="77777777" w:rsidR="00761866" w:rsidRDefault="00761866" w:rsidP="00761866">
      <w:pPr>
        <w:widowControl w:val="0"/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  <w:sz w:val="24"/>
          <w:szCs w:val="24"/>
        </w:rPr>
        <w:t>Vehicle description</w:t>
      </w:r>
    </w:p>
    <w:p w14:paraId="064AD05A" w14:textId="77777777" w:rsidR="00761866" w:rsidRDefault="00761866" w:rsidP="00761866">
      <w:pPr>
        <w:widowControl w:val="0"/>
        <w:tabs>
          <w:tab w:val="left" w:pos="2552"/>
        </w:tabs>
        <w:autoSpaceDE w:val="0"/>
        <w:autoSpaceDN w:val="0"/>
        <w:adjustRightInd w:val="0"/>
        <w:spacing w:line="240" w:lineRule="auto"/>
        <w:rPr>
          <w:rFonts w:ascii="CorpoS" w:hAnsi="CorpoS" w:cs="CorpoS"/>
          <w:color w:val="000000"/>
          <w:sz w:val="28"/>
          <w:szCs w:val="28"/>
        </w:rPr>
      </w:pPr>
    </w:p>
    <w:p w14:paraId="7F27B18E" w14:textId="77777777" w:rsidR="00761866" w:rsidRDefault="00761866" w:rsidP="00761866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Model:</w:t>
      </w:r>
      <w:r>
        <w:rPr>
          <w:rFonts w:ascii="CorpoS" w:hAnsi="CorpoS" w:cs="CorpoS"/>
          <w:color w:val="000000"/>
        </w:rPr>
        <w:tab/>
        <w:t>Mercedes-Benz Arocs 5</w:t>
      </w:r>
    </w:p>
    <w:p w14:paraId="30D3A2E0" w14:textId="77777777" w:rsidR="00761866" w:rsidRDefault="00761866" w:rsidP="00761866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Vehicle type:</w:t>
      </w:r>
      <w:r>
        <w:rPr>
          <w:rFonts w:ascii="CorpoS" w:hAnsi="CorpoS" w:cs="CorpoS"/>
          <w:color w:val="000000"/>
        </w:rPr>
        <w:tab/>
        <w:t xml:space="preserve">4140 </w:t>
      </w:r>
    </w:p>
    <w:p w14:paraId="421C42D1" w14:textId="77777777" w:rsidR="00761866" w:rsidRDefault="00761866" w:rsidP="00761866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Drivetrain:</w:t>
      </w:r>
      <w:r>
        <w:rPr>
          <w:rFonts w:ascii="CorpoS" w:hAnsi="CorpoS" w:cs="CorpoS"/>
          <w:color w:val="000000"/>
        </w:rPr>
        <w:tab/>
        <w:t>8x4/4</w:t>
      </w:r>
    </w:p>
    <w:p w14:paraId="513C24CA" w14:textId="77777777" w:rsidR="00761866" w:rsidRDefault="00761866" w:rsidP="00761866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Baumuster:</w:t>
      </w:r>
      <w:r>
        <w:rPr>
          <w:rFonts w:ascii="CorpoS" w:hAnsi="CorpoS" w:cs="CorpoS"/>
          <w:color w:val="000000"/>
        </w:rPr>
        <w:tab/>
        <w:t>96403112</w:t>
      </w:r>
    </w:p>
    <w:p w14:paraId="0B5C438F" w14:textId="77777777" w:rsidR="00761866" w:rsidRDefault="00761866" w:rsidP="00761866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Subcategory:</w:t>
      </w:r>
      <w:r>
        <w:rPr>
          <w:rFonts w:ascii="CorpoS" w:hAnsi="CorpoS" w:cs="CorpoS"/>
          <w:color w:val="000000"/>
        </w:rPr>
        <w:tab/>
        <w:t>27b</w:t>
      </w:r>
    </w:p>
    <w:p w14:paraId="6D98872F" w14:textId="77777777" w:rsidR="00761866" w:rsidRDefault="00761866" w:rsidP="00761866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Chassis variant:</w:t>
      </w:r>
      <w:r>
        <w:rPr>
          <w:rFonts w:ascii="CorpoS" w:hAnsi="CorpoS" w:cs="CorpoS"/>
          <w:color w:val="000000"/>
        </w:rPr>
        <w:tab/>
        <w:t>Chassis</w:t>
      </w:r>
    </w:p>
    <w:p w14:paraId="0F8705CC" w14:textId="77777777" w:rsidR="00761866" w:rsidRDefault="00761866" w:rsidP="00761866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Cab:</w:t>
      </w:r>
      <w:r>
        <w:rPr>
          <w:rFonts w:ascii="CorpoS" w:hAnsi="CorpoS" w:cs="CorpoS"/>
          <w:color w:val="000000"/>
        </w:rPr>
        <w:tab/>
        <w:t>S-cab</w:t>
      </w:r>
    </w:p>
    <w:p w14:paraId="49F60FFE" w14:textId="77777777" w:rsidR="00761866" w:rsidRDefault="00761866" w:rsidP="00761866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Engine power:</w:t>
      </w:r>
      <w:r>
        <w:rPr>
          <w:rFonts w:ascii="CorpoS" w:hAnsi="CorpoS" w:cs="CorpoS"/>
          <w:color w:val="000000"/>
        </w:rPr>
        <w:tab/>
        <w:t>290 kW(394 PS)</w:t>
      </w:r>
    </w:p>
    <w:p w14:paraId="7FD0558B" w14:textId="77777777" w:rsidR="00761866" w:rsidRDefault="00761866" w:rsidP="00761866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Wheelbase:</w:t>
      </w:r>
      <w:r>
        <w:rPr>
          <w:rFonts w:ascii="CorpoS" w:hAnsi="CorpoS" w:cs="CorpoS"/>
          <w:color w:val="000000"/>
        </w:rPr>
        <w:tab/>
        <w:t>5450 mm</w:t>
      </w:r>
    </w:p>
    <w:p w14:paraId="766EA044" w14:textId="77777777" w:rsidR="00761866" w:rsidRDefault="00761866" w:rsidP="00761866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Gross vehicle weight:</w:t>
      </w:r>
      <w:r>
        <w:rPr>
          <w:rFonts w:ascii="CorpoS" w:hAnsi="CorpoS" w:cs="CorpoS"/>
          <w:color w:val="000000"/>
        </w:rPr>
        <w:tab/>
        <w:t>- kg</w:t>
      </w:r>
    </w:p>
    <w:p w14:paraId="0D074AC4" w14:textId="77777777" w:rsidR="00761866" w:rsidRDefault="00761866" w:rsidP="00761866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Steering type:</w:t>
      </w:r>
      <w:r>
        <w:rPr>
          <w:rFonts w:ascii="CorpoS" w:hAnsi="CorpoS" w:cs="CorpoS"/>
          <w:color w:val="000000"/>
        </w:rPr>
        <w:tab/>
        <w:t>left</w:t>
      </w:r>
    </w:p>
    <w:p w14:paraId="6BCBF0A1" w14:textId="77777777" w:rsidR="00761866" w:rsidRDefault="00761866" w:rsidP="00761866">
      <w:pPr>
        <w:widowControl w:val="0"/>
        <w:tabs>
          <w:tab w:val="left" w:pos="255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Country validity:</w:t>
      </w:r>
      <w:r>
        <w:rPr>
          <w:rFonts w:ascii="CorpoS" w:hAnsi="CorpoS" w:cs="CorpoS"/>
          <w:color w:val="000000"/>
        </w:rPr>
        <w:tab/>
        <w:t>(880) United Arab. Emirates, Dubai</w:t>
      </w:r>
    </w:p>
    <w:p w14:paraId="09DB4FDF" w14:textId="77777777" w:rsidR="00761866" w:rsidRPr="00362533" w:rsidRDefault="00761866" w:rsidP="00761866"/>
    <w:p w14:paraId="7A0DF1FA" w14:textId="53A07AFA" w:rsidR="008A0DCC" w:rsidRDefault="008A0DCC" w:rsidP="008A0DCC">
      <w:pPr>
        <w:widowControl w:val="0"/>
        <w:autoSpaceDE w:val="0"/>
        <w:autoSpaceDN w:val="0"/>
        <w:adjustRightInd w:val="0"/>
        <w:spacing w:line="240" w:lineRule="auto"/>
        <w:rPr>
          <w:rFonts w:ascii="CorpoS" w:hAnsi="CorpoS" w:cs="CorpoS"/>
          <w:color w:val="000000"/>
        </w:rPr>
      </w:pPr>
    </w:p>
    <w:p w14:paraId="57EFA097" w14:textId="65C1B743" w:rsidR="008A0DCC" w:rsidRPr="00172899" w:rsidRDefault="008A0DCC" w:rsidP="008A0DCC">
      <w:pPr>
        <w:widowControl w:val="0"/>
        <w:tabs>
          <w:tab w:val="left" w:pos="5102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  <w:lang w:val="en-US"/>
        </w:rPr>
      </w:pPr>
      <w:r>
        <w:rPr>
          <w:rFonts w:ascii="CorpoS" w:hAnsi="CorpoS" w:cs="CorpoS"/>
          <w:color w:val="000000"/>
          <w:sz w:val="24"/>
          <w:szCs w:val="24"/>
        </w:rPr>
        <w:tab/>
      </w:r>
      <w:r w:rsidRPr="00172899">
        <w:rPr>
          <w:rFonts w:ascii="CorpoS" w:hAnsi="CorpoS" w:cs="CorpoS"/>
          <w:b/>
          <w:bCs/>
          <w:color w:val="000000"/>
          <w:lang w:val="en-US"/>
        </w:rPr>
        <w:t>Discount in %</w:t>
      </w:r>
      <w:r w:rsidRPr="00172899">
        <w:rPr>
          <w:rFonts w:ascii="CorpoS" w:hAnsi="CorpoS" w:cs="CorpoS"/>
          <w:b/>
          <w:bCs/>
          <w:color w:val="000000"/>
          <w:sz w:val="24"/>
          <w:szCs w:val="24"/>
          <w:lang w:val="en-US"/>
        </w:rPr>
        <w:tab/>
      </w:r>
      <w:r>
        <w:rPr>
          <w:rFonts w:ascii="CorpoS" w:hAnsi="CorpoS" w:cs="CorpoS"/>
          <w:b/>
          <w:bCs/>
          <w:color w:val="000000"/>
          <w:sz w:val="24"/>
          <w:szCs w:val="24"/>
        </w:rPr>
        <w:t>Amount in EUR</w:t>
      </w:r>
    </w:p>
    <w:p w14:paraId="1EF0B00D" w14:textId="77777777" w:rsidR="008A0DCC" w:rsidRPr="00172899" w:rsidRDefault="008A0DCC" w:rsidP="008A0DCC">
      <w:pPr>
        <w:widowControl w:val="0"/>
        <w:tabs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CorpoS" w:hAnsi="CorpoS" w:cs="CorpoS"/>
          <w:color w:val="000000"/>
          <w:sz w:val="24"/>
          <w:szCs w:val="24"/>
          <w:lang w:val="en-US"/>
        </w:rPr>
      </w:pPr>
    </w:p>
    <w:p w14:paraId="129EAB7B" w14:textId="09C6F5BC" w:rsidR="008A0DCC" w:rsidRPr="00172899" w:rsidRDefault="008A0DCC" w:rsidP="008A0DCC">
      <w:pPr>
        <w:widowControl w:val="0"/>
        <w:tabs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  <w:lang w:val="en-US"/>
        </w:rPr>
      </w:pPr>
      <w:r w:rsidRPr="00172899">
        <w:rPr>
          <w:rFonts w:ascii="CorpoS" w:hAnsi="CorpoS" w:cs="CorpoS"/>
          <w:color w:val="000000"/>
          <w:lang w:val="en-US"/>
        </w:rPr>
        <w:t>Basic vehicle price:</w:t>
      </w:r>
      <w:r w:rsidRPr="00172899">
        <w:rPr>
          <w:rFonts w:ascii="CorpoS" w:hAnsi="CorpoS" w:cs="CorpoS"/>
          <w:color w:val="000000"/>
          <w:lang w:val="en-US"/>
        </w:rPr>
        <w:tab/>
      </w:r>
      <w:r>
        <w:rPr>
          <w:rFonts w:ascii="CorpoS" w:hAnsi="CorpoS" w:cs="CorpoS"/>
          <w:color w:val="000000"/>
        </w:rPr>
        <w:t>201,880.00</w:t>
      </w:r>
    </w:p>
    <w:p w14:paraId="6C254F78" w14:textId="3870C206" w:rsidR="008A0DCC" w:rsidRPr="00172899" w:rsidRDefault="008A0DCC" w:rsidP="008A0DCC">
      <w:pPr>
        <w:widowControl w:val="0"/>
        <w:tabs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  <w:lang w:val="en-US"/>
        </w:rPr>
      </w:pPr>
      <w:r w:rsidRPr="00172899">
        <w:rPr>
          <w:rFonts w:ascii="CorpoS" w:hAnsi="CorpoS" w:cs="CorpoS"/>
          <w:color w:val="000000"/>
          <w:lang w:val="en-US"/>
        </w:rPr>
        <w:t>Price paint:</w:t>
      </w:r>
      <w:r w:rsidRPr="00172899">
        <w:rPr>
          <w:rFonts w:ascii="CorpoS" w:hAnsi="CorpoS" w:cs="CorpoS"/>
          <w:color w:val="000000"/>
          <w:lang w:val="en-US"/>
        </w:rPr>
        <w:tab/>
      </w:r>
      <w:r>
        <w:rPr>
          <w:rFonts w:ascii="CorpoS" w:hAnsi="CorpoS" w:cs="CorpoS"/>
          <w:color w:val="000000"/>
        </w:rPr>
        <w:t>--,--</w:t>
      </w:r>
    </w:p>
    <w:p w14:paraId="6E669ADD" w14:textId="190F6B42" w:rsidR="008A0DCC" w:rsidRPr="00172899" w:rsidRDefault="008A0DCC" w:rsidP="008A0DCC">
      <w:pPr>
        <w:widowControl w:val="0"/>
        <w:tabs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  <w:lang w:val="en-US"/>
        </w:rPr>
      </w:pPr>
      <w:r w:rsidRPr="00172899">
        <w:rPr>
          <w:rFonts w:ascii="CorpoS" w:hAnsi="CorpoS" w:cs="CorpoS"/>
          <w:color w:val="000000"/>
          <w:lang w:val="en-US"/>
        </w:rPr>
        <w:t>Price tyres:</w:t>
      </w:r>
      <w:r w:rsidRPr="00172899">
        <w:rPr>
          <w:rFonts w:ascii="CorpoS" w:hAnsi="CorpoS" w:cs="CorpoS"/>
          <w:color w:val="000000"/>
          <w:lang w:val="en-US"/>
        </w:rPr>
        <w:tab/>
      </w:r>
      <w:r>
        <w:rPr>
          <w:rFonts w:ascii="CorpoS" w:hAnsi="CorpoS" w:cs="CorpoS"/>
          <w:color w:val="000000"/>
        </w:rPr>
        <w:t>8,023.00</w:t>
      </w:r>
    </w:p>
    <w:p w14:paraId="714FFC41" w14:textId="441489AA" w:rsidR="008A0DCC" w:rsidRPr="00172899" w:rsidRDefault="008A0DCC" w:rsidP="008A0DCC">
      <w:pPr>
        <w:widowControl w:val="0"/>
        <w:tabs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  <w:lang w:val="en-US"/>
        </w:rPr>
      </w:pPr>
      <w:r w:rsidRPr="00172899">
        <w:rPr>
          <w:rFonts w:ascii="CorpoS" w:hAnsi="CorpoS" w:cs="CorpoS"/>
          <w:color w:val="000000"/>
          <w:lang w:val="en-US"/>
        </w:rPr>
        <w:t>Price special equipment:</w:t>
      </w:r>
      <w:r w:rsidRPr="00172899">
        <w:rPr>
          <w:rFonts w:ascii="CorpoS" w:hAnsi="CorpoS" w:cs="CorpoS"/>
          <w:color w:val="000000"/>
          <w:lang w:val="en-US"/>
        </w:rPr>
        <w:tab/>
      </w:r>
      <w:r>
        <w:rPr>
          <w:rFonts w:ascii="CorpoS" w:hAnsi="CorpoS" w:cs="CorpoS"/>
          <w:color w:val="000000"/>
        </w:rPr>
        <w:t>13,710.00</w:t>
      </w:r>
    </w:p>
    <w:p w14:paraId="248D4014" w14:textId="6C338FED" w:rsidR="008A0DCC" w:rsidRPr="00172899" w:rsidRDefault="008A0DCC" w:rsidP="008A0DCC">
      <w:pPr>
        <w:widowControl w:val="0"/>
        <w:tabs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  <w:lang w:val="en-US"/>
        </w:rPr>
      </w:pPr>
      <w:r w:rsidRPr="00172899">
        <w:rPr>
          <w:rFonts w:ascii="CorpoS" w:hAnsi="CorpoS" w:cs="CorpoS"/>
          <w:color w:val="000000"/>
          <w:lang w:val="en-US"/>
        </w:rPr>
        <w:t>Price additional equipment:</w:t>
      </w:r>
      <w:r w:rsidRPr="00172899">
        <w:rPr>
          <w:rFonts w:ascii="CorpoS" w:hAnsi="CorpoS" w:cs="CorpoS"/>
          <w:color w:val="000000"/>
          <w:lang w:val="en-US"/>
        </w:rPr>
        <w:tab/>
      </w:r>
      <w:r>
        <w:rPr>
          <w:rFonts w:ascii="CorpoS" w:hAnsi="CorpoS" w:cs="CorpoS"/>
          <w:color w:val="000000"/>
        </w:rPr>
        <w:t>--,--</w:t>
      </w:r>
    </w:p>
    <w:p w14:paraId="0072E90F" w14:textId="34B1131A" w:rsidR="008A0DCC" w:rsidRDefault="008A0DCC" w:rsidP="008A0DCC">
      <w:pPr>
        <w:widowControl w:val="0"/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</w:p>
    <w:p w14:paraId="5363A436" w14:textId="1C244F9E" w:rsidR="008A0DCC" w:rsidRPr="00172899" w:rsidRDefault="008A0DCC" w:rsidP="008A0DCC">
      <w:pPr>
        <w:widowControl w:val="0"/>
        <w:tabs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CorpoS" w:hAnsi="CorpoS" w:cs="CorpoS"/>
          <w:color w:val="000000"/>
          <w:lang w:val="en-US"/>
        </w:rPr>
      </w:pPr>
      <w:r w:rsidRPr="00172899">
        <w:rPr>
          <w:rFonts w:ascii="CorpoS" w:hAnsi="CorpoS" w:cs="CorpoS"/>
          <w:b/>
          <w:bCs/>
          <w:color w:val="000000"/>
          <w:lang w:val="en-US"/>
        </w:rPr>
        <w:t xml:space="preserve">Vehicle price (ex factory) </w:t>
      </w:r>
      <w:r w:rsidRPr="00172899">
        <w:rPr>
          <w:rFonts w:ascii="CorpoS" w:hAnsi="CorpoS" w:cs="CorpoS"/>
          <w:b/>
          <w:bCs/>
          <w:color w:val="000000"/>
          <w:lang w:val="en-US"/>
        </w:rPr>
        <w:tab/>
      </w:r>
      <w:r>
        <w:rPr>
          <w:rFonts w:ascii="CorpoS" w:hAnsi="CorpoS" w:cs="CorpoS"/>
          <w:b/>
          <w:bCs/>
          <w:color w:val="000000"/>
        </w:rPr>
        <w:t>223,613.00</w:t>
      </w:r>
    </w:p>
    <w:p w14:paraId="20394B80" w14:textId="66B37AC2" w:rsidR="008A0DCC" w:rsidRPr="00172899" w:rsidRDefault="008A0DCC" w:rsidP="008A0DCC">
      <w:pPr>
        <w:widowControl w:val="0"/>
        <w:tabs>
          <w:tab w:val="right" w:pos="6803"/>
          <w:tab w:val="right" w:pos="9070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  <w:lang w:val="en-US"/>
        </w:rPr>
      </w:pPr>
    </w:p>
    <w:p w14:paraId="4CD65C51" w14:textId="6C1CF290" w:rsidR="008A0DCC" w:rsidRDefault="008A0DCC" w:rsidP="008A0DCC">
      <w:pPr>
        <w:widowControl w:val="0"/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</w:p>
    <w:p w14:paraId="56A074F4" w14:textId="77777777" w:rsidR="008A0DCC" w:rsidRDefault="008A0DCC" w:rsidP="008A0DCC">
      <w:pPr>
        <w:widowControl w:val="0"/>
        <w:tabs>
          <w:tab w:val="right" w:pos="9066"/>
        </w:tabs>
        <w:autoSpaceDE w:val="0"/>
        <w:autoSpaceDN w:val="0"/>
        <w:adjustRightInd w:val="0"/>
        <w:spacing w:line="240" w:lineRule="auto"/>
        <w:ind w:right="-1417"/>
        <w:rPr>
          <w:rFonts w:ascii="Times New Roman" w:hAnsi="Times New Roman"/>
          <w:color w:val="000000"/>
          <w:sz w:val="20"/>
          <w:szCs w:val="20"/>
        </w:rPr>
      </w:pPr>
    </w:p>
    <w:p w14:paraId="64B39333" w14:textId="77777777" w:rsidR="008A0DCC" w:rsidRDefault="008A0DCC" w:rsidP="008A0DCC">
      <w:pPr>
        <w:widowControl w:val="0"/>
        <w:tabs>
          <w:tab w:val="left" w:pos="850"/>
          <w:tab w:val="left" w:pos="1133"/>
          <w:tab w:val="left" w:pos="1559"/>
          <w:tab w:val="left" w:pos="1984"/>
        </w:tabs>
        <w:autoSpaceDE w:val="0"/>
        <w:autoSpaceDN w:val="0"/>
        <w:adjustRightInd w:val="0"/>
        <w:spacing w:line="240" w:lineRule="auto"/>
        <w:ind w:right="-1421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—————————————————————————————————————————————————————————-—----------------------------</w:t>
      </w:r>
    </w:p>
    <w:p w14:paraId="5822EE35" w14:textId="006CE1BE" w:rsidR="008A0DCC" w:rsidRDefault="008A0DCC" w:rsidP="008A0DCC">
      <w:pPr>
        <w:keepNext/>
        <w:widowControl w:val="0"/>
        <w:tabs>
          <w:tab w:val="left" w:pos="850"/>
          <w:tab w:val="left" w:pos="1133"/>
          <w:tab w:val="left" w:pos="1559"/>
          <w:tab w:val="left" w:pos="1984"/>
        </w:tabs>
        <w:autoSpaceDE w:val="0"/>
        <w:autoSpaceDN w:val="0"/>
        <w:adjustRightInd w:val="0"/>
        <w:spacing w:line="240" w:lineRule="auto"/>
        <w:rPr>
          <w:rFonts w:ascii="CorpoS" w:hAnsi="CorpoS"/>
          <w:sz w:val="20"/>
          <w:szCs w:val="20"/>
        </w:rPr>
      </w:pPr>
      <w:r w:rsidRPr="0046568E">
        <w:rPr>
          <w:rFonts w:ascii="CorpoS" w:hAnsi="CorpoS"/>
          <w:sz w:val="20"/>
          <w:szCs w:val="20"/>
        </w:rPr>
        <w:t>GUID:</w:t>
      </w:r>
      <w:r w:rsidRPr="00CE22C4">
        <w:rPr>
          <w:rFonts w:ascii="CorpoS" w:hAnsi="CorpoS" w:cs="CorpoS"/>
          <w:color w:val="000000"/>
        </w:rPr>
        <w:t xml:space="preserve"> </w:t>
      </w:r>
      <w:bookmarkStart w:id="0" w:name="W_44515_91b66b4a0feb41129cab91b0c55d8dba"/>
    </w:p>
    <w:bookmarkEnd w:id="0"/>
    <w:p w14:paraId="4F19498F" w14:textId="068D93D4" w:rsidR="008A0DCC" w:rsidRDefault="008A0DCC" w:rsidP="008A0DCC">
      <w:pPr>
        <w:keepNext/>
        <w:widowControl w:val="0"/>
        <w:tabs>
          <w:tab w:val="left" w:pos="850"/>
          <w:tab w:val="left" w:pos="1133"/>
          <w:tab w:val="left" w:pos="1559"/>
          <w:tab w:val="left" w:pos="1984"/>
        </w:tabs>
        <w:autoSpaceDE w:val="0"/>
        <w:autoSpaceDN w:val="0"/>
        <w:adjustRightInd w:val="0"/>
        <w:spacing w:line="240" w:lineRule="auto"/>
        <w:rPr>
          <w:rFonts w:ascii="CorpoS" w:hAnsi="CorpoS"/>
          <w:sz w:val="20"/>
          <w:szCs w:val="20"/>
        </w:rPr>
      </w:pPr>
      <w:r>
        <w:rPr>
          <w:rFonts w:ascii="CorpoS" w:hAnsi="CorpoS" w:cs="CorpoS"/>
          <w:color w:val="000000"/>
        </w:rPr>
        <w:t>{CE413FEC-C0D7-44FD-847E-0A7AECB8CF61}</w:t>
      </w:r>
    </w:p>
    <w:p w14:paraId="1827D8C8" w14:textId="77777777" w:rsidR="008A0DCC" w:rsidRPr="00172899" w:rsidRDefault="008A0DCC" w:rsidP="008A0DCC">
      <w:pPr>
        <w:widowControl w:val="0"/>
        <w:tabs>
          <w:tab w:val="right" w:pos="6802"/>
          <w:tab w:val="right" w:pos="9069"/>
        </w:tabs>
        <w:autoSpaceDE w:val="0"/>
        <w:autoSpaceDN w:val="0"/>
        <w:adjustRightInd w:val="0"/>
        <w:spacing w:line="240" w:lineRule="auto"/>
        <w:ind w:right="-1420"/>
        <w:rPr>
          <w:rFonts w:ascii="CorpoS" w:hAnsi="CorpoS" w:cs="CorpoS"/>
          <w:color w:val="000000"/>
          <w:sz w:val="20"/>
          <w:szCs w:val="20"/>
          <w:lang w:val="en-US"/>
        </w:rPr>
      </w:pPr>
    </w:p>
    <w:p w14:paraId="4BB41E5D" w14:textId="01FDDCFA" w:rsidR="008A0DCC" w:rsidRPr="00172899" w:rsidRDefault="008A0DCC" w:rsidP="008A0DCC">
      <w:pPr>
        <w:widowControl w:val="0"/>
        <w:tabs>
          <w:tab w:val="right" w:pos="6801"/>
          <w:tab w:val="right" w:pos="9068"/>
        </w:tabs>
        <w:autoSpaceDE w:val="0"/>
        <w:autoSpaceDN w:val="0"/>
        <w:adjustRightInd w:val="0"/>
        <w:spacing w:line="240" w:lineRule="auto"/>
        <w:ind w:right="-1419"/>
        <w:rPr>
          <w:rFonts w:ascii="Times New Roman" w:hAnsi="Times New Roman"/>
          <w:sz w:val="24"/>
          <w:szCs w:val="24"/>
          <w:lang w:val="en-US"/>
        </w:rPr>
      </w:pPr>
      <w:r w:rsidRPr="00172899">
        <w:rPr>
          <w:rFonts w:ascii="CorpoS" w:hAnsi="CorpoS" w:cs="CorpoS"/>
          <w:color w:val="000000"/>
          <w:sz w:val="20"/>
          <w:szCs w:val="20"/>
          <w:lang w:val="en-US"/>
        </w:rPr>
        <w:t xml:space="preserve">VAZ-Check: </w:t>
      </w:r>
      <w:r>
        <w:rPr>
          <w:rFonts w:ascii="CorpoS" w:hAnsi="CorpoS" w:cs="CorpoS"/>
          <w:color w:val="000000"/>
          <w:sz w:val="20"/>
          <w:szCs w:val="20"/>
        </w:rPr>
        <w:t>#</w:t>
      </w:r>
    </w:p>
    <w:p w14:paraId="57FDA7FB" w14:textId="77777777" w:rsidR="008A0DCC" w:rsidRPr="00172899" w:rsidRDefault="008A0DCC" w:rsidP="008A0DCC">
      <w:pPr>
        <w:widowControl w:val="0"/>
        <w:tabs>
          <w:tab w:val="right" w:pos="6801"/>
          <w:tab w:val="right" w:pos="9068"/>
        </w:tabs>
        <w:autoSpaceDE w:val="0"/>
        <w:autoSpaceDN w:val="0"/>
        <w:adjustRightInd w:val="0"/>
        <w:spacing w:line="240" w:lineRule="auto"/>
        <w:ind w:right="-1419"/>
        <w:rPr>
          <w:rFonts w:ascii="CorpoS" w:hAnsi="CorpoS" w:cs="CorpoS"/>
          <w:color w:val="000000"/>
          <w:sz w:val="20"/>
          <w:szCs w:val="20"/>
          <w:lang w:val="en-US"/>
        </w:rPr>
      </w:pPr>
    </w:p>
    <w:p w14:paraId="39222BFD" w14:textId="77777777" w:rsidR="008A0DCC" w:rsidRDefault="008A0DCC" w:rsidP="008A0DCC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lastRenderedPageBreak/>
        <w:t xml:space="preserve">Vehicle status / list of reports </w:t>
      </w:r>
    </w:p>
    <w:p w14:paraId="3EABE87E" w14:textId="4345A7A5" w:rsidR="008A0DCC" w:rsidRDefault="008A0DCC" w:rsidP="008A0DCC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sz w:val="24"/>
          <w:szCs w:val="24"/>
        </w:rPr>
      </w:pPr>
      <w:bookmarkStart w:id="1" w:name="W_44548_c5ba49df287b42439e7994753b22de1c"/>
    </w:p>
    <w:tbl>
      <w:tblPr>
        <w:tblW w:w="0" w:type="auto"/>
        <w:tblInd w:w="11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926"/>
        <w:gridCol w:w="7271"/>
      </w:tblGrid>
      <w:tr w:rsidR="008A0DCC" w:rsidRPr="00887EAE" w14:paraId="257C33AB" w14:textId="77777777" w:rsidTr="00482A07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64031046" w14:textId="77777777" w:rsidR="008A0DCC" w:rsidRPr="00887EAE" w:rsidRDefault="008A0DCC" w:rsidP="00482A07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Category: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649439D9" w14:textId="69537F40" w:rsidR="008A0DCC" w:rsidRPr="00887EAE" w:rsidRDefault="008A0DCC" w:rsidP="00482A07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Calculation</w:t>
            </w:r>
          </w:p>
        </w:tc>
      </w:tr>
      <w:tr w:rsidR="008A0DCC" w:rsidRPr="00887EAE" w14:paraId="4805C48A" w14:textId="77777777" w:rsidTr="00482A07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28D6E7F0" w14:textId="77777777" w:rsidR="008A0DCC" w:rsidRPr="00887EAE" w:rsidRDefault="008A0DCC" w:rsidP="00482A07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Report type: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578C9A3C" w14:textId="7ACCFE92" w:rsidR="008A0DCC" w:rsidRPr="00887EAE" w:rsidRDefault="008A0DCC" w:rsidP="00482A07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Warning confirmed</w:t>
            </w: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(Confirmed)</w:t>
            </w:r>
          </w:p>
        </w:tc>
      </w:tr>
      <w:tr w:rsidR="008A0DCC" w:rsidRPr="00887EAE" w14:paraId="38E535FF" w14:textId="77777777" w:rsidTr="00482A07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2051CCAF" w14:textId="77777777" w:rsidR="008A0DCC" w:rsidRPr="00887EAE" w:rsidRDefault="008A0DCC" w:rsidP="00482A07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Description: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7D261449" w14:textId="07F91616" w:rsidR="008A0DCC" w:rsidRPr="00887EAE" w:rsidRDefault="008A0DCC" w:rsidP="00482A07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The documentation of price data is incomplete. To following Code [%s] the price information P.O.A. or price i.c.w..</w:t>
            </w:r>
          </w:p>
        </w:tc>
      </w:tr>
    </w:tbl>
    <w:p w14:paraId="712EE216" w14:textId="7F6B8F44" w:rsidR="008A0DCC" w:rsidRDefault="008A0DCC" w:rsidP="008A0DCC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tbl>
      <w:tblPr>
        <w:tblW w:w="0" w:type="auto"/>
        <w:tblInd w:w="11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926"/>
        <w:gridCol w:w="7271"/>
      </w:tblGrid>
      <w:tr w:rsidR="008A0DCC" w:rsidRPr="00887EAE" w14:paraId="37B11808" w14:textId="77777777" w:rsidTr="00482A07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2EA44C0C" w14:textId="77777777" w:rsidR="008A0DCC" w:rsidRPr="00887EAE" w:rsidRDefault="008A0DCC" w:rsidP="00482A07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Category: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70062B1E" w14:textId="71210E63" w:rsidR="008A0DCC" w:rsidRPr="00887EAE" w:rsidRDefault="008A0DCC" w:rsidP="00482A07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ETA-check</w:t>
            </w:r>
          </w:p>
        </w:tc>
      </w:tr>
      <w:tr w:rsidR="008A0DCC" w:rsidRPr="00887EAE" w14:paraId="24FC9578" w14:textId="77777777" w:rsidTr="00482A07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1FF3C7BF" w14:textId="77777777" w:rsidR="008A0DCC" w:rsidRPr="00887EAE" w:rsidRDefault="008A0DCC" w:rsidP="00482A07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Report type: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66429FE2" w14:textId="2A93D51C" w:rsidR="008A0DCC" w:rsidRPr="00887EAE" w:rsidRDefault="008A0DCC" w:rsidP="00482A07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Warning confirmed</w:t>
            </w: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(Confirmed)</w:t>
            </w:r>
          </w:p>
        </w:tc>
      </w:tr>
      <w:tr w:rsidR="008A0DCC" w:rsidRPr="00887EAE" w14:paraId="7F51D215" w14:textId="77777777" w:rsidTr="00482A07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08FED372" w14:textId="77777777" w:rsidR="008A0DCC" w:rsidRPr="00887EAE" w:rsidRDefault="008A0DCC" w:rsidP="00482A07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Description: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33026E64" w14:textId="180A3650" w:rsidR="008A0DCC" w:rsidRPr="00887EAE" w:rsidRDefault="008A0DCC" w:rsidP="00482A07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The ETA status of the vehicle is 'non-compliant'</w:t>
            </w:r>
          </w:p>
        </w:tc>
      </w:tr>
    </w:tbl>
    <w:p w14:paraId="24EEA975" w14:textId="63994712" w:rsidR="008A0DCC" w:rsidRDefault="008A0DCC" w:rsidP="008A0DCC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tbl>
      <w:tblPr>
        <w:tblW w:w="0" w:type="auto"/>
        <w:tblInd w:w="11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926"/>
        <w:gridCol w:w="7271"/>
      </w:tblGrid>
      <w:tr w:rsidR="008A0DCC" w:rsidRPr="00887EAE" w14:paraId="5DB096EF" w14:textId="77777777" w:rsidTr="00482A07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72E7C5FE" w14:textId="77777777" w:rsidR="008A0DCC" w:rsidRPr="00887EAE" w:rsidRDefault="008A0DCC" w:rsidP="00482A07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Category: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40A38EF8" w14:textId="7E3BD675" w:rsidR="008A0DCC" w:rsidRPr="00887EAE" w:rsidRDefault="008A0DCC" w:rsidP="00482A07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Configuration</w:t>
            </w:r>
          </w:p>
        </w:tc>
      </w:tr>
      <w:tr w:rsidR="008A0DCC" w:rsidRPr="00887EAE" w14:paraId="32F36D29" w14:textId="77777777" w:rsidTr="00482A07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5A9B3CAB" w14:textId="77777777" w:rsidR="008A0DCC" w:rsidRPr="00887EAE" w:rsidRDefault="008A0DCC" w:rsidP="00482A07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Report type: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107350E7" w14:textId="4063A940" w:rsidR="008A0DCC" w:rsidRPr="00887EAE" w:rsidRDefault="008A0DCC" w:rsidP="00482A07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Warning confirmed</w:t>
            </w: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(Confirmed)</w:t>
            </w:r>
          </w:p>
        </w:tc>
      </w:tr>
      <w:tr w:rsidR="008A0DCC" w:rsidRPr="00887EAE" w14:paraId="01113A69" w14:textId="77777777" w:rsidTr="00482A07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3FAF7D0F" w14:textId="77777777" w:rsidR="008A0DCC" w:rsidRPr="00887EAE" w:rsidRDefault="008A0DCC" w:rsidP="00482A07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Description: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4A5D8702" w14:textId="0CCB9EC6" w:rsidR="008A0DCC" w:rsidRPr="00887EAE" w:rsidRDefault="008A0DCC" w:rsidP="00482A07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Attention, front under ride guard (C7F) is included!</w:t>
            </w:r>
          </w:p>
        </w:tc>
      </w:tr>
    </w:tbl>
    <w:p w14:paraId="6EFE60A6" w14:textId="029053D3" w:rsidR="008A0DCC" w:rsidRDefault="008A0DCC" w:rsidP="008A0DCC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tbl>
      <w:tblPr>
        <w:tblW w:w="0" w:type="auto"/>
        <w:tblInd w:w="11" w:type="dxa"/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1926"/>
        <w:gridCol w:w="7271"/>
      </w:tblGrid>
      <w:tr w:rsidR="008A0DCC" w:rsidRPr="00887EAE" w14:paraId="4638236A" w14:textId="77777777" w:rsidTr="00482A07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2FCEB50B" w14:textId="77777777" w:rsidR="008A0DCC" w:rsidRPr="00887EAE" w:rsidRDefault="008A0DCC" w:rsidP="00482A07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Category: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280440D6" w14:textId="3D1992B3" w:rsidR="008A0DCC" w:rsidRPr="00887EAE" w:rsidRDefault="008A0DCC" w:rsidP="00482A07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General</w:t>
            </w:r>
          </w:p>
        </w:tc>
      </w:tr>
      <w:tr w:rsidR="008A0DCC" w:rsidRPr="00887EAE" w14:paraId="17A35769" w14:textId="77777777" w:rsidTr="00482A07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72B372E5" w14:textId="77777777" w:rsidR="008A0DCC" w:rsidRPr="00887EAE" w:rsidRDefault="008A0DCC" w:rsidP="00482A07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Report type: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694BAFC7" w14:textId="525D561D" w:rsidR="008A0DCC" w:rsidRPr="00887EAE" w:rsidRDefault="008A0DCC" w:rsidP="00482A07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Hint / Note</w:t>
            </w: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 xml:space="preserve"> </w:t>
            </w:r>
          </w:p>
        </w:tc>
      </w:tr>
      <w:tr w:rsidR="008A0DCC" w:rsidRPr="00887EAE" w14:paraId="234B890A" w14:textId="77777777" w:rsidTr="00482A07">
        <w:tc>
          <w:tcPr>
            <w:tcW w:w="1926" w:type="dxa"/>
            <w:tcBorders>
              <w:top w:val="nil"/>
              <w:left w:val="nil"/>
              <w:bottom w:val="nil"/>
              <w:right w:val="nil"/>
            </w:tcBorders>
          </w:tcPr>
          <w:p w14:paraId="705D231F" w14:textId="77777777" w:rsidR="008A0DCC" w:rsidRPr="00887EAE" w:rsidRDefault="008A0DCC" w:rsidP="00482A07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887EAE">
              <w:rPr>
                <w:rFonts w:ascii="CorpoS" w:hAnsi="CorpoS" w:cs="CorpoS"/>
                <w:color w:val="000000"/>
                <w:sz w:val="20"/>
                <w:szCs w:val="20"/>
              </w:rPr>
              <w:t>Description:</w:t>
            </w:r>
          </w:p>
        </w:tc>
        <w:tc>
          <w:tcPr>
            <w:tcW w:w="7271" w:type="dxa"/>
            <w:tcBorders>
              <w:top w:val="nil"/>
              <w:left w:val="nil"/>
              <w:bottom w:val="nil"/>
              <w:right w:val="nil"/>
            </w:tcBorders>
          </w:tcPr>
          <w:p w14:paraId="40193D25" w14:textId="73526735" w:rsidR="008A0DCC" w:rsidRPr="00887EAE" w:rsidRDefault="008A0DCC" w:rsidP="00482A07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CorpoS" w:hAnsi="CorpoS" w:cs="CorpoS"/>
                <w:color w:val="000000"/>
                <w:sz w:val="20"/>
                <w:szCs w:val="20"/>
              </w:rPr>
              <w:t>The e-mail address of the contact person is missing.</w:t>
            </w:r>
          </w:p>
        </w:tc>
      </w:tr>
      <w:bookmarkEnd w:id="1"/>
    </w:tbl>
    <w:p w14:paraId="23D4FAE2" w14:textId="50472C1F" w:rsidR="008A0DCC" w:rsidRDefault="008A0DCC" w:rsidP="008A0DCC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p w14:paraId="3CA9770F" w14:textId="1B351EEE" w:rsidR="008A0DCC" w:rsidRDefault="008A0DCC" w:rsidP="008A0DCC">
      <w:pPr>
        <w:widowControl w:val="0"/>
        <w:autoSpaceDE w:val="0"/>
        <w:autoSpaceDN w:val="0"/>
        <w:adjustRightInd w:val="0"/>
        <w:spacing w:line="240" w:lineRule="auto"/>
        <w:jc w:val="both"/>
        <w:rPr>
          <w:rFonts w:ascii="Times New Roman" w:hAnsi="Times New Roman"/>
          <w:sz w:val="24"/>
          <w:szCs w:val="24"/>
        </w:rPr>
      </w:pPr>
    </w:p>
    <w:p w14:paraId="4C4954D0" w14:textId="77777777" w:rsidR="008A0DCC" w:rsidRDefault="008A0DCC" w:rsidP="008A0DCC">
      <w:pPr>
        <w:widowControl w:val="0"/>
        <w:tabs>
          <w:tab w:val="right" w:pos="6802"/>
          <w:tab w:val="right" w:pos="9069"/>
        </w:tabs>
        <w:autoSpaceDE w:val="0"/>
        <w:autoSpaceDN w:val="0"/>
        <w:adjustRightInd w:val="0"/>
        <w:spacing w:line="240" w:lineRule="auto"/>
        <w:ind w:right="-1420"/>
        <w:rPr>
          <w:rFonts w:ascii="Times New Roman" w:hAnsi="Times New Roman"/>
          <w:sz w:val="24"/>
          <w:szCs w:val="24"/>
        </w:rPr>
      </w:pPr>
    </w:p>
    <w:p w14:paraId="0825FC9A" w14:textId="77777777" w:rsidR="008A0DCC" w:rsidRDefault="008A0DCC" w:rsidP="008A0DCC">
      <w:pPr>
        <w:widowControl w:val="0"/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345849D5" w14:textId="5A918200" w:rsidR="008A0DCC" w:rsidRDefault="008A0DCC" w:rsidP="008A0DCC">
      <w:pPr>
        <w:widowControl w:val="0"/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3A153876" w14:textId="77777777" w:rsidR="008A0DCC" w:rsidRDefault="008A0DCC" w:rsidP="008A0DCC">
      <w:pPr>
        <w:widowControl w:val="0"/>
        <w:autoSpaceDE w:val="0"/>
        <w:autoSpaceDN w:val="0"/>
        <w:adjustRightInd w:val="0"/>
        <w:spacing w:line="240" w:lineRule="auto"/>
        <w:rPr>
          <w:rFonts w:ascii="CorpoS" w:hAnsi="CorpoS" w:cs="CorpoS"/>
          <w:color w:val="000000"/>
        </w:rPr>
      </w:pPr>
    </w:p>
    <w:p w14:paraId="5B23D6AA" w14:textId="77777777" w:rsidR="008A0DCC" w:rsidRDefault="008A0DCC" w:rsidP="008A0DCC">
      <w:pPr>
        <w:widowControl w:val="0"/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  <w:sz w:val="24"/>
          <w:szCs w:val="24"/>
        </w:rPr>
        <w:t>Paint</w:t>
      </w:r>
    </w:p>
    <w:p w14:paraId="08EF22C2" w14:textId="6CF05248" w:rsidR="008A0DCC" w:rsidRDefault="008A0DCC" w:rsidP="008A0DCC">
      <w:pPr>
        <w:widowControl w:val="0"/>
        <w:tabs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b/>
          <w:bCs/>
          <w:color w:val="000000"/>
        </w:rPr>
        <w:t>Amount in EUR</w:t>
      </w:r>
    </w:p>
    <w:p w14:paraId="59152EA3" w14:textId="1EC75F10" w:rsidR="008A0DCC" w:rsidRDefault="008A0DCC" w:rsidP="008A0DCC">
      <w:pPr>
        <w:widowControl w:val="0"/>
        <w:tabs>
          <w:tab w:val="left" w:pos="-141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bookmarkStart w:id="2" w:name="W_4010_2b8a10511b394fae9b1508a795c3f224"/>
      <w:r>
        <w:rPr>
          <w:rFonts w:ascii="CorpoS" w:hAnsi="CorpoS" w:cs="CorpoS"/>
          <w:color w:val="000000"/>
        </w:rPr>
        <w:t>LZ 1</w:t>
      </w:r>
      <w:r>
        <w:rPr>
          <w:rFonts w:ascii="CorpoS" w:hAnsi="CorpoS" w:cs="CorpoS"/>
          <w:color w:val="000000"/>
        </w:rPr>
        <w:t xml:space="preserve">: </w:t>
      </w:r>
      <w:r>
        <w:rPr>
          <w:rFonts w:ascii="CorpoS" w:hAnsi="CorpoS" w:cs="CorpoS"/>
          <w:color w:val="000000"/>
        </w:rPr>
        <w:t>Cab</w:t>
      </w:r>
    </w:p>
    <w:p w14:paraId="1CAB0BF8" w14:textId="6F913FC8" w:rsidR="008A0DCC" w:rsidRDefault="008A0DCC" w:rsidP="008A0DCC">
      <w:pPr>
        <w:widowControl w:val="0"/>
        <w:tabs>
          <w:tab w:val="left" w:pos="1417"/>
          <w:tab w:val="left" w:pos="2551"/>
          <w:tab w:val="left" w:pos="3968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  <w:t xml:space="preserve">MB </w:t>
      </w:r>
      <w:r>
        <w:rPr>
          <w:rFonts w:ascii="CorpoS" w:hAnsi="CorpoS" w:cs="CorpoS"/>
          <w:color w:val="000000"/>
        </w:rPr>
        <w:t>9147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arctic white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  <w:r>
        <w:rPr>
          <w:rFonts w:ascii="CorpoS" w:hAnsi="CorpoS" w:cs="CorpoS"/>
          <w:color w:val="000000"/>
        </w:rPr>
        <w:tab/>
      </w:r>
    </w:p>
    <w:bookmarkEnd w:id="2"/>
    <w:p w14:paraId="68F6DA05" w14:textId="3025CC35" w:rsidR="008A0DCC" w:rsidRDefault="008A0DCC" w:rsidP="008A0DCC">
      <w:pPr>
        <w:widowControl w:val="0"/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6116E31B" w14:textId="7AD1EC38" w:rsidR="008A0DCC" w:rsidRDefault="008A0DCC" w:rsidP="008A0DCC">
      <w:pPr>
        <w:widowControl w:val="0"/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46137539" w14:textId="77777777" w:rsidR="008A0DCC" w:rsidRDefault="008A0DCC" w:rsidP="008A0DCC">
      <w:pPr>
        <w:widowControl w:val="0"/>
        <w:autoSpaceDE w:val="0"/>
        <w:autoSpaceDN w:val="0"/>
        <w:adjustRightInd w:val="0"/>
        <w:spacing w:line="240" w:lineRule="auto"/>
        <w:rPr>
          <w:rFonts w:ascii="CorpoS" w:hAnsi="CorpoS" w:cs="CorpoS"/>
          <w:color w:val="000000"/>
        </w:rPr>
      </w:pPr>
    </w:p>
    <w:p w14:paraId="7384F38E" w14:textId="77777777" w:rsidR="008A0DCC" w:rsidRDefault="008A0DCC" w:rsidP="008A0DCC">
      <w:pPr>
        <w:widowControl w:val="0"/>
        <w:autoSpaceDE w:val="0"/>
        <w:autoSpaceDN w:val="0"/>
        <w:adjustRightInd w:val="0"/>
        <w:spacing w:line="240" w:lineRule="auto"/>
        <w:rPr>
          <w:rFonts w:ascii="CorpoS" w:hAnsi="CorpoS" w:cs="CorpoS"/>
          <w:b/>
          <w:bCs/>
          <w:color w:val="000000"/>
          <w:sz w:val="24"/>
          <w:szCs w:val="24"/>
        </w:rPr>
      </w:pPr>
    </w:p>
    <w:p w14:paraId="4E808559" w14:textId="24415E78" w:rsidR="008A0DCC" w:rsidRDefault="008A0DCC" w:rsidP="008A0DCC">
      <w:pPr>
        <w:widowControl w:val="0"/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  <w:sz w:val="24"/>
          <w:szCs w:val="24"/>
        </w:rPr>
        <w:t>Tyres</w:t>
      </w:r>
    </w:p>
    <w:p w14:paraId="33887D6D" w14:textId="00DC7356" w:rsidR="008A0DCC" w:rsidRDefault="008A0DCC" w:rsidP="008A0DCC">
      <w:pPr>
        <w:widowControl w:val="0"/>
        <w:tabs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ab/>
      </w:r>
      <w:r>
        <w:rPr>
          <w:rFonts w:ascii="CorpoS" w:hAnsi="CorpoS" w:cs="CorpoS"/>
          <w:b/>
          <w:bCs/>
          <w:color w:val="000000"/>
        </w:rPr>
        <w:t>Amount in EUR</w:t>
      </w:r>
    </w:p>
    <w:p w14:paraId="53B2EA30" w14:textId="323BF682" w:rsidR="008A0DCC" w:rsidRDefault="008A0DCC" w:rsidP="008A0DCC">
      <w:pPr>
        <w:widowControl w:val="0"/>
        <w:tabs>
          <w:tab w:val="left" w:pos="1417"/>
          <w:tab w:val="left" w:pos="4960"/>
          <w:tab w:val="left" w:pos="6236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bookmarkStart w:id="3" w:name="W_4009_43ac868d6901413482ac0186dcc8cd92"/>
      <w:r>
        <w:rPr>
          <w:rFonts w:ascii="CorpoS" w:hAnsi="CorpoS" w:cs="CorpoS"/>
          <w:color w:val="000000"/>
        </w:rPr>
        <w:t>1st Axle</w:t>
      </w:r>
      <w:r>
        <w:rPr>
          <w:rFonts w:ascii="CorpoS" w:hAnsi="CorpoS" w:cs="CorpoS"/>
          <w:color w:val="000000"/>
        </w:rPr>
        <w:t>: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</w:t>
      </w:r>
      <w:r>
        <w:rPr>
          <w:rFonts w:ascii="CorpoS" w:hAnsi="CorpoS" w:cs="CorpoS"/>
          <w:color w:val="000000"/>
        </w:rPr>
        <w:t xml:space="preserve"> x </w:t>
      </w:r>
      <w:r>
        <w:rPr>
          <w:rFonts w:ascii="CorpoS" w:hAnsi="CorpoS" w:cs="CorpoS"/>
          <w:color w:val="000000"/>
        </w:rPr>
        <w:t>385/65 R 22,5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W48KMA 80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1,416.00</w:t>
      </w:r>
    </w:p>
    <w:p w14:paraId="11CF08C9" w14:textId="764828E6" w:rsidR="008A0DCC" w:rsidRDefault="008A0DCC" w:rsidP="008A0DCC">
      <w:pPr>
        <w:widowControl w:val="0"/>
        <w:tabs>
          <w:tab w:val="left" w:pos="1417"/>
          <w:tab w:val="left" w:pos="496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Michelin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 w:hint="eastAsia"/>
          <w:color w:val="000000"/>
        </w:rPr>
        <w:t> </w:t>
      </w:r>
      <w:r>
        <w:rPr>
          <w:rFonts w:ascii="CorpoS" w:hAnsi="CorpoS" w:cs="CorpoS"/>
          <w:color w:val="000000"/>
        </w:rPr>
        <w:t>Regio HD all pos.</w:t>
      </w:r>
      <w:r>
        <w:rPr>
          <w:rFonts w:ascii="CorpoS" w:hAnsi="CorpoS" w:cs="CorpoS"/>
          <w:color w:val="000000"/>
        </w:rPr>
        <w:tab/>
      </w:r>
    </w:p>
    <w:p w14:paraId="3AA3A024" w14:textId="20AB932F" w:rsidR="008A0DCC" w:rsidRDefault="008A0DCC" w:rsidP="008A0DCC">
      <w:pPr>
        <w:widowControl w:val="0"/>
        <w:tabs>
          <w:tab w:val="left" w:pos="1417"/>
          <w:tab w:val="left" w:pos="4960"/>
          <w:tab w:val="left" w:pos="6236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2nd Axle</w:t>
      </w:r>
      <w:r>
        <w:rPr>
          <w:rFonts w:ascii="CorpoS" w:hAnsi="CorpoS" w:cs="CorpoS"/>
          <w:color w:val="000000"/>
        </w:rPr>
        <w:t>: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</w:t>
      </w:r>
      <w:r>
        <w:rPr>
          <w:rFonts w:ascii="CorpoS" w:hAnsi="CorpoS" w:cs="CorpoS"/>
          <w:color w:val="000000"/>
        </w:rPr>
        <w:t xml:space="preserve"> x </w:t>
      </w:r>
      <w:r>
        <w:rPr>
          <w:rFonts w:ascii="CorpoS" w:hAnsi="CorpoS" w:cs="CorpoS"/>
          <w:color w:val="000000"/>
        </w:rPr>
        <w:t>385/65 R 22,5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W48KMA 80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1,416.00</w:t>
      </w:r>
    </w:p>
    <w:p w14:paraId="32434884" w14:textId="0385F5CC" w:rsidR="008A0DCC" w:rsidRDefault="008A0DCC" w:rsidP="008A0DCC">
      <w:pPr>
        <w:widowControl w:val="0"/>
        <w:tabs>
          <w:tab w:val="left" w:pos="1417"/>
          <w:tab w:val="left" w:pos="496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Michelin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 w:hint="eastAsia"/>
          <w:color w:val="000000"/>
        </w:rPr>
        <w:t> </w:t>
      </w:r>
      <w:r>
        <w:rPr>
          <w:rFonts w:ascii="CorpoS" w:hAnsi="CorpoS" w:cs="CorpoS"/>
          <w:color w:val="000000"/>
        </w:rPr>
        <w:t>Regio HD all pos.</w:t>
      </w:r>
      <w:r>
        <w:rPr>
          <w:rFonts w:ascii="CorpoS" w:hAnsi="CorpoS" w:cs="CorpoS"/>
          <w:color w:val="000000"/>
        </w:rPr>
        <w:tab/>
      </w:r>
    </w:p>
    <w:p w14:paraId="5CFA39F0" w14:textId="25E4E514" w:rsidR="008A0DCC" w:rsidRDefault="008A0DCC" w:rsidP="008A0DCC">
      <w:pPr>
        <w:widowControl w:val="0"/>
        <w:tabs>
          <w:tab w:val="left" w:pos="1417"/>
          <w:tab w:val="left" w:pos="4960"/>
          <w:tab w:val="left" w:pos="6236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3rd Axle</w:t>
      </w:r>
      <w:r>
        <w:rPr>
          <w:rFonts w:ascii="CorpoS" w:hAnsi="CorpoS" w:cs="CorpoS"/>
          <w:color w:val="000000"/>
        </w:rPr>
        <w:t>: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4</w:t>
      </w:r>
      <w:r>
        <w:rPr>
          <w:rFonts w:ascii="CorpoS" w:hAnsi="CorpoS" w:cs="CorpoS"/>
          <w:color w:val="000000"/>
        </w:rPr>
        <w:t xml:space="preserve"> x </w:t>
      </w:r>
      <w:r>
        <w:rPr>
          <w:rFonts w:ascii="CorpoS" w:hAnsi="CorpoS" w:cs="CorpoS"/>
          <w:color w:val="000000"/>
        </w:rPr>
        <w:t>315/80 R 22,5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F18KUB 80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1,988.00</w:t>
      </w:r>
    </w:p>
    <w:p w14:paraId="068DA041" w14:textId="2A260847" w:rsidR="008A0DCC" w:rsidRDefault="008A0DCC" w:rsidP="008A0DCC">
      <w:pPr>
        <w:widowControl w:val="0"/>
        <w:tabs>
          <w:tab w:val="left" w:pos="1417"/>
          <w:tab w:val="left" w:pos="496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Michelin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 w:hint="eastAsia"/>
          <w:color w:val="000000"/>
        </w:rPr>
        <w:t> </w:t>
      </w:r>
      <w:r>
        <w:rPr>
          <w:rFonts w:ascii="CorpoS" w:hAnsi="CorpoS" w:cs="CorpoS"/>
          <w:color w:val="000000"/>
        </w:rPr>
        <w:t>Highway cross country HD drive</w:t>
      </w:r>
      <w:r>
        <w:rPr>
          <w:rFonts w:ascii="CorpoS" w:hAnsi="CorpoS" w:cs="CorpoS"/>
          <w:color w:val="000000"/>
        </w:rPr>
        <w:tab/>
      </w:r>
    </w:p>
    <w:p w14:paraId="64D4884D" w14:textId="5D63B91A" w:rsidR="008A0DCC" w:rsidRDefault="008A0DCC" w:rsidP="008A0DCC">
      <w:pPr>
        <w:widowControl w:val="0"/>
        <w:tabs>
          <w:tab w:val="left" w:pos="1417"/>
          <w:tab w:val="left" w:pos="4960"/>
          <w:tab w:val="left" w:pos="6236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4th Axle</w:t>
      </w:r>
      <w:r>
        <w:rPr>
          <w:rFonts w:ascii="CorpoS" w:hAnsi="CorpoS" w:cs="CorpoS"/>
          <w:color w:val="000000"/>
        </w:rPr>
        <w:t>: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4</w:t>
      </w:r>
      <w:r>
        <w:rPr>
          <w:rFonts w:ascii="CorpoS" w:hAnsi="CorpoS" w:cs="CorpoS"/>
          <w:color w:val="000000"/>
        </w:rPr>
        <w:t xml:space="preserve"> x </w:t>
      </w:r>
      <w:r>
        <w:rPr>
          <w:rFonts w:ascii="CorpoS" w:hAnsi="CorpoS" w:cs="CorpoS"/>
          <w:color w:val="000000"/>
        </w:rPr>
        <w:t>315/80 R 22,5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F18KUB 80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1,988.00</w:t>
      </w:r>
    </w:p>
    <w:p w14:paraId="487DD0E8" w14:textId="212247C6" w:rsidR="008A0DCC" w:rsidRDefault="008A0DCC" w:rsidP="008A0DCC">
      <w:pPr>
        <w:widowControl w:val="0"/>
        <w:tabs>
          <w:tab w:val="left" w:pos="1417"/>
          <w:tab w:val="left" w:pos="496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lastRenderedPageBreak/>
        <w:tab/>
      </w:r>
      <w:r>
        <w:rPr>
          <w:rFonts w:ascii="CorpoS" w:hAnsi="CorpoS" w:cs="CorpoS"/>
          <w:color w:val="000000"/>
        </w:rPr>
        <w:t>Michelin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 w:hint="eastAsia"/>
          <w:color w:val="000000"/>
        </w:rPr>
        <w:t> </w:t>
      </w:r>
      <w:r>
        <w:rPr>
          <w:rFonts w:ascii="CorpoS" w:hAnsi="CorpoS" w:cs="CorpoS"/>
          <w:color w:val="000000"/>
        </w:rPr>
        <w:t>Highway cross country HD drive</w:t>
      </w:r>
      <w:r>
        <w:rPr>
          <w:rFonts w:ascii="CorpoS" w:hAnsi="CorpoS" w:cs="CorpoS"/>
          <w:color w:val="000000"/>
        </w:rPr>
        <w:tab/>
      </w:r>
    </w:p>
    <w:p w14:paraId="16408D20" w14:textId="0AF643C1" w:rsidR="008A0DCC" w:rsidRDefault="008A0DCC" w:rsidP="008A0DCC">
      <w:pPr>
        <w:widowControl w:val="0"/>
        <w:tabs>
          <w:tab w:val="left" w:pos="1417"/>
          <w:tab w:val="left" w:pos="4960"/>
          <w:tab w:val="left" w:pos="6236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Spare wheel</w:t>
      </w:r>
      <w:r>
        <w:rPr>
          <w:rFonts w:ascii="CorpoS" w:hAnsi="CorpoS" w:cs="CorpoS"/>
          <w:color w:val="000000"/>
        </w:rPr>
        <w:t>: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</w:t>
      </w:r>
      <w:r>
        <w:rPr>
          <w:rFonts w:ascii="CorpoS" w:hAnsi="CorpoS" w:cs="CorpoS"/>
          <w:color w:val="000000"/>
        </w:rPr>
        <w:t xml:space="preserve"> x </w:t>
      </w:r>
      <w:r>
        <w:rPr>
          <w:rFonts w:ascii="CorpoS" w:hAnsi="CorpoS" w:cs="CorpoS"/>
          <w:color w:val="000000"/>
        </w:rPr>
        <w:t>315/80 R 22,5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F18KUB 80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1,215.00</w:t>
      </w:r>
    </w:p>
    <w:p w14:paraId="4572C5E3" w14:textId="49E2D876" w:rsidR="008A0DCC" w:rsidRDefault="008A0DCC" w:rsidP="008A0DCC">
      <w:pPr>
        <w:widowControl w:val="0"/>
        <w:tabs>
          <w:tab w:val="left" w:pos="1417"/>
          <w:tab w:val="left" w:pos="496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Michelin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 w:hint="eastAsia"/>
          <w:color w:val="000000"/>
        </w:rPr>
        <w:t> </w:t>
      </w:r>
      <w:r>
        <w:rPr>
          <w:rFonts w:ascii="CorpoS" w:hAnsi="CorpoS" w:cs="CorpoS"/>
          <w:color w:val="000000"/>
        </w:rPr>
        <w:t>Highway cross country HD drive</w:t>
      </w:r>
      <w:r>
        <w:rPr>
          <w:rFonts w:ascii="CorpoS" w:hAnsi="CorpoS" w:cs="CorpoS"/>
          <w:color w:val="000000"/>
        </w:rPr>
        <w:tab/>
      </w:r>
    </w:p>
    <w:bookmarkEnd w:id="3"/>
    <w:p w14:paraId="5F1E7752" w14:textId="2F28BA2D" w:rsidR="008A0DCC" w:rsidRDefault="008A0DCC" w:rsidP="008A0DCC">
      <w:pPr>
        <w:widowControl w:val="0"/>
        <w:tabs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2ED4672C" w14:textId="3D88003E" w:rsidR="008A0DCC" w:rsidRDefault="008A0DCC" w:rsidP="008A0DCC">
      <w:pPr>
        <w:widowControl w:val="0"/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2586C96B" w14:textId="77777777" w:rsidR="008A0DCC" w:rsidRDefault="008A0DCC" w:rsidP="008A0DCC">
      <w:pPr>
        <w:widowControl w:val="0"/>
        <w:autoSpaceDE w:val="0"/>
        <w:autoSpaceDN w:val="0"/>
        <w:adjustRightInd w:val="0"/>
        <w:spacing w:line="240" w:lineRule="auto"/>
        <w:rPr>
          <w:rFonts w:ascii="CorpoS" w:hAnsi="CorpoS" w:cs="CorpoS"/>
          <w:color w:val="000000"/>
          <w:sz w:val="24"/>
          <w:szCs w:val="24"/>
        </w:rPr>
      </w:pPr>
    </w:p>
    <w:p w14:paraId="3EE9DDD2" w14:textId="77777777" w:rsidR="008A0DCC" w:rsidRDefault="008A0DCC" w:rsidP="008A0DCC">
      <w:pPr>
        <w:widowControl w:val="0"/>
        <w:autoSpaceDE w:val="0"/>
        <w:autoSpaceDN w:val="0"/>
        <w:adjustRightInd w:val="0"/>
        <w:spacing w:line="240" w:lineRule="auto"/>
        <w:rPr>
          <w:rFonts w:ascii="CorpoS" w:hAnsi="CorpoS" w:cs="CorpoS"/>
          <w:color w:val="000000"/>
          <w:sz w:val="24"/>
          <w:szCs w:val="24"/>
        </w:rPr>
      </w:pPr>
    </w:p>
    <w:p w14:paraId="2CEF93DD" w14:textId="77777777" w:rsidR="008A0DCC" w:rsidRDefault="008A0DCC" w:rsidP="008A0DCC">
      <w:pPr>
        <w:widowControl w:val="0"/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  <w:sz w:val="24"/>
          <w:szCs w:val="24"/>
        </w:rPr>
        <w:t>Vehicle equipment</w:t>
      </w:r>
    </w:p>
    <w:p w14:paraId="7E083F34" w14:textId="7885BBF1" w:rsidR="008A0DCC" w:rsidRDefault="008A0DCC" w:rsidP="008A0DCC">
      <w:pPr>
        <w:widowControl w:val="0"/>
        <w:tabs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ab/>
      </w:r>
      <w:r>
        <w:rPr>
          <w:rFonts w:ascii="CorpoS" w:hAnsi="CorpoS" w:cs="CorpoS"/>
          <w:b/>
          <w:bCs/>
          <w:color w:val="000000"/>
        </w:rPr>
        <w:t>Amount in EUR</w:t>
      </w:r>
    </w:p>
    <w:p w14:paraId="79F9FC44" w14:textId="5E4D35F7" w:rsidR="008A0DCC" w:rsidRDefault="008A0DCC" w:rsidP="008A0DCC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bookmarkStart w:id="4" w:name="W_4053_256f8f4286224ebaa901aa5562ad41de"/>
    </w:p>
    <w:p w14:paraId="064FA2E9" w14:textId="2CCCF5EA" w:rsidR="008A0DCC" w:rsidRDefault="008A0DCC" w:rsidP="008A0DCC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>National Version</w:t>
      </w:r>
    </w:p>
    <w:p w14:paraId="38296ED4" w14:textId="67EDD163" w:rsidR="008A0DCC" w:rsidRDefault="008A0DCC" w:rsidP="008A0DCC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*&gt;&gt;&gt;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Basetype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23FA1A00" w14:textId="6EFB8740" w:rsidR="008A0DCC" w:rsidRDefault="008A0DCC" w:rsidP="008A0DCC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4CC42E04" w14:textId="16FDC852" w:rsidR="008A0DCC" w:rsidRDefault="008A0DCC" w:rsidP="008A0DCC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>Chassis version</w:t>
      </w:r>
    </w:p>
    <w:p w14:paraId="1D263C40" w14:textId="0CED488F" w:rsidR="008A0DCC" w:rsidRDefault="008A0DCC" w:rsidP="008A0DCC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V1B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Arocs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565E66D8" w14:textId="2AEE0A49" w:rsidR="008A0DCC" w:rsidRDefault="008A0DCC" w:rsidP="008A0DCC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V1Z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Grounder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0BDFB98E" w14:textId="45FC9E3D" w:rsidR="008A0DCC" w:rsidRDefault="008A0DCC" w:rsidP="008A0DCC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C3G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Wheelbase 5450 mm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525.00</w:t>
      </w:r>
    </w:p>
    <w:p w14:paraId="4DB90848" w14:textId="2C8AD7AD" w:rsidR="008A0DCC" w:rsidRDefault="008A0DCC" w:rsidP="008A0DCC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4E7F8D1E" w14:textId="5AECD72B" w:rsidR="008A0DCC" w:rsidRDefault="008A0DCC" w:rsidP="008A0DCC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>Axle load distribution</w:t>
      </w:r>
    </w:p>
    <w:p w14:paraId="0E55A55F" w14:textId="5A5BDD26" w:rsidR="008A0DCC" w:rsidRDefault="008A0DCC" w:rsidP="008A0DCC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W8M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Weight variant 44.0 t (9.0/9.0/13.0/13.0)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6FE4F262" w14:textId="588FBFAD" w:rsidR="008A0DCC" w:rsidRDefault="008A0DCC" w:rsidP="008A0DCC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3D339E86" w14:textId="1FAA32DE" w:rsidR="008A0DCC" w:rsidRDefault="008A0DCC" w:rsidP="008A0DCC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>Engine</w:t>
      </w:r>
    </w:p>
    <w:p w14:paraId="00555D84" w14:textId="633220DF" w:rsidR="008A0DCC" w:rsidRDefault="008A0DCC" w:rsidP="008A0DCC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M2Q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Eng. OM470,inline 6, 10.7 l, 290kW (394hp),1900 Nm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3B32DEA9" w14:textId="23ACADBB" w:rsidR="008A0DCC" w:rsidRDefault="008A0DCC" w:rsidP="008A0DCC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M5A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2. Engine generation OM470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4CC62FE2" w14:textId="754AEDFB" w:rsidR="008A0DCC" w:rsidRDefault="008A0DCC" w:rsidP="008A0DCC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Z5D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OM 470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2BD4FF0E" w14:textId="4307D5D4" w:rsidR="008A0DCC" w:rsidRDefault="008A0DCC" w:rsidP="008A0DCC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M5S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Engine version Euro V, export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-18,228.00</w:t>
      </w:r>
    </w:p>
    <w:p w14:paraId="56E67554" w14:textId="4F956BDD" w:rsidR="008A0DCC" w:rsidRDefault="008A0DCC" w:rsidP="008A0DCC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M8A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Air intake from front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59DD19E8" w14:textId="0BF47C9D" w:rsidR="008A0DCC" w:rsidRDefault="008A0DCC" w:rsidP="008A0DCC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M8Y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Fuel pre-filter, chassis-mounted, additional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680.00</w:t>
      </w:r>
    </w:p>
    <w:p w14:paraId="18ED9DB6" w14:textId="38974A0C" w:rsidR="008A0DCC" w:rsidRDefault="008A0DCC" w:rsidP="008A0DCC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M7V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Cooling output for very hot regions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792.00</w:t>
      </w:r>
    </w:p>
    <w:p w14:paraId="0FB54AA5" w14:textId="72AF5E81" w:rsidR="008A0DCC" w:rsidRDefault="008A0DCC" w:rsidP="008A0DCC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M7I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Insect screen in front of cooling system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526B68DD" w14:textId="3FD2EF4A" w:rsidR="008A0DCC" w:rsidRDefault="008A0DCC" w:rsidP="008A0DCC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M5U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Exhaust brake, standard system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33DE0805" w14:textId="6D876D42" w:rsidR="008A0DCC" w:rsidRDefault="008A0DCC" w:rsidP="008A0DCC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M6L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Air compressor, 2-cylinder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1DB617B9" w14:textId="0FA11A85" w:rsidR="008A0DCC" w:rsidRDefault="008A0DCC" w:rsidP="008A0DCC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M0A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Engine mounts, reinforced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465.00</w:t>
      </w:r>
    </w:p>
    <w:p w14:paraId="79217A1C" w14:textId="6274FD30" w:rsidR="008A0DCC" w:rsidRDefault="008A0DCC" w:rsidP="008A0DCC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14568774" w14:textId="2134737A" w:rsidR="008A0DCC" w:rsidRDefault="008A0DCC" w:rsidP="008A0DCC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>Clutch &amp; transmission</w:t>
      </w:r>
    </w:p>
    <w:p w14:paraId="56971A52" w14:textId="6FD57DE3" w:rsidR="008A0DCC" w:rsidRDefault="008A0DCC" w:rsidP="008A0DCC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G5B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Double-disc clutch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1,015.00</w:t>
      </w:r>
    </w:p>
    <w:p w14:paraId="29DC1784" w14:textId="25D1B691" w:rsidR="008A0DCC" w:rsidRDefault="008A0DCC" w:rsidP="008A0DCC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G2D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Transmission G 280-16/11.7-0.69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2,312.00</w:t>
      </w:r>
    </w:p>
    <w:p w14:paraId="3B5CF5A3" w14:textId="22B549F2" w:rsidR="008A0DCC" w:rsidRDefault="008A0DCC" w:rsidP="008A0DCC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N6Z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Transmission oil cooling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309221E6" w14:textId="5F171714" w:rsidR="008A0DCC" w:rsidRDefault="008A0DCC" w:rsidP="008A0DCC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G0R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Transmission support arms, optimised for removal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4A92E200" w14:textId="7F570053" w:rsidR="008A0DCC" w:rsidRDefault="008A0DCC" w:rsidP="008A0DCC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G5G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Mercedes PowerShift 3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65F5E6F6" w14:textId="1A79DC68" w:rsidR="008A0DCC" w:rsidRDefault="008A0DCC" w:rsidP="008A0DCC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lastRenderedPageBreak/>
        <w:t>G5L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PowerShift Advanced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103432D2" w14:textId="36572F0E" w:rsidR="008A0DCC" w:rsidRDefault="008A0DCC" w:rsidP="008A0DCC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G0K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Drive program, economy/power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0ED2F280" w14:textId="736D665C" w:rsidR="008A0DCC" w:rsidRDefault="008A0DCC" w:rsidP="008A0DCC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N6P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Prov.for PTO, via external transfer case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951.00</w:t>
      </w:r>
    </w:p>
    <w:p w14:paraId="45050A0D" w14:textId="0C9A300A" w:rsidR="008A0DCC" w:rsidRDefault="008A0DCC" w:rsidP="008A0DCC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6D5F80FE" w14:textId="6B7C5AE5" w:rsidR="008A0DCC" w:rsidRDefault="008A0DCC" w:rsidP="008A0DCC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>Axles &amp; suspension</w:t>
      </w:r>
    </w:p>
    <w:p w14:paraId="03E47C2D" w14:textId="7E2281A9" w:rsidR="008A0DCC" w:rsidRDefault="008A0DCC" w:rsidP="008A0DCC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A1Y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Front axle, straight version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559024AD" w14:textId="7C111B0A" w:rsidR="008A0DCC" w:rsidRDefault="008A0DCC" w:rsidP="008A0DCC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A1E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Front axle 9.0 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6,148.00</w:t>
      </w:r>
    </w:p>
    <w:p w14:paraId="6F76903E" w14:textId="604F1E3C" w:rsidR="008A0DCC" w:rsidRDefault="008A0DCC" w:rsidP="008A0DCC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A2G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Rear axle, crown wheel 300, planetary, 13.4 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18BC8962" w14:textId="26C01F01" w:rsidR="008A0DCC" w:rsidRDefault="008A0DCC" w:rsidP="008A0DCC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A6A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Axle ratio i = 4.571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62E5E970" w14:textId="156A3C53" w:rsidR="008A0DCC" w:rsidRDefault="008A0DCC" w:rsidP="008A0DCC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Q1W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Front spring, 2 x 9.0 t, 4-leaf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765.00</w:t>
      </w:r>
    </w:p>
    <w:p w14:paraId="26EBA8F2" w14:textId="7FFB2574" w:rsidR="008A0DCC" w:rsidRDefault="008A0DCC" w:rsidP="008A0DCC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Q3A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Rear spring, 2 x 13.0 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74782774" w14:textId="655B8937" w:rsidR="008A0DCC" w:rsidRDefault="008A0DCC" w:rsidP="008A0DCC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C6Q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Stabiliser, front axle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4BE0242F" w14:textId="1F98148E" w:rsidR="008A0DCC" w:rsidRDefault="008A0DCC" w:rsidP="008A0DCC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C6Y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Stabiliser, under frame, rear axle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562B64BF" w14:textId="044D5DE3" w:rsidR="008A0DCC" w:rsidRDefault="008A0DCC" w:rsidP="008A0DCC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59C4D877" w14:textId="65282AF0" w:rsidR="008A0DCC" w:rsidRDefault="008A0DCC" w:rsidP="008A0DCC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>Wheels &amp; tyres</w:t>
      </w:r>
    </w:p>
    <w:p w14:paraId="6FB12857" w14:textId="50772472" w:rsidR="008A0DCC" w:rsidRDefault="008A0DCC" w:rsidP="008A0DCC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R1T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15-degree tapered rims, 11.75 x 22.5, front axle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735.00</w:t>
      </w:r>
    </w:p>
    <w:p w14:paraId="7BC6D360" w14:textId="10E5096E" w:rsidR="008A0DCC" w:rsidRDefault="008A0DCC" w:rsidP="008A0DCC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R1Q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15-degree tapered rims, 9.00 x 22.5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336F9EA6" w14:textId="25F9AEF6" w:rsidR="008A0DCC" w:rsidRDefault="008A0DCC" w:rsidP="008A0DCC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R8F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Spare wheel carrier, provisional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408.00</w:t>
      </w:r>
    </w:p>
    <w:p w14:paraId="398B4B2D" w14:textId="543F27EB" w:rsidR="008A0DCC" w:rsidRDefault="008A0DCC" w:rsidP="008A0DCC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R8P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Spare wheel/spare wheel rim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456.00</w:t>
      </w:r>
    </w:p>
    <w:p w14:paraId="554CA00E" w14:textId="46CD20E2" w:rsidR="008A0DCC" w:rsidRDefault="008A0DCC" w:rsidP="008A0DCC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R0Z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Wheel-nut cap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159.00</w:t>
      </w:r>
    </w:p>
    <w:p w14:paraId="6FD770C4" w14:textId="4E0199B6" w:rsidR="008A0DCC" w:rsidRDefault="008A0DCC" w:rsidP="008A0DCC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1.A.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W48KMA 80   2x   385/65 R 22,5   Regio HD all pos.   Michelin   X MULTI HL Z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1,416.00</w:t>
      </w:r>
    </w:p>
    <w:p w14:paraId="3E098EE7" w14:textId="13C20198" w:rsidR="008A0DCC" w:rsidRDefault="008A0DCC" w:rsidP="008A0DCC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2.A.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W48KMA 80   2x   385/65 R 22,5   Regio HD all pos.   Michelin   X MULTI HL Z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1,416.00</w:t>
      </w:r>
    </w:p>
    <w:p w14:paraId="1DA24261" w14:textId="2612D2D3" w:rsidR="008A0DCC" w:rsidRDefault="008A0DCC" w:rsidP="008A0DCC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3.A.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F18KUB 80   4x   315/80 R 22,5   Highway cross country HD drive   Michelin   X WORKS HD 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1,988.00</w:t>
      </w:r>
    </w:p>
    <w:p w14:paraId="02A39DC4" w14:textId="5368F91E" w:rsidR="008A0DCC" w:rsidRDefault="008A0DCC" w:rsidP="008A0DCC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4.A.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F18KUB 80   4x   315/80 R 22,5   Highway cross country HD drive   Michelin   X WORKS HD 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1,988.00</w:t>
      </w:r>
    </w:p>
    <w:p w14:paraId="001CC961" w14:textId="220EF251" w:rsidR="008A0DCC" w:rsidRDefault="008A0DCC" w:rsidP="008A0DCC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F18KUB 80   1x   315/80 R 22,5   Highway cross country HD drive   Michelin   X WORKS HD 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1,215.00</w:t>
      </w:r>
    </w:p>
    <w:p w14:paraId="4122C57E" w14:textId="764019DE" w:rsidR="008A0DCC" w:rsidRDefault="008A0DCC" w:rsidP="008A0DCC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6DFF597F" w14:textId="1B561B71" w:rsidR="008A0DCC" w:rsidRDefault="008A0DCC" w:rsidP="008A0DCC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>Frame and components attached to frame</w:t>
      </w:r>
    </w:p>
    <w:p w14:paraId="78195E76" w14:textId="3064C076" w:rsidR="008A0DCC" w:rsidRDefault="008A0DCC" w:rsidP="008A0DCC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C5P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Bolted frame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2277191E" w14:textId="38433AF1" w:rsidR="008A0DCC" w:rsidRDefault="008A0DCC" w:rsidP="008A0DCC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C9S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Deletion mounting parts, on frame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7C855D12" w14:textId="3C90429D" w:rsidR="008A0DCC" w:rsidRDefault="008A0DCC" w:rsidP="008A0DCC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C0Y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Frame overhang 1900 mm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7BD8D8EA" w14:textId="22513C57" w:rsidR="008A0DCC" w:rsidRDefault="008A0DCC" w:rsidP="008A0DCC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CLX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Servotwin, optimised, dual-circuit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70816959" w14:textId="464BA241" w:rsidR="008A0DCC" w:rsidRDefault="008A0DCC" w:rsidP="008A0DCC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CLW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Steering oil cooling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3959771B" w14:textId="1041055D" w:rsidR="008A0DCC" w:rsidRDefault="008A0DCC" w:rsidP="008A0DCC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C6J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Power steering pump, uncontrolled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388827EC" w14:textId="073902A9" w:rsidR="008A0DCC" w:rsidRDefault="008A0DCC" w:rsidP="008A0DCC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C7J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Battery carrier, batteries side by side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03F1F38A" w14:textId="74403F9F" w:rsidR="008A0DCC" w:rsidRDefault="008A0DCC" w:rsidP="008A0DCC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K0T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Main tank, left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16E3AE3B" w14:textId="725C9C23" w:rsidR="008A0DCC" w:rsidRDefault="008A0DCC" w:rsidP="008A0DCC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lastRenderedPageBreak/>
        <w:t>K3T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AdBlue tank, 25 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1FDBCD7D" w14:textId="5EF322EF" w:rsidR="008A0DCC" w:rsidRDefault="008A0DCC" w:rsidP="008A0DCC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K5A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Tank, 290 l, left, 650 x 565 x 950 mm, steel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53561DF8" w14:textId="671730E9" w:rsidR="008A0DCC" w:rsidRDefault="008A0DCC" w:rsidP="008A0DCC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K5M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Tanks, lockable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102.00</w:t>
      </w:r>
    </w:p>
    <w:p w14:paraId="250F3CD1" w14:textId="690097E6" w:rsidR="008A0DCC" w:rsidRDefault="008A0DCC" w:rsidP="008A0DCC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K5Q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Fuel screen, tank filler neck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63.00</w:t>
      </w:r>
    </w:p>
    <w:p w14:paraId="39D204DB" w14:textId="12B7ABE8" w:rsidR="008A0DCC" w:rsidRDefault="008A0DCC" w:rsidP="008A0DCC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Z4O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Tank cross-section, narrow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0852994B" w14:textId="111EAD0A" w:rsidR="008A0DCC" w:rsidRDefault="008A0DCC" w:rsidP="008A0DCC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Z4Q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Tank cross-section, low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16E04124" w14:textId="08B73C88" w:rsidR="008A0DCC" w:rsidRDefault="008A0DCC" w:rsidP="008A0DCC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K7P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Exhaust system, bracket two-piece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49EECF65" w14:textId="191D39D4" w:rsidR="008A0DCC" w:rsidRDefault="008A0DCC" w:rsidP="008A0DCC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K7S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Exhaust pipe, curved, above second axle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4B98432C" w14:textId="35B812A4" w:rsidR="008A0DCC" w:rsidRDefault="008A0DCC" w:rsidP="008A0DCC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K7W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Exhaust system, vertical tailpipe, pivoting outlet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1,700.00</w:t>
      </w:r>
    </w:p>
    <w:p w14:paraId="6BAAA25E" w14:textId="28CD6026" w:rsidR="008A0DCC" w:rsidRDefault="008A0DCC" w:rsidP="008A0DCC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C8F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Wing, for chassis transit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293FAF91" w14:textId="1C371BD2" w:rsidR="008A0DCC" w:rsidRDefault="008A0DCC" w:rsidP="008A0DCC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C7F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Front underride guard (ECE), aluminium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525.00</w:t>
      </w:r>
    </w:p>
    <w:p w14:paraId="0EFF20D7" w14:textId="6408A5F8" w:rsidR="008A0DCC" w:rsidRDefault="008A0DCC" w:rsidP="008A0DCC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F7B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Bumper, with steel corners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268406E0" w14:textId="75200465" w:rsidR="008A0DCC" w:rsidRDefault="008A0DCC" w:rsidP="008A0DCC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F7D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Bumper centre section w. towing eyes, coupling jaw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7BA70A9F" w14:textId="0BAA2D88" w:rsidR="008A0DCC" w:rsidRDefault="008A0DCC" w:rsidP="008A0DCC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M9V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Deletion, guard plate, bumper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5CDCFAE6" w14:textId="6BBE563A" w:rsidR="008A0DCC" w:rsidRDefault="008A0DCC" w:rsidP="008A0DCC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C7A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Rear underride guard (ECE)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1FF880F6" w14:textId="07A08A1B" w:rsidR="008A0DCC" w:rsidRDefault="008A0DCC" w:rsidP="008A0DCC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1B7818F0" w14:textId="6CDF9D46" w:rsidR="008A0DCC" w:rsidRDefault="008A0DCC" w:rsidP="008A0DCC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>Brake system</w:t>
      </w:r>
    </w:p>
    <w:p w14:paraId="6961722C" w14:textId="04413A68" w:rsidR="008A0DCC" w:rsidRDefault="008A0DCC" w:rsidP="008A0DCC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B2A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Disc brakes on front and rear axle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3EACF6DA" w14:textId="4DD666DE" w:rsidR="008A0DCC" w:rsidRDefault="008A0DCC" w:rsidP="008A0DCC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B1B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Electronic braking system with ABS and ASR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1A961656" w14:textId="5ADAB7AE" w:rsidR="008A0DCC" w:rsidRDefault="008A0DCC" w:rsidP="008A0DCC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B1Z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ABS, disengageable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250ABBEA" w14:textId="5E4A805B" w:rsidR="008A0DCC" w:rsidRDefault="008A0DCC" w:rsidP="008A0DCC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B1H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Electr. compressed air supply and control, centre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7839337A" w14:textId="56953B16" w:rsidR="008A0DCC" w:rsidRDefault="008A0DCC" w:rsidP="008A0DCC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B4A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Condensation monitoring, for compressed air sys.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56.00</w:t>
      </w:r>
    </w:p>
    <w:p w14:paraId="3D8A5613" w14:textId="0491D3A1" w:rsidR="008A0DCC" w:rsidRDefault="008A0DCC" w:rsidP="008A0DCC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B4M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Air reservoir, steel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09AF1761" w14:textId="7D176762" w:rsidR="008A0DCC" w:rsidRDefault="008A0DCC" w:rsidP="008A0DCC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B2X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Parking brake, electronic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57B9F390" w14:textId="08DC8B5C" w:rsidR="008A0DCC" w:rsidRDefault="008A0DCC" w:rsidP="008A0DCC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13C1C1BE" w14:textId="6723E78C" w:rsidR="008A0DCC" w:rsidRDefault="008A0DCC" w:rsidP="008A0DCC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>Cab exterior</w:t>
      </w:r>
    </w:p>
    <w:p w14:paraId="0B32551E" w14:textId="6FF3159D" w:rsidR="008A0DCC" w:rsidRDefault="008A0DCC" w:rsidP="008A0DCC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F1P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S-cab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69845514" w14:textId="73573664" w:rsidR="008A0DCC" w:rsidRDefault="008A0DCC" w:rsidP="008A0DCC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F1S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S-cab ClassicSpace, 2.30 m, tunnel 320 mm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4C36F3B3" w14:textId="2D713087" w:rsidR="008A0DCC" w:rsidRDefault="008A0DCC" w:rsidP="008A0DCC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F2C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Floor variant, tunnel 320 mm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67021A7D" w14:textId="3FDD2B6F" w:rsidR="008A0DCC" w:rsidRDefault="008A0DCC" w:rsidP="008A0DCC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F2G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Cab width 2.30 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4B95A121" w14:textId="39CEF6AC" w:rsidR="008A0DCC" w:rsidRDefault="008A0DCC" w:rsidP="008A0DCC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F2M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Cab, 420 mm attachment height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048F8E97" w14:textId="33B58FCD" w:rsidR="008A0DCC" w:rsidRDefault="008A0DCC" w:rsidP="008A0DCC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F2U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ClassicSpace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36C50F48" w14:textId="10F485CF" w:rsidR="008A0DCC" w:rsidRDefault="008A0DCC" w:rsidP="008A0DCC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F4I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Cab rear wall, with window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295.00</w:t>
      </w:r>
    </w:p>
    <w:p w14:paraId="0387E073" w14:textId="5C3DF78E" w:rsidR="008A0DCC" w:rsidRDefault="008A0DCC" w:rsidP="008A0DCC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F3A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Cab mountings, standard, steel-sprung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01C49CB2" w14:textId="23D9C089" w:rsidR="008A0DCC" w:rsidRDefault="008A0DCC" w:rsidP="008A0DCC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F3W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Cab tilting mechanism, mechanical-hydraulic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0F4DA086" w14:textId="2B051981" w:rsidR="008A0DCC" w:rsidRDefault="008A0DCC" w:rsidP="008A0DCC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F6D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Windscreen, tinted, with filter band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69.00</w:t>
      </w:r>
    </w:p>
    <w:p w14:paraId="4B4FA93E" w14:textId="4181CEF6" w:rsidR="008A0DCC" w:rsidRDefault="008A0DCC" w:rsidP="008A0DCC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F8V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Light sensor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213.00</w:t>
      </w:r>
    </w:p>
    <w:p w14:paraId="22CAF0D9" w14:textId="0BE56852" w:rsidR="008A0DCC" w:rsidRDefault="008A0DCC" w:rsidP="008A0DCC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D8A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Roof hatch/vent, roof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5CC3992D" w14:textId="32FCE9C1" w:rsidR="008A0DCC" w:rsidRDefault="008A0DCC" w:rsidP="008A0DCC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F7X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Cab entrance, left/right, rigid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3178F87D" w14:textId="18700061" w:rsidR="008A0DCC" w:rsidRDefault="008A0DCC" w:rsidP="008A0DCC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F0Y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Mirror cover, construction vehicle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4D30A012" w14:textId="515F69F1" w:rsidR="008A0DCC" w:rsidRDefault="008A0DCC" w:rsidP="008A0DCC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lastRenderedPageBreak/>
        <w:t>F6I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Front mirror, heated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194.00</w:t>
      </w:r>
    </w:p>
    <w:p w14:paraId="63B0ED0A" w14:textId="498F7834" w:rsidR="008A0DCC" w:rsidRDefault="008A0DCC" w:rsidP="008A0DCC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F5L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Sun visor, exterior, transparent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603.00</w:t>
      </w:r>
    </w:p>
    <w:p w14:paraId="0D02180A" w14:textId="69948B51" w:rsidR="008A0DCC" w:rsidRDefault="008A0DCC" w:rsidP="008A0DCC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F5Y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A-pillar trim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7C069F3A" w14:textId="03DC74D4" w:rsidR="008A0DCC" w:rsidRDefault="008A0DCC" w:rsidP="008A0DCC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F6Q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Air horn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325.00</w:t>
      </w:r>
    </w:p>
    <w:p w14:paraId="02261FBA" w14:textId="62D73B30" w:rsidR="008A0DCC" w:rsidRDefault="008A0DCC" w:rsidP="008A0DCC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F0G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Side module, N3G vehicle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1CCCC75B" w14:textId="65B2DEF3" w:rsidR="008A0DCC" w:rsidRDefault="008A0DCC" w:rsidP="008A0DCC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F8B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 remote control keys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291.00</w:t>
      </w:r>
    </w:p>
    <w:p w14:paraId="634F08C1" w14:textId="2EC20DE5" w:rsidR="008A0DCC" w:rsidRDefault="008A0DCC" w:rsidP="008A0DCC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F8E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Locking system, with central locking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112B8F83" w14:textId="27BFDB6F" w:rsidR="008A0DCC" w:rsidRDefault="008A0DCC" w:rsidP="008A0DCC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F8G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 mechanical vehicle keys, additional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82.00</w:t>
      </w:r>
    </w:p>
    <w:p w14:paraId="16F66D99" w14:textId="654E0365" w:rsidR="008A0DCC" w:rsidRDefault="008A0DCC" w:rsidP="008A0DCC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06D750D7" w14:textId="447F8033" w:rsidR="008A0DCC" w:rsidRDefault="008A0DCC" w:rsidP="008A0DCC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>Cab interior</w:t>
      </w:r>
    </w:p>
    <w:p w14:paraId="0D44FBCF" w14:textId="0D26D95B" w:rsidR="008A0DCC" w:rsidRDefault="008A0DCC" w:rsidP="008A0DCC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D1B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Driver's suspension seat, standard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71FC32E0" w14:textId="7FE12C72" w:rsidR="008A0DCC" w:rsidRDefault="008A0DCC" w:rsidP="008A0DCC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D1N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Fold-up co-driver's seat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7DF80A94" w14:textId="26E76444" w:rsidR="008A0DCC" w:rsidRDefault="008A0DCC" w:rsidP="008A0DCC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D2Y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Seat belt monitor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222.00</w:t>
      </w:r>
    </w:p>
    <w:p w14:paraId="74BE812C" w14:textId="68ED7081" w:rsidR="008A0DCC" w:rsidRDefault="008A0DCC" w:rsidP="008A0DCC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D3X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Seat cover, flat-weave fabric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1FB274FA" w14:textId="2C8B4D54" w:rsidR="008A0DCC" w:rsidRDefault="008A0DCC" w:rsidP="008A0DCC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D5Y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Rubber mats, driver's and co-driver's side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102.00</w:t>
      </w:r>
    </w:p>
    <w:p w14:paraId="667488ED" w14:textId="26319977" w:rsidR="008A0DCC" w:rsidRDefault="008A0DCC" w:rsidP="008A0DCC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D4Y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Sunblind, side, driver's side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189.00</w:t>
      </w:r>
    </w:p>
    <w:p w14:paraId="6E2CB7CC" w14:textId="0A2EC377" w:rsidR="008A0DCC" w:rsidRDefault="008A0DCC" w:rsidP="008A0DCC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J1H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Instrument cluster, 12.7 cm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3265AAD4" w14:textId="69CF4FAF" w:rsidR="008A0DCC" w:rsidRDefault="008A0DCC" w:rsidP="008A0DCC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J1K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Tachograph, 1 day + 2 drivers, modular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39FF3238" w14:textId="00FCEFF0" w:rsidR="008A0DCC" w:rsidRDefault="008A0DCC" w:rsidP="008A0DCC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E6Z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Reversing buzzer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232.00</w:t>
      </w:r>
    </w:p>
    <w:p w14:paraId="10C97E9B" w14:textId="2D727469" w:rsidR="008A0DCC" w:rsidRDefault="008A0DCC" w:rsidP="008A0DCC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J6A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Classic Cockpit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13A91CA1" w14:textId="70E0FF43" w:rsidR="008A0DCC" w:rsidRDefault="008A0DCC" w:rsidP="008A0DCC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J2G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Digital radio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572.00</w:t>
      </w:r>
    </w:p>
    <w:p w14:paraId="34B1DFEF" w14:textId="7635F29C" w:rsidR="008A0DCC" w:rsidRDefault="008A0DCC" w:rsidP="008A0DCC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J2H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Multimedia Radio Touch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1,648.00</w:t>
      </w:r>
    </w:p>
    <w:p w14:paraId="735525D0" w14:textId="439D5523" w:rsidR="008A0DCC" w:rsidRDefault="008A0DCC" w:rsidP="008A0DCC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J2I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 loudspeaker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59FC1436" w14:textId="4EF868BF" w:rsidR="008A0DCC" w:rsidRDefault="008A0DCC" w:rsidP="008A0DCC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J7A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Truck Data Center 8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1,214.00</w:t>
      </w:r>
    </w:p>
    <w:p w14:paraId="0715109A" w14:textId="5A8A6AD4" w:rsidR="008A0DCC" w:rsidRDefault="008A0DCC" w:rsidP="008A0DCC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J7C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Card Reader for Truck Data Center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53.00</w:t>
      </w:r>
    </w:p>
    <w:p w14:paraId="4D737268" w14:textId="5D365724" w:rsidR="008A0DCC" w:rsidRDefault="008A0DCC" w:rsidP="008A0DCC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J8C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Pre-fitted Card Reader for Truck Data Center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116.00</w:t>
      </w:r>
    </w:p>
    <w:p w14:paraId="3ABDBE4B" w14:textId="7082134C" w:rsidR="008A0DCC" w:rsidRDefault="008A0DCC" w:rsidP="008A0DCC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J8U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Pre-installation for Truck Data Center 8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336.00</w:t>
      </w:r>
    </w:p>
    <w:p w14:paraId="4EDC431D" w14:textId="3193EC21" w:rsidR="008A0DCC" w:rsidRDefault="008A0DCC" w:rsidP="008A0DCC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E3L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Socket, 24 V/15 A, co-driver footwell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61E1411D" w14:textId="6B4C3D2A" w:rsidR="008A0DCC" w:rsidRDefault="008A0DCC" w:rsidP="008A0DCC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E2J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Automatic cutouts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355.00</w:t>
      </w:r>
    </w:p>
    <w:p w14:paraId="0F9AF4AE" w14:textId="467AD4A9" w:rsidR="008A0DCC" w:rsidRDefault="008A0DCC" w:rsidP="008A0DCC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D6F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Air conditioning system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2,441.00</w:t>
      </w:r>
    </w:p>
    <w:p w14:paraId="34109379" w14:textId="46E79060" w:rsidR="008A0DCC" w:rsidRDefault="008A0DCC" w:rsidP="008A0DCC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D0S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Compressed-air connection, in cab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6BD62967" w14:textId="447252FC" w:rsidR="008A0DCC" w:rsidRDefault="008A0DCC" w:rsidP="008A0DCC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11FF54EC" w14:textId="5A09A7B6" w:rsidR="008A0DCC" w:rsidRDefault="008A0DCC" w:rsidP="008A0DCC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>Electrics / electronics</w:t>
      </w:r>
    </w:p>
    <w:p w14:paraId="0B69A8FF" w14:textId="7AE3EE1D" w:rsidR="008A0DCC" w:rsidRDefault="008A0DCC" w:rsidP="008A0DCC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E1Z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AGM-Batteries, 2 x 12 V/220 Ah, maintenance-free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430.00</w:t>
      </w:r>
    </w:p>
    <w:p w14:paraId="0AD4A62D" w14:textId="1430D313" w:rsidR="008A0DCC" w:rsidRDefault="008A0DCC" w:rsidP="008A0DCC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E1U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Alternator, controlled 24-30 V/150 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272.00</w:t>
      </w:r>
    </w:p>
    <w:p w14:paraId="5661660C" w14:textId="580BD1E4" w:rsidR="008A0DCC" w:rsidRDefault="008A0DCC" w:rsidP="008A0DCC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E5A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No. 1 switch, for non-MB body electrics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4D7289FA" w14:textId="1D846791" w:rsidR="008A0DCC" w:rsidRDefault="008A0DCC" w:rsidP="008A0DCC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E5B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No. 2 switch, for non-MB body electrics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31325D3A" w14:textId="59389D44" w:rsidR="008A0DCC" w:rsidRDefault="008A0DCC" w:rsidP="008A0DCC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E5C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No. 3 switch, for non-MB body electrics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181.00</w:t>
      </w:r>
    </w:p>
    <w:p w14:paraId="5A892109" w14:textId="7E385C58" w:rsidR="008A0DCC" w:rsidRDefault="008A0DCC" w:rsidP="008A0DCC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E3W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PSM, 2nd generation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797.00</w:t>
      </w:r>
    </w:p>
    <w:p w14:paraId="2FC84796" w14:textId="035A6AEA" w:rsidR="008A0DCC" w:rsidRDefault="008A0DCC" w:rsidP="008A0DCC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E4C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Additional functions, for body manufacturer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121.00</w:t>
      </w:r>
    </w:p>
    <w:p w14:paraId="1D61B116" w14:textId="3A545611" w:rsidR="008A0DCC" w:rsidRDefault="008A0DCC" w:rsidP="008A0DCC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lastRenderedPageBreak/>
        <w:t>L1C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LED daytime running lamps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137C4089" w14:textId="03B91248" w:rsidR="008A0DCC" w:rsidRDefault="008A0DCC" w:rsidP="008A0DCC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L4Z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Protective grille, metal, for headlamps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280.00</w:t>
      </w:r>
    </w:p>
    <w:p w14:paraId="096357CF" w14:textId="54E24054" w:rsidR="008A0DCC" w:rsidRDefault="008A0DCC" w:rsidP="008A0DCC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L1M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LED fog lamps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492.00</w:t>
      </w:r>
    </w:p>
    <w:p w14:paraId="52176CA4" w14:textId="2C093292" w:rsidR="008A0DCC" w:rsidRDefault="008A0DCC" w:rsidP="008A0DCC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L0Y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Tail lamps wiring harness, extended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195.00</w:t>
      </w:r>
    </w:p>
    <w:p w14:paraId="10D52DA3" w14:textId="685C1D07" w:rsidR="008A0DCC" w:rsidRDefault="008A0DCC" w:rsidP="008A0DCC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L1Q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Tail lights, construc. in metal holder with grille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273.00</w:t>
      </w:r>
    </w:p>
    <w:p w14:paraId="6F99B6B2" w14:textId="5D5C454F" w:rsidR="008A0DCC" w:rsidRDefault="008A0DCC" w:rsidP="008A0DCC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L9A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Pre-installation for rotating beacons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135.00</w:t>
      </w:r>
    </w:p>
    <w:p w14:paraId="4C75FC8A" w14:textId="4758FA42" w:rsidR="008A0DCC" w:rsidRDefault="008A0DCC" w:rsidP="008A0DCC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L1W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LED turn signals in light signature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0C6ECDA7" w14:textId="2EE966B1" w:rsidR="008A0DCC" w:rsidRDefault="008A0DCC" w:rsidP="008A0DCC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S5A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Speed limiter, 90 km/h (56 mph), ECE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63B7A6A0" w14:textId="6EBB3D33" w:rsidR="008A0DCC" w:rsidRDefault="008A0DCC" w:rsidP="008A0DCC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S5Z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Cruise control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576BA778" w14:textId="28D8E7FD" w:rsidR="008A0DCC" w:rsidRDefault="008A0DCC" w:rsidP="008A0DCC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58047B43" w14:textId="21C907CC" w:rsidR="008A0DCC" w:rsidRDefault="008A0DCC" w:rsidP="008A0DCC">
      <w:pPr>
        <w:widowControl w:val="0"/>
        <w:tabs>
          <w:tab w:val="left" w:pos="85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</w:rPr>
        <w:t>Additional scopes</w:t>
      </w:r>
    </w:p>
    <w:p w14:paraId="3EF99CEC" w14:textId="17E66F1B" w:rsidR="008A0DCC" w:rsidRDefault="008A0DCC" w:rsidP="008A0DCC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M0C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Bottom shell to prevent swirling-up of dust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2B0A3988" w14:textId="1EBA5739" w:rsidR="008A0DCC" w:rsidRDefault="008A0DCC" w:rsidP="008A0DCC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M0Z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Noise regulation acc. to UN-R 51.03, phase 1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0BC70D51" w14:textId="64858459" w:rsidR="008A0DCC" w:rsidRDefault="008A0DCC" w:rsidP="008A0DCC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S8H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Fire extinguisher, 6 kg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283.00</w:t>
      </w:r>
    </w:p>
    <w:p w14:paraId="4AD42B0F" w14:textId="5A2AEFAF" w:rsidR="008A0DCC" w:rsidRDefault="008A0DCC" w:rsidP="008A0DCC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S8C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Hazard warning triangle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25.00</w:t>
      </w:r>
    </w:p>
    <w:p w14:paraId="352E8237" w14:textId="15472185" w:rsidR="008A0DCC" w:rsidRDefault="008A0DCC" w:rsidP="008A0DCC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S8D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Warning lamp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38.00</w:t>
      </w:r>
    </w:p>
    <w:p w14:paraId="09F10634" w14:textId="3CFED611" w:rsidR="008A0DCC" w:rsidRDefault="008A0DCC" w:rsidP="008A0DCC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S8E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Reflective safety jacket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57.00</w:t>
      </w:r>
    </w:p>
    <w:p w14:paraId="4FC31993" w14:textId="69D5B30E" w:rsidR="008A0DCC" w:rsidRDefault="008A0DCC" w:rsidP="008A0DCC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S8F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Hazard warning triangle, additional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46.00</w:t>
      </w:r>
    </w:p>
    <w:p w14:paraId="3367193D" w14:textId="6074C181" w:rsidR="008A0DCC" w:rsidRDefault="008A0DCC" w:rsidP="008A0DCC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Y4A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Telescopic jack, 12 t/19 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0318C0D9" w14:textId="22B0ADFE" w:rsidR="008A0DCC" w:rsidRDefault="008A0DCC" w:rsidP="008A0DCC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Y4P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Tyre pressure gauge, digital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101.00</w:t>
      </w:r>
    </w:p>
    <w:p w14:paraId="38CE5C3B" w14:textId="6FE12ECD" w:rsidR="008A0DCC" w:rsidRDefault="008A0DCC" w:rsidP="008A0DCC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Y4S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Spare bulbs, in box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121.00</w:t>
      </w:r>
    </w:p>
    <w:p w14:paraId="207D7897" w14:textId="61B54AE3" w:rsidR="008A0DCC" w:rsidRDefault="008A0DCC" w:rsidP="008A0DCC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Y4Z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Compressed-air gun, with hose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518FBB8E" w14:textId="503C4568" w:rsidR="008A0DCC" w:rsidRDefault="008A0DCC" w:rsidP="008A0DCC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Y4J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2 wheel chocks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101.00</w:t>
      </w:r>
    </w:p>
    <w:p w14:paraId="3CE6D25C" w14:textId="4F89F9DC" w:rsidR="008A0DCC" w:rsidRDefault="008A0DCC" w:rsidP="008A0DCC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D0L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Smokers pack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40.00</w:t>
      </w:r>
    </w:p>
    <w:p w14:paraId="2DEF744C" w14:textId="2294542E" w:rsidR="008A0DCC" w:rsidRDefault="008A0DCC" w:rsidP="008A0DCC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*K5Y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Initial filling, additional 30 litres of fuel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72.00</w:t>
      </w:r>
    </w:p>
    <w:p w14:paraId="2BD148D0" w14:textId="3ED81C0B" w:rsidR="008A0DCC" w:rsidRDefault="008A0DCC" w:rsidP="008A0DCC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OWY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Interior measures upgrade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1BAD26FE" w14:textId="3B21EB92" w:rsidR="008A0DCC" w:rsidRDefault="008A0DCC" w:rsidP="008A0DCC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V0T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Vehicle class N3G, off-road vehicle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547F7393" w14:textId="5121BB52" w:rsidR="008A0DCC" w:rsidRDefault="008A0DCC" w:rsidP="008A0DCC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V0W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Breakover angle, minimum 25 degrees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00B36AD2" w14:textId="700FDE2C" w:rsidR="008A0DCC" w:rsidRDefault="008A0DCC" w:rsidP="008A0DCC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V0X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Ground clearance under front axle, minimum 250 mm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28C2DE47" w14:textId="1E9D23A1" w:rsidR="008A0DCC" w:rsidRDefault="008A0DCC" w:rsidP="008A0DCC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V0Y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Ground clearance under rear axle, minimum 250 mm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155DED96" w14:textId="69D2F837" w:rsidR="008A0DCC" w:rsidRDefault="008A0DCC" w:rsidP="008A0DCC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V0Z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Ground clearance between axles, minimum 300 mm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1685815A" w14:textId="42F21664" w:rsidR="008A0DCC" w:rsidRDefault="008A0DCC" w:rsidP="008A0DCC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V8N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VIN encoded vehicle data, Mercedes-Benz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606B910C" w14:textId="0EBA28D6" w:rsidR="008A0DCC" w:rsidRDefault="008A0DCC" w:rsidP="008A0DCC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X3Z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Powertrain warranty as per T and Cs 3yrs/250,000km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716ECB3C" w14:textId="56025291" w:rsidR="008A0DCC" w:rsidRDefault="008A0DCC" w:rsidP="008A0DCC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*Y3L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Preservation for transport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305.00</w:t>
      </w:r>
    </w:p>
    <w:p w14:paraId="2526415B" w14:textId="7767705E" w:rsidR="008A0DCC" w:rsidRDefault="008A0DCC" w:rsidP="008A0DCC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V2J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Arocs model generation 5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1EF2822F" w14:textId="30A1C6F4" w:rsidR="008A0DCC" w:rsidRDefault="008A0DCC" w:rsidP="008A0DCC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V8W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Model year 6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2F90EAA1" w14:textId="2551BFFA" w:rsidR="008A0DCC" w:rsidRDefault="008A0DCC" w:rsidP="008A0DCC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V9F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Technical changes model year April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43BF62CD" w14:textId="1FC51D72" w:rsidR="008A0DCC" w:rsidRDefault="008A0DCC" w:rsidP="008A0DCC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X2A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Model identification, acc. to weight variant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5E237AD4" w14:textId="454237FC" w:rsidR="008A0DCC" w:rsidRDefault="008A0DCC" w:rsidP="008A0DCC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X2C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Model plate, Gulf States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1081D9A0" w14:textId="213E141A" w:rsidR="008A0DCC" w:rsidRDefault="008A0DCC" w:rsidP="008A0DCC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X1J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Instrument/labels/documentation, Arabic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--,--</w:t>
      </w:r>
    </w:p>
    <w:p w14:paraId="23D91DC4" w14:textId="3DF718AF" w:rsidR="008A0DCC" w:rsidRDefault="008A0DCC" w:rsidP="008A0DCC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lastRenderedPageBreak/>
        <w:t>X4K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Literature in English, additional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164.00</w:t>
      </w:r>
    </w:p>
    <w:p w14:paraId="3C672F7B" w14:textId="0369CCC0" w:rsidR="008A0DCC" w:rsidRDefault="008A0DCC" w:rsidP="008A0DCC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U3S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3rd-generation electronics architecture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642366E1" w14:textId="315C8A9A" w:rsidR="008A0DCC" w:rsidRDefault="008A0DCC" w:rsidP="008A0DCC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Y6A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Country-specific version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1AF7F349" w14:textId="216CFB3A" w:rsidR="008A0DCC" w:rsidRDefault="008A0DCC" w:rsidP="008A0DCC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Z5X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Left-hand drive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p w14:paraId="410AA0D9" w14:textId="1C6708A2" w:rsidR="008A0DCC" w:rsidRDefault="008A0DCC" w:rsidP="008A0DCC">
      <w:pPr>
        <w:widowControl w:val="0"/>
        <w:tabs>
          <w:tab w:val="left" w:pos="1700"/>
          <w:tab w:val="right" w:pos="907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color w:val="000000"/>
        </w:rPr>
        <w:t>Z5Y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Vehicle, for right-side traffic</w:t>
      </w:r>
      <w:r>
        <w:rPr>
          <w:rFonts w:ascii="CorpoS" w:hAnsi="CorpoS" w:cs="CorpoS"/>
          <w:color w:val="000000"/>
        </w:rPr>
        <w:tab/>
      </w:r>
      <w:r>
        <w:rPr>
          <w:rFonts w:ascii="CorpoS" w:hAnsi="CorpoS" w:cs="CorpoS"/>
          <w:color w:val="000000"/>
        </w:rPr>
        <w:t>Standard</w:t>
      </w:r>
    </w:p>
    <w:bookmarkEnd w:id="4"/>
    <w:p w14:paraId="7E8C2F7B" w14:textId="06BF10EC" w:rsidR="008A0DCC" w:rsidRDefault="008A0DCC" w:rsidP="008A0DCC">
      <w:pPr>
        <w:widowControl w:val="0"/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31FAF931" w14:textId="22E591E5" w:rsidR="008A0DCC" w:rsidRDefault="008A0DCC" w:rsidP="008A0DCC">
      <w:pPr>
        <w:widowControl w:val="0"/>
        <w:tabs>
          <w:tab w:val="left" w:pos="85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2BFCAED4" w14:textId="0DD797C1" w:rsidR="008A0DCC" w:rsidRDefault="008A0DCC" w:rsidP="008A0DCC">
      <w:pPr>
        <w:widowControl w:val="0"/>
        <w:tabs>
          <w:tab w:val="left" w:pos="850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</w:p>
    <w:p w14:paraId="17CBC68C" w14:textId="77777777" w:rsidR="008A0DCC" w:rsidRDefault="008A0DCC" w:rsidP="008A0DCC">
      <w:pPr>
        <w:widowControl w:val="0"/>
        <w:tabs>
          <w:tab w:val="left" w:pos="850"/>
        </w:tabs>
        <w:autoSpaceDE w:val="0"/>
        <w:autoSpaceDN w:val="0"/>
        <w:adjustRightInd w:val="0"/>
        <w:spacing w:line="240" w:lineRule="auto"/>
        <w:rPr>
          <w:rFonts w:ascii="CorpoS" w:hAnsi="CorpoS" w:cs="CorpoS"/>
          <w:b/>
          <w:bCs/>
          <w:color w:val="000000"/>
        </w:rPr>
      </w:pPr>
    </w:p>
    <w:p w14:paraId="7F8C9FEE" w14:textId="77777777" w:rsidR="008A0DCC" w:rsidRDefault="008A0DCC" w:rsidP="008A0DCC">
      <w:pPr>
        <w:widowControl w:val="0"/>
        <w:tabs>
          <w:tab w:val="left" w:pos="0"/>
          <w:tab w:val="left" w:pos="566"/>
        </w:tabs>
        <w:autoSpaceDE w:val="0"/>
        <w:autoSpaceDN w:val="0"/>
        <w:adjustRightInd w:val="0"/>
        <w:spacing w:line="240" w:lineRule="auto"/>
        <w:rPr>
          <w:rFonts w:ascii="Times New Roman" w:hAnsi="Times New Roman"/>
          <w:sz w:val="24"/>
          <w:szCs w:val="24"/>
        </w:rPr>
      </w:pPr>
      <w:r>
        <w:rPr>
          <w:rFonts w:ascii="CorpoS" w:hAnsi="CorpoS" w:cs="CorpoS"/>
          <w:b/>
          <w:bCs/>
          <w:color w:val="000000"/>
          <w:sz w:val="24"/>
          <w:szCs w:val="24"/>
        </w:rPr>
        <w:t>Equipment overview</w:t>
      </w:r>
    </w:p>
    <w:p w14:paraId="50E05AB5" w14:textId="77777777" w:rsidR="008A0DCC" w:rsidRDefault="008A0DCC" w:rsidP="008A0DCC">
      <w:pPr>
        <w:widowControl w:val="0"/>
        <w:tabs>
          <w:tab w:val="left" w:pos="0"/>
          <w:tab w:val="left" w:pos="566"/>
        </w:tabs>
        <w:autoSpaceDE w:val="0"/>
        <w:autoSpaceDN w:val="0"/>
        <w:adjustRightInd w:val="0"/>
        <w:spacing w:line="240" w:lineRule="auto"/>
        <w:rPr>
          <w:rFonts w:ascii="CorpoS" w:hAnsi="CorpoS" w:cs="CorpoS"/>
          <w:b/>
          <w:bCs/>
          <w:color w:val="000000"/>
          <w:sz w:val="24"/>
          <w:szCs w:val="24"/>
        </w:rPr>
      </w:pPr>
    </w:p>
    <w:tbl>
      <w:tblPr>
        <w:tblW w:w="0" w:type="auto"/>
        <w:tblInd w:w="-4" w:type="dxa"/>
        <w:tblBorders>
          <w:top w:val="single" w:sz="6" w:space="0" w:color="000000"/>
          <w:left w:val="single" w:sz="6" w:space="0" w:color="000000"/>
          <w:right w:val="single" w:sz="6" w:space="0" w:color="000000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9075"/>
      </w:tblGrid>
      <w:tr w:rsidR="008A0DCC" w:rsidRPr="00BE7081" w14:paraId="2F4642C1" w14:textId="77777777" w:rsidTr="00482A07">
        <w:tc>
          <w:tcPr>
            <w:tcW w:w="9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4A04A54C" w14:textId="77777777" w:rsidR="008A0DCC" w:rsidRPr="00BE7081" w:rsidRDefault="008A0DCC" w:rsidP="00482A07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E7081">
              <w:rPr>
                <w:rFonts w:ascii="CorpoS" w:hAnsi="CorpoS" w:cs="CorpoS"/>
                <w:b/>
                <w:bCs/>
                <w:color w:val="000000"/>
              </w:rPr>
              <w:t>Standard equipment</w:t>
            </w:r>
          </w:p>
        </w:tc>
      </w:tr>
      <w:tr w:rsidR="008A0DCC" w:rsidRPr="00BE7081" w14:paraId="49747C95" w14:textId="77777777" w:rsidTr="00482A07">
        <w:tc>
          <w:tcPr>
            <w:tcW w:w="9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57BC067" w14:textId="77777777" w:rsidR="008A0DCC" w:rsidRPr="00BE7081" w:rsidRDefault="008A0DCC" w:rsidP="00482A07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Times New Roman" w:hAnsi="Times New Roman"/>
                <w:sz w:val="24"/>
                <w:szCs w:val="24"/>
              </w:rPr>
            </w:pPr>
            <w:r w:rsidRPr="00BE7081">
              <w:rPr>
                <w:rFonts w:ascii="CorpoS" w:hAnsi="CorpoS" w:cs="CorpoS"/>
                <w:color w:val="000000"/>
                <w:sz w:val="12"/>
                <w:szCs w:val="12"/>
              </w:rPr>
              <w:t xml:space="preserve"> </w:t>
            </w:r>
          </w:p>
          <w:p w14:paraId="67910489" w14:textId="07922D11" w:rsidR="008A0DCC" w:rsidRPr="00BE7081" w:rsidRDefault="008A0DCC" w:rsidP="00482A0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bookmarkStart w:id="5" w:name="W_4002_6ee963de38254971aebfdf507322eaa3"/>
            <w:r>
              <w:rPr>
                <w:rFonts w:ascii="CorpoS" w:hAnsi="CorpoS" w:cs="CorpoS"/>
                <w:color w:val="000000"/>
                <w:sz w:val="20"/>
                <w:szCs w:val="20"/>
              </w:rPr>
              <w:t>A1Y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A2G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B1B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B1H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B1Z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B2A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B2X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B4A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B4M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C6J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C6Q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C6Y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C7A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C8F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CLW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D0S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D1B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D1N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D2Y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D3X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D8A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DUP0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E2J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E3L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E6Z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F0G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F0Y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F1P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F1S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F2C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F2G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F2M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F2U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F3A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F3W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F5Y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F7B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F7D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F8B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F8E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F8V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G0K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G0R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G5G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G5L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J1H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J1K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J6A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K0T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K3T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L1C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L1W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M0C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M2Q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M5A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M6L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M7I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M8A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N6Z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OWY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Q3A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R1Q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S5A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S5Z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S8C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S8E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S8F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U3S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V0T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V0W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V0X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V0Y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V0Z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V1B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V1Z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V2J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V9F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X3Z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Y4Z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Y6A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Z4Q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Z5D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Z5X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Z5Y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bookmarkEnd w:id="5"/>
          </w:p>
          <w:p w14:paraId="4167E2CC" w14:textId="77777777" w:rsidR="008A0DCC" w:rsidRPr="00BE7081" w:rsidRDefault="008A0DCC" w:rsidP="00482A0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CorpoS" w:hAnsi="CorpoS" w:cs="CorpoS"/>
                <w:color w:val="000000"/>
                <w:sz w:val="12"/>
                <w:szCs w:val="12"/>
              </w:rPr>
            </w:pPr>
          </w:p>
        </w:tc>
      </w:tr>
      <w:tr w:rsidR="008A0DCC" w:rsidRPr="00BE7081" w14:paraId="60216B55" w14:textId="77777777" w:rsidTr="00482A07">
        <w:tc>
          <w:tcPr>
            <w:tcW w:w="9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4DC3D1E" w14:textId="77777777" w:rsidR="008A0DCC" w:rsidRPr="00BE7081" w:rsidRDefault="008A0DCC" w:rsidP="00482A07">
            <w:pPr>
              <w:widowControl w:val="0"/>
              <w:autoSpaceDE w:val="0"/>
              <w:autoSpaceDN w:val="0"/>
              <w:adjustRightInd w:val="0"/>
              <w:spacing w:line="240" w:lineRule="auto"/>
              <w:jc w:val="both"/>
              <w:rPr>
                <w:rFonts w:ascii="CorpoS" w:hAnsi="CorpoS" w:cs="CorpoS"/>
                <w:color w:val="000000"/>
                <w:sz w:val="12"/>
                <w:szCs w:val="12"/>
              </w:rPr>
            </w:pPr>
            <w:r w:rsidRPr="00BE7081">
              <w:rPr>
                <w:rFonts w:ascii="CorpoS" w:hAnsi="CorpoS" w:cs="CorpoS"/>
                <w:b/>
                <w:bCs/>
                <w:color w:val="000000"/>
              </w:rPr>
              <w:t>Special equipment</w:t>
            </w:r>
          </w:p>
        </w:tc>
      </w:tr>
      <w:tr w:rsidR="008A0DCC" w:rsidRPr="00BE7081" w14:paraId="272C7969" w14:textId="77777777" w:rsidTr="00482A07">
        <w:tc>
          <w:tcPr>
            <w:tcW w:w="9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D1F87FF" w14:textId="77777777" w:rsidR="008A0DCC" w:rsidRPr="00BE7081" w:rsidRDefault="008A0DCC" w:rsidP="00482A0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CorpoS" w:hAnsi="CorpoS" w:cs="CorpoS"/>
                <w:color w:val="000000"/>
                <w:sz w:val="12"/>
                <w:szCs w:val="12"/>
              </w:rPr>
            </w:pPr>
            <w:r w:rsidRPr="00BE7081">
              <w:rPr>
                <w:rFonts w:ascii="CorpoS" w:hAnsi="CorpoS" w:cs="CorpoS"/>
                <w:color w:val="000000"/>
                <w:sz w:val="12"/>
                <w:szCs w:val="12"/>
              </w:rPr>
              <w:t xml:space="preserve"> </w:t>
            </w:r>
          </w:p>
          <w:p w14:paraId="3DB145F6" w14:textId="5F483FB5" w:rsidR="008A0DCC" w:rsidRPr="00BE7081" w:rsidRDefault="008A0DCC" w:rsidP="00482A0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CorpoS" w:hAnsi="CorpoS" w:cs="CorpoS"/>
                <w:color w:val="000000"/>
                <w:sz w:val="12"/>
                <w:szCs w:val="12"/>
              </w:rPr>
            </w:pPr>
            <w:bookmarkStart w:id="6" w:name="W_4003_99c9c7ff9af6406a8f832f9299793ef5"/>
            <w:r>
              <w:rPr>
                <w:rFonts w:ascii="CorpoS" w:hAnsi="CorpoS" w:cs="CorpoS"/>
                <w:color w:val="000000"/>
                <w:sz w:val="20"/>
                <w:szCs w:val="20"/>
              </w:rPr>
              <w:t>A1E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A6A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C0Y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C3G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C5P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C7F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C7J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C9S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CLX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D0L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D4Y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D5Y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D6F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E1U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E1Z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E3W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E4C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E5A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E5B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E5C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F4I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F5L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F6D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F6I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F6Q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F7X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F8G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G2D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G5B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J2G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J2H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J2I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J7A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J7C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J8C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J8U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K5A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K5M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K5Q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K5Y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K7P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K7S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K7W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L0Y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L1M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L1Q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L4Z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L9A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M0A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M0Z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M5S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M5U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M7V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M8Y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M9V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N6P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Q1W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R0Z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R1T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R8F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R8P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S8D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S8H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V8N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V8W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W8M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X1J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X2A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X2C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X4K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Y3L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Y4A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Y4J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Y4P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Y4S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r>
              <w:rPr>
                <w:rFonts w:ascii="CorpoS" w:hAnsi="CorpoS" w:cs="CorpoS"/>
                <w:color w:val="000000"/>
                <w:sz w:val="20"/>
                <w:szCs w:val="20"/>
              </w:rPr>
              <w:t>Z4O</w:t>
            </w:r>
            <w:r w:rsidRPr="00BE7081">
              <w:rPr>
                <w:rFonts w:ascii="CorpoS" w:hAnsi="CorpoS" w:cs="CorpoS"/>
                <w:color w:val="000000"/>
                <w:sz w:val="20"/>
                <w:szCs w:val="20"/>
              </w:rPr>
              <w:t xml:space="preserve">; </w:t>
            </w:r>
            <w:bookmarkEnd w:id="6"/>
          </w:p>
          <w:p w14:paraId="54D5BFD0" w14:textId="77777777" w:rsidR="008A0DCC" w:rsidRPr="00BE7081" w:rsidRDefault="008A0DCC" w:rsidP="00482A0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CorpoS" w:hAnsi="CorpoS" w:cs="CorpoS"/>
                <w:color w:val="000000"/>
                <w:sz w:val="12"/>
                <w:szCs w:val="12"/>
              </w:rPr>
            </w:pPr>
          </w:p>
        </w:tc>
      </w:tr>
      <w:tr w:rsidR="008A0DCC" w:rsidRPr="00BE7081" w14:paraId="110F75EE" w14:textId="77777777" w:rsidTr="00482A07">
        <w:tc>
          <w:tcPr>
            <w:tcW w:w="9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703A8BBB" w14:textId="77777777" w:rsidR="008A0DCC" w:rsidRPr="00BE7081" w:rsidRDefault="008A0DCC" w:rsidP="00482A0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CorpoS" w:hAnsi="CorpoS" w:cs="CorpoS"/>
                <w:color w:val="000000"/>
                <w:sz w:val="12"/>
                <w:szCs w:val="12"/>
              </w:rPr>
            </w:pPr>
            <w:r w:rsidRPr="00BE7081">
              <w:rPr>
                <w:rFonts w:ascii="CorpoS" w:hAnsi="CorpoS" w:cs="CorpoS"/>
                <w:b/>
                <w:bCs/>
                <w:color w:val="000000"/>
              </w:rPr>
              <w:t>Additional equipment</w:t>
            </w:r>
          </w:p>
        </w:tc>
      </w:tr>
      <w:tr w:rsidR="008A0DCC" w:rsidRPr="00BE7081" w14:paraId="0632DC67" w14:textId="77777777" w:rsidTr="00482A07">
        <w:tblPrEx>
          <w:tblBorders>
            <w:bottom w:val="single" w:sz="6" w:space="0" w:color="000000"/>
          </w:tblBorders>
        </w:tblPrEx>
        <w:tc>
          <w:tcPr>
            <w:tcW w:w="9075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192BDBA4" w14:textId="77777777" w:rsidR="008A0DCC" w:rsidRPr="00BE7081" w:rsidRDefault="008A0DCC" w:rsidP="00482A0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CorpoS" w:hAnsi="CorpoS" w:cs="CorpoS"/>
                <w:b/>
                <w:bCs/>
                <w:color w:val="000000"/>
                <w:sz w:val="12"/>
                <w:szCs w:val="12"/>
              </w:rPr>
            </w:pPr>
          </w:p>
          <w:p w14:paraId="0DD39420" w14:textId="53D33E5C" w:rsidR="008A0DCC" w:rsidRDefault="008A0DCC" w:rsidP="00482A0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CorpoS" w:hAnsi="CorpoS" w:cs="CorpoS"/>
                <w:color w:val="000000"/>
                <w:sz w:val="20"/>
                <w:szCs w:val="20"/>
              </w:rPr>
            </w:pPr>
          </w:p>
          <w:p w14:paraId="08E64D5F" w14:textId="77777777" w:rsidR="008A0DCC" w:rsidRPr="00BE7081" w:rsidRDefault="008A0DCC" w:rsidP="00482A07">
            <w:pPr>
              <w:widowControl w:val="0"/>
              <w:autoSpaceDE w:val="0"/>
              <w:autoSpaceDN w:val="0"/>
              <w:adjustRightInd w:val="0"/>
              <w:spacing w:line="240" w:lineRule="auto"/>
              <w:rPr>
                <w:rFonts w:ascii="CorpoS" w:hAnsi="CorpoS" w:cs="CorpoS"/>
                <w:b/>
                <w:bCs/>
                <w:color w:val="000000"/>
                <w:sz w:val="12"/>
                <w:szCs w:val="12"/>
              </w:rPr>
            </w:pPr>
          </w:p>
        </w:tc>
      </w:tr>
    </w:tbl>
    <w:p w14:paraId="683E194E" w14:textId="77777777" w:rsidR="008A0DCC" w:rsidRDefault="008A0DCC" w:rsidP="008A0DCC">
      <w:pPr>
        <w:widowControl w:val="0"/>
        <w:autoSpaceDE w:val="0"/>
        <w:autoSpaceDN w:val="0"/>
        <w:adjustRightInd w:val="0"/>
        <w:spacing w:line="240" w:lineRule="auto"/>
        <w:rPr>
          <w:rFonts w:ascii="CorpoS" w:hAnsi="CorpoS" w:cs="CorpoS"/>
          <w:b/>
          <w:bCs/>
          <w:color w:val="000000"/>
          <w:sz w:val="24"/>
          <w:szCs w:val="24"/>
        </w:rPr>
      </w:pPr>
    </w:p>
    <w:p w14:paraId="315DC6E3" w14:textId="77777777" w:rsidR="008A0DCC" w:rsidRPr="007539D1" w:rsidRDefault="008A0DCC" w:rsidP="008A0DCC">
      <w:pPr>
        <w:widowControl w:val="0"/>
        <w:autoSpaceDE w:val="0"/>
        <w:autoSpaceDN w:val="0"/>
        <w:adjustRightInd w:val="0"/>
        <w:spacing w:line="240" w:lineRule="auto"/>
        <w:rPr>
          <w:rFonts w:ascii="CorpoS" w:hAnsi="CorpoS" w:cs="CorpoS"/>
          <w:b/>
          <w:bCs/>
          <w:color w:val="000000"/>
          <w:sz w:val="12"/>
          <w:szCs w:val="12"/>
          <w:lang w:val="en-US"/>
        </w:rPr>
      </w:pPr>
      <w:r w:rsidRPr="007539D1">
        <w:rPr>
          <w:rFonts w:ascii="CorpoS" w:hAnsi="CorpoS" w:cs="CorpoS"/>
          <w:b/>
          <w:bCs/>
          <w:color w:val="000000"/>
          <w:lang w:val="en-US"/>
        </w:rPr>
        <w:t>Codes marked with "*" are not discountable.</w:t>
      </w:r>
    </w:p>
    <w:p w14:paraId="2834FA42" w14:textId="4D626BED" w:rsidR="008A0DCC" w:rsidRDefault="008A0DCC" w:rsidP="008A0DCC">
      <w:pPr>
        <w:tabs>
          <w:tab w:val="right" w:pos="9072"/>
        </w:tabs>
        <w:autoSpaceDE w:val="0"/>
        <w:autoSpaceDN w:val="0"/>
        <w:adjustRightInd w:val="0"/>
        <w:spacing w:line="240" w:lineRule="auto"/>
        <w:rPr>
          <w:rFonts w:ascii="CorpoS" w:hAnsi="CorpoS" w:cs="Calibri"/>
          <w:sz w:val="20"/>
          <w:szCs w:val="20"/>
          <w:lang w:val="en-US"/>
        </w:rPr>
      </w:pPr>
    </w:p>
    <w:p w14:paraId="13718B06" w14:textId="77777777" w:rsidR="008A0DCC" w:rsidRPr="007539D1" w:rsidRDefault="008A0DCC" w:rsidP="008A0DCC">
      <w:pPr>
        <w:widowControl w:val="0"/>
        <w:autoSpaceDE w:val="0"/>
        <w:autoSpaceDN w:val="0"/>
        <w:adjustRightInd w:val="0"/>
        <w:spacing w:line="240" w:lineRule="auto"/>
        <w:rPr>
          <w:rFonts w:ascii="CorpoS" w:hAnsi="CorpoS" w:cs="CorpoS"/>
          <w:b/>
          <w:bCs/>
          <w:color w:val="000000"/>
          <w:sz w:val="24"/>
          <w:szCs w:val="24"/>
          <w:lang w:val="en-US"/>
        </w:rPr>
      </w:pPr>
    </w:p>
    <w:sectPr w:rsidR="008A0DCC" w:rsidRPr="007539D1" w:rsidSect="008A0DCC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1906" w:h="16838" w:code="9"/>
      <w:pgMar w:top="1814" w:right="1361" w:bottom="454" w:left="1361" w:header="709" w:footer="47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ACD9E4" w14:textId="77777777" w:rsidR="008A4B5B" w:rsidRDefault="008A4B5B" w:rsidP="00CB6D47">
      <w:r>
        <w:separator/>
      </w:r>
    </w:p>
    <w:p w14:paraId="682FBBEB" w14:textId="77777777" w:rsidR="008A4B5B" w:rsidRDefault="008A4B5B"/>
  </w:endnote>
  <w:endnote w:type="continuationSeparator" w:id="0">
    <w:p w14:paraId="317C7C8B" w14:textId="77777777" w:rsidR="008A4B5B" w:rsidRDefault="008A4B5B" w:rsidP="00CB6D47">
      <w:r>
        <w:continuationSeparator/>
      </w:r>
    </w:p>
    <w:p w14:paraId="0FC2B372" w14:textId="77777777" w:rsidR="008A4B5B" w:rsidRDefault="008A4B5B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rpoSLig">
    <w:altName w:val="Segoe UI Historic"/>
    <w:charset w:val="00"/>
    <w:family w:val="auto"/>
    <w:pitch w:val="variable"/>
    <w:sig w:usb0="A00001AF" w:usb1="100078FB" w:usb2="00000000" w:usb3="00000000" w:csb0="00000093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rporateACon">
    <w:altName w:val="Times New Roman"/>
    <w:charset w:val="00"/>
    <w:family w:val="auto"/>
    <w:pitch w:val="variable"/>
    <w:sig w:usb0="00000001" w:usb1="000060FB" w:usb2="00000000" w:usb3="00000000" w:csb0="0000009F" w:csb1="00000000"/>
  </w:font>
  <w:font w:name="CorpoS">
    <w:altName w:val="Segoe UI Historic"/>
    <w:charset w:val="00"/>
    <w:family w:val="auto"/>
    <w:pitch w:val="variable"/>
    <w:sig w:usb0="A00001AF" w:usb1="100078FB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rpoSDem">
    <w:charset w:val="00"/>
    <w:family w:val="auto"/>
    <w:pitch w:val="variable"/>
    <w:sig w:usb0="A00001AF" w:usb1="100078FB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rpoALig">
    <w:altName w:val="Calibri"/>
    <w:charset w:val="00"/>
    <w:family w:val="auto"/>
    <w:pitch w:val="variable"/>
    <w:sig w:usb0="800000AF" w:usb1="1000204A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02D487" w14:textId="77777777" w:rsidR="008A0DCC" w:rsidRDefault="008A0DCC">
    <w:pPr>
      <w:pStyle w:val="a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EA209A" w14:textId="77777777" w:rsidR="008A0DCC" w:rsidRDefault="008A0DCC" w:rsidP="008A0DCC">
    <w:pPr>
      <w:widowControl w:val="0"/>
      <w:tabs>
        <w:tab w:val="left" w:pos="0"/>
      </w:tabs>
      <w:autoSpaceDE w:val="0"/>
      <w:autoSpaceDN w:val="0"/>
      <w:adjustRightInd w:val="0"/>
      <w:spacing w:line="360" w:lineRule="atLeast"/>
      <w:ind w:right="57"/>
      <w:rPr>
        <w:rFonts w:ascii="Times New Roman" w:hAnsi="Times New Roman"/>
        <w:sz w:val="24"/>
        <w:szCs w:val="24"/>
      </w:rPr>
    </w:pPr>
    <w:r>
      <w:rPr>
        <w:rFonts w:ascii="CorpoALig" w:hAnsi="CorpoALig" w:cs="CorpoALig"/>
        <w:color w:val="000000"/>
        <w:sz w:val="24"/>
        <w:szCs w:val="24"/>
      </w:rPr>
      <w:t>-----------------------------------------------------------------------------------------------------------------------------------------------------</w:t>
    </w:r>
  </w:p>
  <w:p w14:paraId="3AF176A2" w14:textId="77777777" w:rsidR="008A0DCC" w:rsidRDefault="008A0DCC" w:rsidP="008A0DCC">
    <w:r>
      <w:rPr>
        <w:rFonts w:ascii="CorpoS" w:hAnsi="CorpoS" w:cs="CorpoS"/>
        <w:color w:val="000000"/>
        <w:sz w:val="16"/>
        <w:szCs w:val="16"/>
      </w:rPr>
      <w:t>P 254.00.00/D 120.00.01</w:t>
    </w:r>
    <w:r>
      <w:rPr>
        <w:rFonts w:ascii="CorpoS" w:hAnsi="CorpoS" w:cs="CorpoS"/>
        <w:color w:val="000000"/>
        <w:sz w:val="16"/>
        <w:szCs w:val="16"/>
      </w:rPr>
      <w:tab/>
    </w:r>
    <w:r>
      <w:rPr>
        <w:rFonts w:ascii="CorpoS" w:hAnsi="CorpoS" w:cs="CorpoS"/>
        <w:color w:val="000000"/>
        <w:sz w:val="16"/>
        <w:szCs w:val="16"/>
      </w:rPr>
      <w:tab/>
    </w:r>
    <w:r>
      <w:rPr>
        <w:rFonts w:ascii="CorpoS" w:hAnsi="CorpoS" w:cs="CorpoS"/>
        <w:color w:val="000000"/>
        <w:sz w:val="16"/>
        <w:szCs w:val="16"/>
      </w:rPr>
      <w:tab/>
      <w:t xml:space="preserve">page </w:t>
    </w:r>
    <w:r>
      <w:rPr>
        <w:rFonts w:ascii="CorpoS" w:hAnsi="CorpoS" w:cs="CorpoS"/>
        <w:color w:val="000000"/>
        <w:sz w:val="16"/>
        <w:szCs w:val="16"/>
      </w:rPr>
      <w:fldChar w:fldCharType="begin"/>
    </w:r>
    <w:r>
      <w:rPr>
        <w:rFonts w:ascii="CorpoS" w:hAnsi="CorpoS" w:cs="CorpoS"/>
        <w:color w:val="000000"/>
        <w:sz w:val="16"/>
        <w:szCs w:val="16"/>
      </w:rPr>
      <w:instrText xml:space="preserve"> PAGE \* MERGEFORMAT </w:instrText>
    </w:r>
    <w:r>
      <w:rPr>
        <w:rFonts w:ascii="CorpoS" w:hAnsi="CorpoS" w:cs="CorpoS"/>
        <w:color w:val="000000"/>
        <w:sz w:val="16"/>
        <w:szCs w:val="16"/>
      </w:rPr>
      <w:fldChar w:fldCharType="separate"/>
    </w:r>
    <w:r>
      <w:rPr>
        <w:rFonts w:ascii="CorpoS" w:hAnsi="CorpoS" w:cs="CorpoS"/>
        <w:color w:val="000000"/>
        <w:sz w:val="16"/>
        <w:szCs w:val="16"/>
      </w:rPr>
      <w:t>1</w:t>
    </w:r>
    <w:r>
      <w:rPr>
        <w:rFonts w:ascii="CorpoS" w:hAnsi="CorpoS" w:cs="CorpoS"/>
        <w:color w:val="000000"/>
        <w:sz w:val="16"/>
        <w:szCs w:val="16"/>
      </w:rPr>
      <w:fldChar w:fldCharType="end"/>
    </w:r>
    <w:r>
      <w:rPr>
        <w:rFonts w:ascii="CorpoS" w:hAnsi="CorpoS" w:cs="CorpoS"/>
        <w:color w:val="000000"/>
        <w:sz w:val="16"/>
        <w:szCs w:val="16"/>
      </w:rPr>
      <w:t>/</w:t>
    </w:r>
    <w:r>
      <w:rPr>
        <w:rFonts w:ascii="CorpoS" w:hAnsi="CorpoS" w:cs="CorpoS"/>
        <w:color w:val="000000"/>
        <w:sz w:val="16"/>
        <w:szCs w:val="16"/>
      </w:rPr>
      <w:fldChar w:fldCharType="begin"/>
    </w:r>
    <w:r>
      <w:rPr>
        <w:rFonts w:ascii="CorpoS" w:hAnsi="CorpoS" w:cs="CorpoS"/>
        <w:color w:val="000000"/>
        <w:sz w:val="16"/>
        <w:szCs w:val="16"/>
      </w:rPr>
      <w:instrText xml:space="preserve"> NUMPAGES \* MERGEFORMAT </w:instrText>
    </w:r>
    <w:r>
      <w:rPr>
        <w:rFonts w:ascii="CorpoS" w:hAnsi="CorpoS" w:cs="CorpoS"/>
        <w:color w:val="000000"/>
        <w:sz w:val="16"/>
        <w:szCs w:val="16"/>
      </w:rPr>
      <w:fldChar w:fldCharType="separate"/>
    </w:r>
    <w:r>
      <w:rPr>
        <w:rFonts w:ascii="CorpoS" w:hAnsi="CorpoS" w:cs="CorpoS"/>
        <w:color w:val="000000"/>
        <w:sz w:val="16"/>
        <w:szCs w:val="16"/>
      </w:rPr>
      <w:t>1</w:t>
    </w:r>
    <w:r>
      <w:rPr>
        <w:rFonts w:ascii="CorpoS" w:hAnsi="CorpoS" w:cs="CorpoS"/>
        <w:color w:val="000000"/>
        <w:sz w:val="16"/>
        <w:szCs w:val="16"/>
      </w:rPr>
      <w:fldChar w:fldCharType="end"/>
    </w:r>
    <w:r>
      <w:rPr>
        <w:rFonts w:ascii="CorpoS" w:hAnsi="CorpoS" w:cs="CorpoS"/>
        <w:color w:val="000000"/>
        <w:sz w:val="16"/>
        <w:szCs w:val="16"/>
      </w:rPr>
      <w:tab/>
    </w:r>
    <w:r>
      <w:rPr>
        <w:rFonts w:ascii="CorpoS" w:hAnsi="CorpoS" w:cs="CorpoS"/>
        <w:color w:val="000000"/>
        <w:sz w:val="16"/>
        <w:szCs w:val="16"/>
      </w:rPr>
      <w:tab/>
    </w:r>
    <w:r>
      <w:rPr>
        <w:rFonts w:ascii="CorpoS" w:hAnsi="CorpoS" w:cs="CorpoS"/>
        <w:color w:val="000000"/>
        <w:sz w:val="16"/>
        <w:szCs w:val="16"/>
      </w:rPr>
      <w:tab/>
      <w:t>E05 Arocs 4440 C3H-S 8x4 Classic Euro5 FA9t- UAE 2026-06_51835</w:t>
    </w:r>
  </w:p>
  <w:p w14:paraId="7B01CBBF" w14:textId="77777777" w:rsidR="00857115" w:rsidRPr="008A0DCC" w:rsidRDefault="00857115" w:rsidP="008A0DCC">
    <w:pPr>
      <w:pStyle w:val="a4"/>
      <w:spacing w:line="14" w:lineRule="exact"/>
      <w:rPr>
        <w:sz w:val="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F79C71" w14:textId="77777777" w:rsidR="008A0DCC" w:rsidRDefault="008A0DCC" w:rsidP="008A0DCC">
    <w:pPr>
      <w:pStyle w:val="a4"/>
    </w:pPr>
  </w:p>
  <w:p w14:paraId="352B37CB" w14:textId="77777777" w:rsidR="008A0DCC" w:rsidRPr="008A0DCC" w:rsidRDefault="008A0DCC" w:rsidP="008A0DCC">
    <w:pPr>
      <w:pStyle w:val="a4"/>
      <w:spacing w:line="14" w:lineRule="exact"/>
      <w:rPr>
        <w:sz w:val="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AB752E" w14:textId="77777777" w:rsidR="008A4B5B" w:rsidRDefault="008A4B5B" w:rsidP="00CB6D47">
      <w:r>
        <w:separator/>
      </w:r>
    </w:p>
    <w:p w14:paraId="3EBB3762" w14:textId="77777777" w:rsidR="008A4B5B" w:rsidRDefault="008A4B5B"/>
  </w:footnote>
  <w:footnote w:type="continuationSeparator" w:id="0">
    <w:p w14:paraId="0BFC7581" w14:textId="77777777" w:rsidR="008A4B5B" w:rsidRDefault="008A4B5B" w:rsidP="00CB6D47">
      <w:r>
        <w:continuationSeparator/>
      </w:r>
    </w:p>
    <w:p w14:paraId="6F347B40" w14:textId="77777777" w:rsidR="008A4B5B" w:rsidRDefault="008A4B5B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F0DFBB" w14:textId="77777777" w:rsidR="008A0DCC" w:rsidRDefault="008A0DCC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083FAF" w14:textId="77777777" w:rsidR="008A0DCC" w:rsidRDefault="008A0DCC" w:rsidP="008A0DCC">
    <w:pPr>
      <w:widowControl w:val="0"/>
      <w:tabs>
        <w:tab w:val="left" w:pos="0"/>
      </w:tabs>
      <w:autoSpaceDE w:val="0"/>
      <w:autoSpaceDN w:val="0"/>
      <w:adjustRightInd w:val="0"/>
      <w:spacing w:line="240" w:lineRule="auto"/>
      <w:ind w:right="57"/>
      <w:rPr>
        <w:rFonts w:ascii="Times New Roman" w:hAnsi="Times New Roman"/>
        <w:sz w:val="24"/>
        <w:szCs w:val="24"/>
      </w:rPr>
    </w:pPr>
    <w:r>
      <w:rPr>
        <w:rFonts w:ascii="CorpoS" w:hAnsi="CorpoS" w:cs="CorpoS"/>
        <w:color w:val="000000"/>
        <w:sz w:val="24"/>
        <w:szCs w:val="24"/>
      </w:rPr>
      <w:t>-----------------------------------------------------------------------------------------------------------------------------------------</w:t>
    </w:r>
  </w:p>
  <w:p w14:paraId="15800DB8" w14:textId="77777777" w:rsidR="008A0DCC" w:rsidRDefault="008A0DCC" w:rsidP="008A0DCC">
    <w:pPr>
      <w:widowControl w:val="0"/>
      <w:autoSpaceDE w:val="0"/>
      <w:autoSpaceDN w:val="0"/>
      <w:adjustRightInd w:val="0"/>
      <w:spacing w:line="240" w:lineRule="auto"/>
      <w:ind w:right="624"/>
      <w:jc w:val="center"/>
      <w:rPr>
        <w:rFonts w:ascii="Times New Roman" w:hAnsi="Times New Roman"/>
        <w:sz w:val="24"/>
        <w:szCs w:val="24"/>
      </w:rPr>
    </w:pPr>
    <w:r>
      <w:rPr>
        <w:rFonts w:ascii="CorpoS" w:hAnsi="CorpoS" w:cs="CorpoS"/>
        <w:b/>
        <w:bCs/>
        <w:color w:val="000000"/>
        <w:sz w:val="28"/>
        <w:szCs w:val="28"/>
      </w:rPr>
      <w:t xml:space="preserve">Mercedes-Benz Arocs 5 4140 </w:t>
    </w:r>
  </w:p>
  <w:p w14:paraId="6C9B09F5" w14:textId="77777777" w:rsidR="008A0DCC" w:rsidRDefault="008A0DCC" w:rsidP="008A0DCC">
    <w:pPr>
      <w:widowControl w:val="0"/>
      <w:autoSpaceDE w:val="0"/>
      <w:autoSpaceDN w:val="0"/>
      <w:adjustRightInd w:val="0"/>
      <w:spacing w:line="240" w:lineRule="auto"/>
      <w:ind w:right="-288"/>
      <w:jc w:val="center"/>
      <w:rPr>
        <w:rFonts w:ascii="CorpoS" w:hAnsi="CorpoS" w:cs="CorpoS"/>
        <w:color w:val="000000"/>
        <w:sz w:val="18"/>
        <w:szCs w:val="18"/>
      </w:rPr>
    </w:pPr>
  </w:p>
  <w:p w14:paraId="12D9EC1A" w14:textId="77777777" w:rsidR="008A0DCC" w:rsidRDefault="008A0DCC" w:rsidP="008A0DCC">
    <w:pPr>
      <w:widowControl w:val="0"/>
      <w:autoSpaceDE w:val="0"/>
      <w:autoSpaceDN w:val="0"/>
      <w:adjustRightInd w:val="0"/>
      <w:spacing w:line="240" w:lineRule="auto"/>
      <w:ind w:right="624"/>
      <w:jc w:val="center"/>
      <w:rPr>
        <w:rFonts w:ascii="Times New Roman" w:hAnsi="Times New Roman"/>
        <w:sz w:val="24"/>
        <w:szCs w:val="24"/>
      </w:rPr>
    </w:pPr>
    <w:r>
      <w:rPr>
        <w:rFonts w:ascii="CorpoS" w:hAnsi="CorpoS" w:cs="CorpoS"/>
        <w:color w:val="000000"/>
        <w:sz w:val="18"/>
        <w:szCs w:val="18"/>
      </w:rPr>
      <w:t>DTK</w:t>
    </w:r>
    <w:r>
      <w:rPr>
        <w:rFonts w:ascii="CorpoS" w:hAnsi="CorpoS" w:cs="CorpoS"/>
        <w:color w:val="000000"/>
        <w:sz w:val="18"/>
        <w:szCs w:val="18"/>
      </w:rPr>
      <w:tab/>
    </w:r>
    <w:r>
      <w:rPr>
        <w:rFonts w:ascii="CorpoS" w:hAnsi="CorpoS" w:cs="CorpoS"/>
        <w:color w:val="000000"/>
        <w:sz w:val="18"/>
        <w:szCs w:val="18"/>
      </w:rPr>
      <w:tab/>
    </w:r>
    <w:r>
      <w:rPr>
        <w:rFonts w:ascii="CorpoS" w:hAnsi="CorpoS" w:cs="CorpoS"/>
        <w:color w:val="000000"/>
        <w:sz w:val="18"/>
        <w:szCs w:val="18"/>
      </w:rPr>
      <w:tab/>
      <w:t>2026-03-10</w:t>
    </w:r>
    <w:r>
      <w:rPr>
        <w:rFonts w:ascii="CorpoS" w:hAnsi="CorpoS" w:cs="CorpoS"/>
        <w:color w:val="000000"/>
        <w:sz w:val="18"/>
        <w:szCs w:val="18"/>
      </w:rPr>
      <w:tab/>
    </w:r>
    <w:r>
      <w:rPr>
        <w:rFonts w:ascii="CorpoS" w:hAnsi="CorpoS" w:cs="CorpoS"/>
        <w:color w:val="000000"/>
        <w:sz w:val="18"/>
        <w:szCs w:val="18"/>
      </w:rPr>
      <w:tab/>
      <w:t>Salesman:  Cho</w:t>
    </w:r>
  </w:p>
  <w:p w14:paraId="4D434ABB" w14:textId="77777777" w:rsidR="008A0DCC" w:rsidRDefault="008A0DCC" w:rsidP="008A0DCC">
    <w:pPr>
      <w:widowControl w:val="0"/>
      <w:autoSpaceDE w:val="0"/>
      <w:autoSpaceDN w:val="0"/>
      <w:adjustRightInd w:val="0"/>
      <w:spacing w:line="240" w:lineRule="auto"/>
      <w:ind w:right="57"/>
      <w:rPr>
        <w:rFonts w:ascii="Times New Roman" w:hAnsi="Times New Roman"/>
        <w:sz w:val="24"/>
        <w:szCs w:val="24"/>
      </w:rPr>
    </w:pPr>
    <w:r>
      <w:rPr>
        <w:rFonts w:ascii="CorpoS" w:hAnsi="CorpoS" w:cs="CorpoS"/>
        <w:color w:val="000000"/>
        <w:sz w:val="24"/>
        <w:szCs w:val="24"/>
      </w:rPr>
      <w:t>-----------------------------------------------------------------------------------------------------------------------------------------</w:t>
    </w:r>
  </w:p>
  <w:p w14:paraId="2996C4FF" w14:textId="77777777" w:rsidR="008A0DCC" w:rsidRDefault="008A0DCC" w:rsidP="008A0DCC">
    <w:pPr>
      <w:widowControl w:val="0"/>
      <w:autoSpaceDE w:val="0"/>
      <w:autoSpaceDN w:val="0"/>
      <w:adjustRightInd w:val="0"/>
      <w:spacing w:line="240" w:lineRule="auto"/>
      <w:ind w:right="-288"/>
      <w:jc w:val="center"/>
      <w:rPr>
        <w:rFonts w:ascii="CorpoS" w:hAnsi="CorpoS" w:cs="CorpoS"/>
        <w:color w:val="000000"/>
        <w:sz w:val="24"/>
        <w:szCs w:val="24"/>
      </w:rPr>
    </w:pPr>
  </w:p>
  <w:p w14:paraId="620E4392" w14:textId="77777777" w:rsidR="008A0DCC" w:rsidRPr="008A0DCC" w:rsidRDefault="008A0DCC" w:rsidP="008A0DCC">
    <w:pPr>
      <w:pStyle w:val="a3"/>
      <w:spacing w:line="14" w:lineRule="exact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91CFF5" w14:textId="77777777" w:rsidR="008A0DCC" w:rsidRDefault="008A0DCC" w:rsidP="008A0DCC">
    <w:pPr>
      <w:pStyle w:val="a3"/>
    </w:pPr>
  </w:p>
  <w:p w14:paraId="1E01721F" w14:textId="77777777" w:rsidR="008A0DCC" w:rsidRPr="008A0DCC" w:rsidRDefault="008A0DCC" w:rsidP="008A0DCC">
    <w:pPr>
      <w:pStyle w:val="a3"/>
      <w:spacing w:line="14" w:lineRule="exact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70F23"/>
    <w:multiLevelType w:val="hybridMultilevel"/>
    <w:tmpl w:val="D834CEA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5A34B5"/>
    <w:multiLevelType w:val="hybridMultilevel"/>
    <w:tmpl w:val="B1629A4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91567B1"/>
    <w:multiLevelType w:val="hybridMultilevel"/>
    <w:tmpl w:val="7B40C31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F53772B"/>
    <w:multiLevelType w:val="hybridMultilevel"/>
    <w:tmpl w:val="8E4ED59A"/>
    <w:lvl w:ilvl="0" w:tplc="33049198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7A18D4"/>
    <w:multiLevelType w:val="hybridMultilevel"/>
    <w:tmpl w:val="C4100F3E"/>
    <w:lvl w:ilvl="0" w:tplc="D578EA6C">
      <w:numFmt w:val="bullet"/>
      <w:lvlText w:val="•"/>
      <w:lvlJc w:val="left"/>
      <w:pPr>
        <w:ind w:left="720" w:hanging="360"/>
      </w:pPr>
      <w:rPr>
        <w:rFonts w:ascii="CorpoSLig" w:eastAsiaTheme="minorHAnsi" w:hAnsi="CorpoSLig" w:cstheme="minorBidi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F618BE"/>
    <w:multiLevelType w:val="hybridMultilevel"/>
    <w:tmpl w:val="F3547A56"/>
    <w:lvl w:ilvl="0" w:tplc="B038D194">
      <w:start w:val="1"/>
      <w:numFmt w:val="bullet"/>
      <w:pStyle w:val="Aufzhlung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7260E4E"/>
    <w:multiLevelType w:val="hybridMultilevel"/>
    <w:tmpl w:val="DFA2D000"/>
    <w:lvl w:ilvl="0" w:tplc="0407000F">
      <w:start w:val="1"/>
      <w:numFmt w:val="decimal"/>
      <w:lvlText w:val="%1."/>
      <w:lvlJc w:val="left"/>
      <w:pPr>
        <w:ind w:left="1080" w:hanging="360"/>
      </w:p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DBB1745"/>
    <w:multiLevelType w:val="hybridMultilevel"/>
    <w:tmpl w:val="09AA0C60"/>
    <w:lvl w:ilvl="0" w:tplc="1076CF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800" w:hanging="360"/>
      </w:pPr>
    </w:lvl>
    <w:lvl w:ilvl="2" w:tplc="0407001B" w:tentative="1">
      <w:start w:val="1"/>
      <w:numFmt w:val="lowerRoman"/>
      <w:lvlText w:val="%3."/>
      <w:lvlJc w:val="right"/>
      <w:pPr>
        <w:ind w:left="2520" w:hanging="180"/>
      </w:pPr>
    </w:lvl>
    <w:lvl w:ilvl="3" w:tplc="0407000F" w:tentative="1">
      <w:start w:val="1"/>
      <w:numFmt w:val="decimal"/>
      <w:lvlText w:val="%4."/>
      <w:lvlJc w:val="left"/>
      <w:pPr>
        <w:ind w:left="3240" w:hanging="360"/>
      </w:pPr>
    </w:lvl>
    <w:lvl w:ilvl="4" w:tplc="04070019" w:tentative="1">
      <w:start w:val="1"/>
      <w:numFmt w:val="lowerLetter"/>
      <w:lvlText w:val="%5."/>
      <w:lvlJc w:val="left"/>
      <w:pPr>
        <w:ind w:left="3960" w:hanging="360"/>
      </w:pPr>
    </w:lvl>
    <w:lvl w:ilvl="5" w:tplc="0407001B" w:tentative="1">
      <w:start w:val="1"/>
      <w:numFmt w:val="lowerRoman"/>
      <w:lvlText w:val="%6."/>
      <w:lvlJc w:val="right"/>
      <w:pPr>
        <w:ind w:left="4680" w:hanging="180"/>
      </w:pPr>
    </w:lvl>
    <w:lvl w:ilvl="6" w:tplc="0407000F" w:tentative="1">
      <w:start w:val="1"/>
      <w:numFmt w:val="decimal"/>
      <w:lvlText w:val="%7."/>
      <w:lvlJc w:val="left"/>
      <w:pPr>
        <w:ind w:left="5400" w:hanging="360"/>
      </w:pPr>
    </w:lvl>
    <w:lvl w:ilvl="7" w:tplc="04070019" w:tentative="1">
      <w:start w:val="1"/>
      <w:numFmt w:val="lowerLetter"/>
      <w:lvlText w:val="%8."/>
      <w:lvlJc w:val="left"/>
      <w:pPr>
        <w:ind w:left="6120" w:hanging="360"/>
      </w:pPr>
    </w:lvl>
    <w:lvl w:ilvl="8" w:tplc="0407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39360388"/>
    <w:multiLevelType w:val="hybridMultilevel"/>
    <w:tmpl w:val="7AC659E0"/>
    <w:lvl w:ilvl="0" w:tplc="7BBEBDE6">
      <w:start w:val="1"/>
      <w:numFmt w:val="bullet"/>
      <w:pStyle w:val="FormatBlack-Aufzhlung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0C3EB7"/>
    <w:multiLevelType w:val="hybridMultilevel"/>
    <w:tmpl w:val="65DAE30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861372"/>
    <w:multiLevelType w:val="hybridMultilevel"/>
    <w:tmpl w:val="68E808BA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65D6EBF"/>
    <w:multiLevelType w:val="hybridMultilevel"/>
    <w:tmpl w:val="000880E6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6B36290"/>
    <w:multiLevelType w:val="hybridMultilevel"/>
    <w:tmpl w:val="DB5E3264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1D6F28"/>
    <w:multiLevelType w:val="hybridMultilevel"/>
    <w:tmpl w:val="5FCC6EFA"/>
    <w:lvl w:ilvl="0" w:tplc="04070005">
      <w:start w:val="1"/>
      <w:numFmt w:val="bullet"/>
      <w:lvlText w:val=""/>
      <w:lvlJc w:val="left"/>
      <w:pPr>
        <w:ind w:left="1003" w:hanging="360"/>
      </w:pPr>
      <w:rPr>
        <w:rFonts w:ascii="Wingdings" w:hAnsi="Wingdings" w:hint="default"/>
      </w:rPr>
    </w:lvl>
    <w:lvl w:ilvl="1" w:tplc="0407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14" w15:restartNumberingAfterBreak="0">
    <w:nsid w:val="7B967973"/>
    <w:multiLevelType w:val="hybridMultilevel"/>
    <w:tmpl w:val="9CF6EED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98191495">
    <w:abstractNumId w:val="12"/>
  </w:num>
  <w:num w:numId="2" w16cid:durableId="1386829412">
    <w:abstractNumId w:val="4"/>
  </w:num>
  <w:num w:numId="3" w16cid:durableId="1886326879">
    <w:abstractNumId w:val="1"/>
  </w:num>
  <w:num w:numId="4" w16cid:durableId="1681156662">
    <w:abstractNumId w:val="6"/>
  </w:num>
  <w:num w:numId="5" w16cid:durableId="1874993909">
    <w:abstractNumId w:val="2"/>
  </w:num>
  <w:num w:numId="6" w16cid:durableId="422920012">
    <w:abstractNumId w:val="14"/>
  </w:num>
  <w:num w:numId="7" w16cid:durableId="1914925486">
    <w:abstractNumId w:val="10"/>
  </w:num>
  <w:num w:numId="8" w16cid:durableId="1135442267">
    <w:abstractNumId w:val="7"/>
  </w:num>
  <w:num w:numId="9" w16cid:durableId="1101494341">
    <w:abstractNumId w:val="9"/>
  </w:num>
  <w:num w:numId="10" w16cid:durableId="1097411304">
    <w:abstractNumId w:val="5"/>
  </w:num>
  <w:num w:numId="11" w16cid:durableId="829057710">
    <w:abstractNumId w:val="13"/>
  </w:num>
  <w:num w:numId="12" w16cid:durableId="962658830">
    <w:abstractNumId w:val="11"/>
  </w:num>
  <w:num w:numId="13" w16cid:durableId="1263221089">
    <w:abstractNumId w:val="8"/>
  </w:num>
  <w:num w:numId="14" w16cid:durableId="1203975708">
    <w:abstractNumId w:val="0"/>
  </w:num>
  <w:num w:numId="15" w16cid:durableId="20400794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ttachedTemplate r:id="rId1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DCC"/>
    <w:rsid w:val="00016BA6"/>
    <w:rsid w:val="0003089F"/>
    <w:rsid w:val="000408A8"/>
    <w:rsid w:val="000464DD"/>
    <w:rsid w:val="00051768"/>
    <w:rsid w:val="000552E3"/>
    <w:rsid w:val="000724A2"/>
    <w:rsid w:val="00077376"/>
    <w:rsid w:val="00080277"/>
    <w:rsid w:val="00093DF2"/>
    <w:rsid w:val="000B0239"/>
    <w:rsid w:val="000C2E64"/>
    <w:rsid w:val="000C6452"/>
    <w:rsid w:val="000E20BF"/>
    <w:rsid w:val="000E54C2"/>
    <w:rsid w:val="000F21B5"/>
    <w:rsid w:val="00116DB8"/>
    <w:rsid w:val="00117DE1"/>
    <w:rsid w:val="001235B4"/>
    <w:rsid w:val="001347BA"/>
    <w:rsid w:val="00135D97"/>
    <w:rsid w:val="0013700F"/>
    <w:rsid w:val="00153DD8"/>
    <w:rsid w:val="001603CE"/>
    <w:rsid w:val="00163B8C"/>
    <w:rsid w:val="00164050"/>
    <w:rsid w:val="001711D9"/>
    <w:rsid w:val="00171B54"/>
    <w:rsid w:val="00177852"/>
    <w:rsid w:val="001953B3"/>
    <w:rsid w:val="001A1F8D"/>
    <w:rsid w:val="001B2D64"/>
    <w:rsid w:val="001C72F3"/>
    <w:rsid w:val="001E16A2"/>
    <w:rsid w:val="001F5D2F"/>
    <w:rsid w:val="002115E7"/>
    <w:rsid w:val="00213BC8"/>
    <w:rsid w:val="00216B23"/>
    <w:rsid w:val="0022261D"/>
    <w:rsid w:val="00237794"/>
    <w:rsid w:val="002437EE"/>
    <w:rsid w:val="00280212"/>
    <w:rsid w:val="002921DB"/>
    <w:rsid w:val="0029741B"/>
    <w:rsid w:val="002B1354"/>
    <w:rsid w:val="002B3E75"/>
    <w:rsid w:val="002D15E0"/>
    <w:rsid w:val="002D175D"/>
    <w:rsid w:val="002E42BE"/>
    <w:rsid w:val="002E6CD2"/>
    <w:rsid w:val="002F37EA"/>
    <w:rsid w:val="002F56C5"/>
    <w:rsid w:val="00300562"/>
    <w:rsid w:val="00321873"/>
    <w:rsid w:val="003267AF"/>
    <w:rsid w:val="0033336B"/>
    <w:rsid w:val="00335C27"/>
    <w:rsid w:val="0033601E"/>
    <w:rsid w:val="00362533"/>
    <w:rsid w:val="00365911"/>
    <w:rsid w:val="00371426"/>
    <w:rsid w:val="0037329D"/>
    <w:rsid w:val="00373FE8"/>
    <w:rsid w:val="00376403"/>
    <w:rsid w:val="00377D24"/>
    <w:rsid w:val="003860A5"/>
    <w:rsid w:val="003D373C"/>
    <w:rsid w:val="003E42CB"/>
    <w:rsid w:val="003F5BDB"/>
    <w:rsid w:val="00402F22"/>
    <w:rsid w:val="00420FA5"/>
    <w:rsid w:val="00430CCD"/>
    <w:rsid w:val="0043424A"/>
    <w:rsid w:val="00436782"/>
    <w:rsid w:val="004530F0"/>
    <w:rsid w:val="00453C04"/>
    <w:rsid w:val="0046069D"/>
    <w:rsid w:val="00462B43"/>
    <w:rsid w:val="004640A0"/>
    <w:rsid w:val="0046485C"/>
    <w:rsid w:val="00474CB5"/>
    <w:rsid w:val="00491611"/>
    <w:rsid w:val="00497149"/>
    <w:rsid w:val="004B756B"/>
    <w:rsid w:val="004C086A"/>
    <w:rsid w:val="004C358F"/>
    <w:rsid w:val="004F0670"/>
    <w:rsid w:val="004F4F64"/>
    <w:rsid w:val="004F6C80"/>
    <w:rsid w:val="00557484"/>
    <w:rsid w:val="0057379E"/>
    <w:rsid w:val="00577DD3"/>
    <w:rsid w:val="00583F70"/>
    <w:rsid w:val="00585CC1"/>
    <w:rsid w:val="0059737C"/>
    <w:rsid w:val="005B11B5"/>
    <w:rsid w:val="005C0841"/>
    <w:rsid w:val="005D254B"/>
    <w:rsid w:val="005E4D22"/>
    <w:rsid w:val="005F2E0C"/>
    <w:rsid w:val="0060666E"/>
    <w:rsid w:val="00607857"/>
    <w:rsid w:val="00631BA4"/>
    <w:rsid w:val="0063397D"/>
    <w:rsid w:val="00637689"/>
    <w:rsid w:val="00653B58"/>
    <w:rsid w:val="00673CAD"/>
    <w:rsid w:val="006770CF"/>
    <w:rsid w:val="006841EC"/>
    <w:rsid w:val="006E542F"/>
    <w:rsid w:val="006F3B81"/>
    <w:rsid w:val="00715D73"/>
    <w:rsid w:val="00715F81"/>
    <w:rsid w:val="007335E4"/>
    <w:rsid w:val="00734BFB"/>
    <w:rsid w:val="00735AA1"/>
    <w:rsid w:val="00735B03"/>
    <w:rsid w:val="00752CBB"/>
    <w:rsid w:val="00752FD0"/>
    <w:rsid w:val="00755874"/>
    <w:rsid w:val="00761866"/>
    <w:rsid w:val="0076503D"/>
    <w:rsid w:val="00770C06"/>
    <w:rsid w:val="00777FB3"/>
    <w:rsid w:val="0078043F"/>
    <w:rsid w:val="007834E3"/>
    <w:rsid w:val="00793A37"/>
    <w:rsid w:val="007A0864"/>
    <w:rsid w:val="007A79D0"/>
    <w:rsid w:val="007B75BC"/>
    <w:rsid w:val="007C52B9"/>
    <w:rsid w:val="007F7E60"/>
    <w:rsid w:val="00804C15"/>
    <w:rsid w:val="008130F8"/>
    <w:rsid w:val="00813D68"/>
    <w:rsid w:val="00833FBD"/>
    <w:rsid w:val="0085139F"/>
    <w:rsid w:val="00857115"/>
    <w:rsid w:val="00870E0F"/>
    <w:rsid w:val="00874547"/>
    <w:rsid w:val="00874F2A"/>
    <w:rsid w:val="00877264"/>
    <w:rsid w:val="008778B1"/>
    <w:rsid w:val="008A0DCC"/>
    <w:rsid w:val="008A4B5B"/>
    <w:rsid w:val="008B59E2"/>
    <w:rsid w:val="008B60E3"/>
    <w:rsid w:val="008B692F"/>
    <w:rsid w:val="008F08A9"/>
    <w:rsid w:val="00907C9B"/>
    <w:rsid w:val="0093234D"/>
    <w:rsid w:val="00955BB4"/>
    <w:rsid w:val="0096333C"/>
    <w:rsid w:val="00971759"/>
    <w:rsid w:val="00982471"/>
    <w:rsid w:val="009845DE"/>
    <w:rsid w:val="00986486"/>
    <w:rsid w:val="00991009"/>
    <w:rsid w:val="009A1359"/>
    <w:rsid w:val="009A143E"/>
    <w:rsid w:val="009A3E5A"/>
    <w:rsid w:val="009C01C0"/>
    <w:rsid w:val="009D6B5C"/>
    <w:rsid w:val="009E071D"/>
    <w:rsid w:val="009E6AF8"/>
    <w:rsid w:val="009F1BD5"/>
    <w:rsid w:val="00A01FCF"/>
    <w:rsid w:val="00A151CA"/>
    <w:rsid w:val="00A3469B"/>
    <w:rsid w:val="00A37153"/>
    <w:rsid w:val="00A41C62"/>
    <w:rsid w:val="00A44357"/>
    <w:rsid w:val="00A46E32"/>
    <w:rsid w:val="00A611A2"/>
    <w:rsid w:val="00A647F7"/>
    <w:rsid w:val="00A6657A"/>
    <w:rsid w:val="00A9292D"/>
    <w:rsid w:val="00A94FC6"/>
    <w:rsid w:val="00AE1619"/>
    <w:rsid w:val="00B05D18"/>
    <w:rsid w:val="00B14A78"/>
    <w:rsid w:val="00B41B28"/>
    <w:rsid w:val="00B55966"/>
    <w:rsid w:val="00B7181D"/>
    <w:rsid w:val="00B75F35"/>
    <w:rsid w:val="00B851B4"/>
    <w:rsid w:val="00B96DBF"/>
    <w:rsid w:val="00BA510E"/>
    <w:rsid w:val="00BB3491"/>
    <w:rsid w:val="00BC4474"/>
    <w:rsid w:val="00BC7093"/>
    <w:rsid w:val="00BC73CA"/>
    <w:rsid w:val="00BE15A2"/>
    <w:rsid w:val="00BF0967"/>
    <w:rsid w:val="00C100D8"/>
    <w:rsid w:val="00C21630"/>
    <w:rsid w:val="00C27C18"/>
    <w:rsid w:val="00C34CB7"/>
    <w:rsid w:val="00C6385D"/>
    <w:rsid w:val="00C7271C"/>
    <w:rsid w:val="00C75767"/>
    <w:rsid w:val="00C937C4"/>
    <w:rsid w:val="00C95DFD"/>
    <w:rsid w:val="00C96FF4"/>
    <w:rsid w:val="00CA65DC"/>
    <w:rsid w:val="00CB1A71"/>
    <w:rsid w:val="00CB6D47"/>
    <w:rsid w:val="00CF0028"/>
    <w:rsid w:val="00CF7FDB"/>
    <w:rsid w:val="00D3199E"/>
    <w:rsid w:val="00D42292"/>
    <w:rsid w:val="00D43FD9"/>
    <w:rsid w:val="00D5645F"/>
    <w:rsid w:val="00D61DE4"/>
    <w:rsid w:val="00D6505C"/>
    <w:rsid w:val="00D778AB"/>
    <w:rsid w:val="00DA4F43"/>
    <w:rsid w:val="00DB0EEF"/>
    <w:rsid w:val="00DD0C34"/>
    <w:rsid w:val="00DE7D22"/>
    <w:rsid w:val="00E0761A"/>
    <w:rsid w:val="00E102C5"/>
    <w:rsid w:val="00E2146E"/>
    <w:rsid w:val="00E26E5C"/>
    <w:rsid w:val="00E361B7"/>
    <w:rsid w:val="00E47FCF"/>
    <w:rsid w:val="00E530F2"/>
    <w:rsid w:val="00E55FE7"/>
    <w:rsid w:val="00E6327C"/>
    <w:rsid w:val="00E726C8"/>
    <w:rsid w:val="00E82C4E"/>
    <w:rsid w:val="00E85B68"/>
    <w:rsid w:val="00E87FC4"/>
    <w:rsid w:val="00E93ED7"/>
    <w:rsid w:val="00E97DF0"/>
    <w:rsid w:val="00EA4746"/>
    <w:rsid w:val="00EB1C00"/>
    <w:rsid w:val="00EB394B"/>
    <w:rsid w:val="00EB620C"/>
    <w:rsid w:val="00EB73D9"/>
    <w:rsid w:val="00ED125D"/>
    <w:rsid w:val="00ED1865"/>
    <w:rsid w:val="00ED398F"/>
    <w:rsid w:val="00EE0A95"/>
    <w:rsid w:val="00EF288E"/>
    <w:rsid w:val="00EF7BC8"/>
    <w:rsid w:val="00F24D76"/>
    <w:rsid w:val="00F35B8C"/>
    <w:rsid w:val="00F52838"/>
    <w:rsid w:val="00F71F56"/>
    <w:rsid w:val="00F77670"/>
    <w:rsid w:val="00F80004"/>
    <w:rsid w:val="00F82F2B"/>
    <w:rsid w:val="00F92EC1"/>
    <w:rsid w:val="00FB5B71"/>
    <w:rsid w:val="00FC4D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AC14FF"/>
  <w15:docId w15:val="{FCB69574-06C4-4D35-8B23-6D43FD5C1B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D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E20BF"/>
    <w:pPr>
      <w:spacing w:after="0" w:line="270" w:lineRule="atLeast"/>
    </w:pPr>
    <w:rPr>
      <w:rFonts w:ascii="CorpoSLig" w:hAnsi="CorpoSLig"/>
    </w:rPr>
  </w:style>
  <w:style w:type="paragraph" w:styleId="1">
    <w:name w:val="heading 1"/>
    <w:basedOn w:val="a"/>
    <w:next w:val="a"/>
    <w:link w:val="1Char"/>
    <w:uiPriority w:val="9"/>
    <w:qFormat/>
    <w:rsid w:val="00E55FE7"/>
    <w:pPr>
      <w:keepNext/>
      <w:keepLines/>
      <w:spacing w:line="500" w:lineRule="exact"/>
      <w:outlineLvl w:val="0"/>
    </w:pPr>
    <w:rPr>
      <w:rFonts w:ascii="CorporateACon" w:eastAsiaTheme="majorEastAsia" w:hAnsi="CorporateACon" w:cstheme="majorBidi"/>
      <w:bCs/>
      <w:sz w:val="50"/>
      <w:szCs w:val="28"/>
    </w:rPr>
  </w:style>
  <w:style w:type="paragraph" w:styleId="2">
    <w:name w:val="heading 2"/>
    <w:basedOn w:val="1"/>
    <w:next w:val="a"/>
    <w:link w:val="2Char"/>
    <w:uiPriority w:val="9"/>
    <w:unhideWhenUsed/>
    <w:qFormat/>
    <w:rsid w:val="00C96FF4"/>
    <w:pPr>
      <w:spacing w:line="340" w:lineRule="exact"/>
      <w:outlineLvl w:val="1"/>
    </w:pPr>
    <w:rPr>
      <w:rFonts w:ascii="CorpoS" w:hAnsi="CorpoS"/>
      <w:bCs w:val="0"/>
      <w:sz w:val="30"/>
      <w:szCs w:val="26"/>
    </w:rPr>
  </w:style>
  <w:style w:type="paragraph" w:styleId="3">
    <w:name w:val="heading 3"/>
    <w:basedOn w:val="2"/>
    <w:next w:val="a"/>
    <w:link w:val="3Char"/>
    <w:uiPriority w:val="9"/>
    <w:unhideWhenUsed/>
    <w:qFormat/>
    <w:rsid w:val="00A37153"/>
    <w:pPr>
      <w:spacing w:line="300" w:lineRule="exact"/>
      <w:outlineLvl w:val="2"/>
    </w:pPr>
    <w:rPr>
      <w:bCs/>
    </w:rPr>
  </w:style>
  <w:style w:type="paragraph" w:styleId="4">
    <w:name w:val="heading 4"/>
    <w:basedOn w:val="3"/>
    <w:next w:val="a"/>
    <w:link w:val="4Char"/>
    <w:uiPriority w:val="9"/>
    <w:semiHidden/>
    <w:unhideWhenUsed/>
    <w:qFormat/>
    <w:rsid w:val="00E530F2"/>
    <w:pPr>
      <w:spacing w:before="200"/>
      <w:outlineLvl w:val="3"/>
    </w:pPr>
    <w:rPr>
      <w:bCs w:val="0"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CB6D47"/>
    <w:pPr>
      <w:tabs>
        <w:tab w:val="center" w:pos="4536"/>
        <w:tab w:val="right" w:pos="9072"/>
      </w:tabs>
    </w:pPr>
  </w:style>
  <w:style w:type="character" w:customStyle="1" w:styleId="Char">
    <w:name w:val="머리글 Char"/>
    <w:basedOn w:val="a0"/>
    <w:link w:val="a3"/>
    <w:uiPriority w:val="99"/>
    <w:rsid w:val="00CB6D47"/>
  </w:style>
  <w:style w:type="paragraph" w:styleId="a4">
    <w:name w:val="footer"/>
    <w:basedOn w:val="a"/>
    <w:link w:val="Char0"/>
    <w:uiPriority w:val="99"/>
    <w:unhideWhenUsed/>
    <w:rsid w:val="00CB6D47"/>
    <w:pPr>
      <w:tabs>
        <w:tab w:val="center" w:pos="4536"/>
        <w:tab w:val="right" w:pos="9072"/>
      </w:tabs>
    </w:pPr>
  </w:style>
  <w:style w:type="character" w:customStyle="1" w:styleId="Char0">
    <w:name w:val="바닥글 Char"/>
    <w:basedOn w:val="a0"/>
    <w:link w:val="a4"/>
    <w:uiPriority w:val="99"/>
    <w:rsid w:val="00CB6D47"/>
  </w:style>
  <w:style w:type="character" w:customStyle="1" w:styleId="1Char">
    <w:name w:val="제목 1 Char"/>
    <w:basedOn w:val="a0"/>
    <w:link w:val="1"/>
    <w:uiPriority w:val="9"/>
    <w:rsid w:val="00E55FE7"/>
    <w:rPr>
      <w:rFonts w:ascii="CorporateACon" w:eastAsiaTheme="majorEastAsia" w:hAnsi="CorporateACon" w:cstheme="majorBidi"/>
      <w:bCs/>
      <w:sz w:val="50"/>
      <w:szCs w:val="28"/>
    </w:rPr>
  </w:style>
  <w:style w:type="character" w:customStyle="1" w:styleId="2Char">
    <w:name w:val="제목 2 Char"/>
    <w:basedOn w:val="a0"/>
    <w:link w:val="2"/>
    <w:uiPriority w:val="9"/>
    <w:rsid w:val="00C96FF4"/>
    <w:rPr>
      <w:rFonts w:ascii="CorpoS" w:eastAsiaTheme="majorEastAsia" w:hAnsi="CorpoS" w:cstheme="majorBidi"/>
      <w:sz w:val="30"/>
      <w:szCs w:val="26"/>
    </w:rPr>
  </w:style>
  <w:style w:type="character" w:customStyle="1" w:styleId="3Char">
    <w:name w:val="제목 3 Char"/>
    <w:basedOn w:val="a0"/>
    <w:link w:val="3"/>
    <w:uiPriority w:val="9"/>
    <w:rsid w:val="00A37153"/>
    <w:rPr>
      <w:rFonts w:ascii="CorpoS" w:eastAsiaTheme="majorEastAsia" w:hAnsi="CorpoS" w:cstheme="majorBidi"/>
      <w:bCs/>
      <w:sz w:val="30"/>
      <w:szCs w:val="26"/>
    </w:rPr>
  </w:style>
  <w:style w:type="character" w:customStyle="1" w:styleId="4Char">
    <w:name w:val="제목 4 Char"/>
    <w:basedOn w:val="a0"/>
    <w:link w:val="4"/>
    <w:uiPriority w:val="9"/>
    <w:semiHidden/>
    <w:rsid w:val="00E530F2"/>
    <w:rPr>
      <w:rFonts w:ascii="CorpoS" w:eastAsiaTheme="majorEastAsia" w:hAnsi="CorpoS" w:cstheme="majorBidi"/>
      <w:iCs/>
      <w:sz w:val="30"/>
    </w:rPr>
  </w:style>
  <w:style w:type="paragraph" w:styleId="a5">
    <w:name w:val="Balloon Text"/>
    <w:basedOn w:val="a"/>
    <w:link w:val="Char1"/>
    <w:uiPriority w:val="99"/>
    <w:semiHidden/>
    <w:unhideWhenUsed/>
    <w:rsid w:val="00673CAD"/>
    <w:rPr>
      <w:rFonts w:ascii="Tahoma" w:hAnsi="Tahoma" w:cs="Tahoma"/>
      <w:sz w:val="16"/>
      <w:szCs w:val="16"/>
    </w:rPr>
  </w:style>
  <w:style w:type="character" w:customStyle="1" w:styleId="Char1">
    <w:name w:val="풍선 도움말 텍스트 Char"/>
    <w:basedOn w:val="a0"/>
    <w:link w:val="a5"/>
    <w:uiPriority w:val="99"/>
    <w:semiHidden/>
    <w:rsid w:val="00673CAD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2802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rmatBlack-Standard11ptbold">
    <w:name w:val="Format Black - Standard 11pt bold"/>
    <w:basedOn w:val="FormatBlack-Standard11pt"/>
    <w:qFormat/>
    <w:rsid w:val="003D373C"/>
    <w:rPr>
      <w:rFonts w:ascii="CorpoSDem" w:hAnsi="CorpoSDem"/>
    </w:rPr>
  </w:style>
  <w:style w:type="character" w:styleId="a7">
    <w:name w:val="Hyperlink"/>
    <w:basedOn w:val="a0"/>
    <w:uiPriority w:val="99"/>
    <w:unhideWhenUsed/>
    <w:rsid w:val="00116DB8"/>
    <w:rPr>
      <w:color w:val="0000FF" w:themeColor="hyperlink"/>
      <w:u w:val="single"/>
    </w:rPr>
  </w:style>
  <w:style w:type="paragraph" w:styleId="a8">
    <w:name w:val="No Spacing"/>
    <w:uiPriority w:val="1"/>
    <w:qFormat/>
    <w:rsid w:val="000464DD"/>
    <w:pPr>
      <w:spacing w:after="0" w:line="240" w:lineRule="auto"/>
    </w:pPr>
    <w:rPr>
      <w:rFonts w:ascii="CorpoS" w:hAnsi="CorpoS"/>
      <w:sz w:val="20"/>
    </w:rPr>
  </w:style>
  <w:style w:type="paragraph" w:styleId="TOC">
    <w:name w:val="TOC Heading"/>
    <w:basedOn w:val="1"/>
    <w:next w:val="a"/>
    <w:uiPriority w:val="39"/>
    <w:semiHidden/>
    <w:unhideWhenUsed/>
    <w:qFormat/>
    <w:rsid w:val="0029741B"/>
    <w:pPr>
      <w:spacing w:before="480" w:line="276" w:lineRule="auto"/>
      <w:outlineLvl w:val="9"/>
    </w:pPr>
    <w:rPr>
      <w:rFonts w:asciiTheme="majorHAnsi" w:hAnsiTheme="majorHAnsi"/>
      <w:b/>
      <w:color w:val="365F91" w:themeColor="accent1" w:themeShade="BF"/>
      <w:sz w:val="28"/>
      <w:lang w:eastAsia="de-DE"/>
    </w:rPr>
  </w:style>
  <w:style w:type="paragraph" w:styleId="30">
    <w:name w:val="toc 3"/>
    <w:basedOn w:val="a"/>
    <w:next w:val="a"/>
    <w:autoRedefine/>
    <w:uiPriority w:val="39"/>
    <w:unhideWhenUsed/>
    <w:rsid w:val="0029741B"/>
    <w:pPr>
      <w:spacing w:after="100"/>
      <w:ind w:left="440"/>
    </w:pPr>
  </w:style>
  <w:style w:type="paragraph" w:styleId="20">
    <w:name w:val="toc 2"/>
    <w:basedOn w:val="a"/>
    <w:next w:val="a"/>
    <w:autoRedefine/>
    <w:uiPriority w:val="39"/>
    <w:unhideWhenUsed/>
    <w:rsid w:val="0029741B"/>
    <w:pPr>
      <w:spacing w:after="100"/>
      <w:ind w:left="220"/>
    </w:pPr>
  </w:style>
  <w:style w:type="paragraph" w:styleId="a9">
    <w:name w:val="List Paragraph"/>
    <w:basedOn w:val="a"/>
    <w:uiPriority w:val="34"/>
    <w:qFormat/>
    <w:rsid w:val="00ED398F"/>
    <w:pPr>
      <w:ind w:left="720"/>
      <w:contextualSpacing/>
    </w:pPr>
  </w:style>
  <w:style w:type="paragraph" w:customStyle="1" w:styleId="Aufzhlung">
    <w:name w:val="Aufzählung"/>
    <w:basedOn w:val="a"/>
    <w:qFormat/>
    <w:rsid w:val="00F35B8C"/>
    <w:pPr>
      <w:numPr>
        <w:numId w:val="10"/>
      </w:numPr>
      <w:tabs>
        <w:tab w:val="left" w:pos="1843"/>
        <w:tab w:val="left" w:pos="3686"/>
        <w:tab w:val="left" w:pos="5528"/>
        <w:tab w:val="left" w:pos="7371"/>
        <w:tab w:val="left" w:pos="9214"/>
      </w:tabs>
      <w:spacing w:line="200" w:lineRule="exact"/>
      <w:ind w:left="238" w:hanging="219"/>
    </w:pPr>
    <w:rPr>
      <w:sz w:val="17"/>
      <w:szCs w:val="14"/>
    </w:rPr>
  </w:style>
  <w:style w:type="paragraph" w:customStyle="1" w:styleId="FormatGrey-Standard115pt">
    <w:name w:val="Format Grey - Standard 11.5pt"/>
    <w:qFormat/>
    <w:rsid w:val="00971759"/>
    <w:pPr>
      <w:spacing w:line="260" w:lineRule="exact"/>
    </w:pPr>
    <w:rPr>
      <w:rFonts w:ascii="CorpoSLig" w:hAnsi="CorpoSLig"/>
      <w:color w:val="7F7F7F" w:themeColor="text1" w:themeTint="80"/>
      <w:sz w:val="23"/>
      <w:szCs w:val="23"/>
      <w:lang w:val="en-US"/>
    </w:rPr>
  </w:style>
  <w:style w:type="paragraph" w:customStyle="1" w:styleId="FormatGrey-Standard75pt">
    <w:name w:val="Format Grey - Standard 7.5pt"/>
    <w:basedOn w:val="FormatGrey-Standard115pt"/>
    <w:qFormat/>
    <w:rsid w:val="007B75BC"/>
    <w:pPr>
      <w:tabs>
        <w:tab w:val="left" w:pos="567"/>
      </w:tabs>
      <w:spacing w:after="0" w:line="170" w:lineRule="exact"/>
    </w:pPr>
    <w:rPr>
      <w:sz w:val="15"/>
      <w:szCs w:val="15"/>
    </w:rPr>
  </w:style>
  <w:style w:type="paragraph" w:customStyle="1" w:styleId="FormatBlack-Aufzhlung">
    <w:name w:val="Format Black - Aufzählung"/>
    <w:basedOn w:val="a9"/>
    <w:qFormat/>
    <w:rsid w:val="00F77670"/>
    <w:pPr>
      <w:numPr>
        <w:numId w:val="13"/>
      </w:numPr>
      <w:ind w:left="284" w:hanging="284"/>
    </w:pPr>
    <w:rPr>
      <w:rFonts w:cs="CorpoS"/>
      <w:color w:val="000000"/>
      <w:lang w:val="en-US"/>
    </w:rPr>
  </w:style>
  <w:style w:type="paragraph" w:customStyle="1" w:styleId="FormatBlack-Standard85pt">
    <w:name w:val="Format Black - Standard 8.5pt"/>
    <w:basedOn w:val="a"/>
    <w:qFormat/>
    <w:rsid w:val="00637689"/>
    <w:pPr>
      <w:tabs>
        <w:tab w:val="right" w:pos="8562"/>
        <w:tab w:val="right" w:pos="9185"/>
      </w:tabs>
      <w:spacing w:line="162" w:lineRule="atLeast"/>
      <w:jc w:val="center"/>
    </w:pPr>
    <w:rPr>
      <w:sz w:val="17"/>
      <w:szCs w:val="12"/>
      <w:lang w:val="en-US"/>
    </w:rPr>
  </w:style>
  <w:style w:type="paragraph" w:customStyle="1" w:styleId="FormatBlack-Standard11pt">
    <w:name w:val="Format Black - Standard 11pt"/>
    <w:basedOn w:val="a"/>
    <w:qFormat/>
    <w:rsid w:val="00365911"/>
    <w:pPr>
      <w:tabs>
        <w:tab w:val="left" w:pos="284"/>
        <w:tab w:val="left" w:pos="851"/>
        <w:tab w:val="left" w:pos="1701"/>
        <w:tab w:val="right" w:pos="7088"/>
      </w:tabs>
    </w:pPr>
    <w:rPr>
      <w:lang w:val="en-US"/>
    </w:rPr>
  </w:style>
  <w:style w:type="paragraph" w:customStyle="1" w:styleId="FormatGrey-Standard85pt">
    <w:name w:val="Format Grey - Standard 8.5pt"/>
    <w:basedOn w:val="FormatGrey-Standard115pt"/>
    <w:next w:val="FormatBlack-Standard85pt"/>
    <w:qFormat/>
    <w:rsid w:val="00971759"/>
    <w:pPr>
      <w:spacing w:line="180" w:lineRule="exact"/>
    </w:pPr>
    <w:rPr>
      <w:sz w:val="17"/>
      <w:szCs w:val="17"/>
    </w:rPr>
  </w:style>
  <w:style w:type="paragraph" w:customStyle="1" w:styleId="FormatBlack-Headline-1">
    <w:name w:val="Format Black - Headline-1"/>
    <w:basedOn w:val="1"/>
    <w:qFormat/>
    <w:rsid w:val="00F80004"/>
  </w:style>
  <w:style w:type="paragraph" w:customStyle="1" w:styleId="FormatBlack-Headline-2">
    <w:name w:val="Format Black - Headline-2"/>
    <w:basedOn w:val="2"/>
    <w:qFormat/>
    <w:rsid w:val="00F35B8C"/>
    <w:rPr>
      <w:rFonts w:ascii="CorpoSLig" w:hAnsi="CorpoSLig"/>
    </w:rPr>
  </w:style>
  <w:style w:type="paragraph" w:customStyle="1" w:styleId="HeaderGray-Konzernhinweis">
    <w:name w:val="Header Gray - Konzernhinweis"/>
    <w:basedOn w:val="a"/>
    <w:qFormat/>
    <w:rsid w:val="00D5645F"/>
    <w:pPr>
      <w:spacing w:line="180" w:lineRule="exact"/>
    </w:pPr>
    <w:rPr>
      <w:color w:val="73797C"/>
      <w:sz w:val="17"/>
      <w:szCs w:val="17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Data\CAS-Software\SAM_EXPORT\Form\Templates\WordVorlage.dotx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07FF0F2-C922-4190-9012-60451A936AE8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a55c7dc3-d019-40fa-a91f-518114ee30cb}" enabled="1" method="Standard" siteId="{a0863201-77ea-4254-a23b-acb1c17a3ad6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WordVorlage</Template>
  <TotalTime>1</TotalTime>
  <Pages>8</Pages>
  <Words>1634</Words>
  <Characters>8711</Characters>
  <Application>Microsoft Office Word</Application>
  <DocSecurity>0</DocSecurity>
  <Lines>335</Lines>
  <Paragraphs>304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ITI/OD</Company>
  <LinksUpToDate>false</LinksUpToDate>
  <CharactersWithSpaces>10041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sunghan.cho</dc:creator>
  <cp:lastModifiedBy>조성한 Product Management</cp:lastModifiedBy>
  <cp:revision>3</cp:revision>
  <cp:lastPrinted>2014-04-24T06:47:00Z</cp:lastPrinted>
  <dcterms:created xsi:type="dcterms:W3CDTF">2026-03-10T08:34:00Z</dcterms:created>
  <dcterms:modified xsi:type="dcterms:W3CDTF">2026-03-10T08:34:00Z</dcterms:modified>
</cp:coreProperties>
</file>