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3119" w14:textId="77777777" w:rsidR="003630AD" w:rsidRDefault="003630AD" w:rsidP="003630AD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TR03-2  Actros-L 2851LS 6x2 S5F PTO 2026-04_88913</w:t>
      </w:r>
    </w:p>
    <w:p w14:paraId="6F937966" w14:textId="77777777" w:rsidR="003630AD" w:rsidRDefault="003630AD" w:rsidP="003630AD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07A53EDC" w14:textId="77777777" w:rsidR="003630AD" w:rsidRDefault="003630AD" w:rsidP="003630AD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L FHS 2651 LSDNA</w:t>
      </w:r>
    </w:p>
    <w:p w14:paraId="69693AB0" w14:textId="77777777" w:rsidR="003630AD" w:rsidRDefault="003630AD" w:rsidP="003630A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04FD57B2" w14:textId="77777777" w:rsidR="003630AD" w:rsidRDefault="003630AD" w:rsidP="003630A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0619EE68" w14:textId="77777777" w:rsidR="003630AD" w:rsidRDefault="003630AD" w:rsidP="003630A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2BDBBBBD" w14:textId="77777777" w:rsidR="003630AD" w:rsidRDefault="003630AD" w:rsidP="003630AD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27BDFEBB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L FHS</w:t>
      </w:r>
    </w:p>
    <w:p w14:paraId="3EE200D5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2651 LSDNA</w:t>
      </w:r>
    </w:p>
    <w:p w14:paraId="7F46CE5B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5A67773D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96342512</w:t>
      </w:r>
    </w:p>
    <w:p w14:paraId="4E563481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5C290E6E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2E1B7C6F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L-cab</w:t>
      </w:r>
    </w:p>
    <w:p w14:paraId="6F818C6E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375 kW(510 PS)</w:t>
      </w:r>
    </w:p>
    <w:p w14:paraId="57F55D8F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3250 mm</w:t>
      </w:r>
    </w:p>
    <w:p w14:paraId="7B130BB1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- kg</w:t>
      </w:r>
    </w:p>
    <w:p w14:paraId="24B46FDA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3933BD10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10E8D180" w14:textId="77777777" w:rsidR="003630AD" w:rsidRDefault="003630AD" w:rsidP="003630A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4EB9E84D" w14:textId="77777777" w:rsidR="003630AD" w:rsidRPr="00362533" w:rsidRDefault="003630AD" w:rsidP="003630AD"/>
    <w:p w14:paraId="2C4230CB" w14:textId="65C0651B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0548DE26" w14:textId="035818E9" w:rsidR="009C11D3" w:rsidRPr="00172899" w:rsidRDefault="009C11D3" w:rsidP="009C11D3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577EFD31" w14:textId="77777777" w:rsidR="009C11D3" w:rsidRPr="00172899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3DC43324" w14:textId="0B21BABF" w:rsidR="009C11D3" w:rsidRPr="00172899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196,370.00</w:t>
      </w:r>
    </w:p>
    <w:p w14:paraId="2AEACCF6" w14:textId="1D8695F0" w:rsidR="009C11D3" w:rsidRPr="00172899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3,120.00</w:t>
      </w:r>
    </w:p>
    <w:p w14:paraId="0CC5CDE4" w14:textId="43B7C604" w:rsidR="009C11D3" w:rsidRPr="00172899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3,388.00</w:t>
      </w:r>
    </w:p>
    <w:p w14:paraId="1B78531C" w14:textId="68E90623" w:rsidR="009C11D3" w:rsidRPr="00172899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109,058.00</w:t>
      </w:r>
    </w:p>
    <w:p w14:paraId="7219243F" w14:textId="43371F64" w:rsidR="009C11D3" w:rsidRPr="00172899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485454D8" w14:textId="343E51EB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6647BA95" w14:textId="69176DE8" w:rsidR="009C11D3" w:rsidRPr="00172899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311,936.00</w:t>
      </w:r>
    </w:p>
    <w:p w14:paraId="0551A58B" w14:textId="379C4CFD" w:rsidR="009C11D3" w:rsidRPr="00172899" w:rsidRDefault="009C11D3" w:rsidP="009C11D3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29DA490E" w14:textId="6BCDDFEE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3631765A" w14:textId="77777777" w:rsidR="009C11D3" w:rsidRDefault="009C11D3" w:rsidP="009C11D3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2296337D" w14:textId="77777777" w:rsidR="009C11D3" w:rsidRDefault="009C11D3" w:rsidP="009C11D3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7741FF40" w14:textId="194AF60C" w:rsidR="009C11D3" w:rsidRDefault="009C11D3" w:rsidP="009C11D3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39EA26F9" w14:textId="66EFD1A8" w:rsidR="009C11D3" w:rsidRDefault="009C11D3" w:rsidP="009C11D3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{2A971AFA-E05D-4A14-9C68-E8636413A9B1}</w:t>
      </w:r>
    </w:p>
    <w:p w14:paraId="66E5E783" w14:textId="77777777" w:rsidR="009C11D3" w:rsidRPr="00172899" w:rsidRDefault="009C11D3" w:rsidP="009C11D3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1CEF6A41" w14:textId="5B675130" w:rsidR="009C11D3" w:rsidRPr="00172899" w:rsidRDefault="009C11D3" w:rsidP="009C11D3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</w:p>
    <w:p w14:paraId="27CBF50A" w14:textId="77777777" w:rsidR="009C11D3" w:rsidRPr="00172899" w:rsidRDefault="009C11D3" w:rsidP="009C11D3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568447AA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 xml:space="preserve">Vehicle status / list of reports </w:t>
      </w:r>
    </w:p>
    <w:p w14:paraId="23C17EE4" w14:textId="76DB2671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C11D3" w:rsidRPr="00887EAE" w14:paraId="6A302401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12DC546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3F5DD1A" w14:textId="233301DC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9C11D3" w:rsidRPr="00887EAE" w14:paraId="740D580C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3E23A57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8E4FEBD" w14:textId="1C31EB6F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9C11D3" w:rsidRPr="00887EAE" w14:paraId="6F2CC064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EF7B7D3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053F00C" w14:textId="7B6F4CD8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6A284967" w14:textId="2F2F03CF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C11D3" w:rsidRPr="00887EAE" w14:paraId="3AEFE5F3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694F526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B8D6887" w14:textId="5CC8F139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9C11D3" w:rsidRPr="00887EAE" w14:paraId="16C5048D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0556C21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821E118" w14:textId="5A71F5CC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9C11D3" w:rsidRPr="00887EAE" w14:paraId="56F00D01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F4C5CDB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F9309E9" w14:textId="73247B46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0C480170" w14:textId="0DBDFC19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C11D3" w:rsidRPr="00887EAE" w14:paraId="61C342D0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16BEF1E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4C12C09" w14:textId="1A31011B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9C11D3" w:rsidRPr="00887EAE" w14:paraId="43456C7A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AE714D5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E16FF1B" w14:textId="3966801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9C11D3" w:rsidRPr="00887EAE" w14:paraId="0A06CA9B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95F4A9A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7BDDE52" w14:textId="7DC9A1EF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ETA check has not yet been carried out for the vehicle. GCW has not yet been retrieved.</w:t>
            </w:r>
          </w:p>
        </w:tc>
      </w:tr>
    </w:tbl>
    <w:p w14:paraId="40C74697" w14:textId="65B719DC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C11D3" w:rsidRPr="00887EAE" w14:paraId="09A69362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7EBE2B3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F64D0AE" w14:textId="59C37A80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9C11D3" w:rsidRPr="00887EAE" w14:paraId="0AF29B2C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670C6EE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F8C785F" w14:textId="6B04E8EA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9C11D3" w:rsidRPr="00887EAE" w14:paraId="44FEBF73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837A57A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9D3FF88" w14:textId="2AFF1438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7A548799" w14:textId="2CFA8E4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C11D3" w:rsidRPr="00887EAE" w14:paraId="342C9BFD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7E2E54E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683AA63" w14:textId="12AEED23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 evaluation</w:t>
            </w:r>
          </w:p>
        </w:tc>
      </w:tr>
      <w:tr w:rsidR="009C11D3" w:rsidRPr="00887EAE" w14:paraId="261F9A90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E6914D9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0519DCE" w14:textId="62D1C4CA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9C11D3" w:rsidRPr="00887EAE" w14:paraId="6816A222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5795F08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C3F6BC8" w14:textId="44D8D9D0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VAZ-check is still not done.</w:t>
            </w:r>
          </w:p>
        </w:tc>
      </w:tr>
    </w:tbl>
    <w:p w14:paraId="550F429B" w14:textId="6B0EE100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C11D3" w:rsidRPr="00887EAE" w14:paraId="54502E98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57B04A2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B6D89E7" w14:textId="47AFF46B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9C11D3" w:rsidRPr="00887EAE" w14:paraId="67C4C510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3186898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A714DDB" w14:textId="141AFED3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9C11D3" w:rsidRPr="00887EAE" w14:paraId="51C523E4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2C8F66B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2A22728" w14:textId="5B1894A6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2BBE2617" w14:textId="52B4524F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C11D3" w:rsidRPr="00887EAE" w14:paraId="66B5B0DD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8C81852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F59E511" w14:textId="3F29C252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9C11D3" w:rsidRPr="00887EAE" w14:paraId="4FD864A2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34EF981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7C6C74B" w14:textId="17CA779B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9C11D3" w:rsidRPr="00887EAE" w14:paraId="424CFCED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B997344" w14:textId="77777777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8E7DE6F" w14:textId="2541DDCD" w:rsidR="009C11D3" w:rsidRPr="00887EAE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1E8FD735" w14:textId="75768CF9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0F3FCE32" w14:textId="2980619C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1DD601A6" w14:textId="77777777" w:rsidR="009C11D3" w:rsidRDefault="009C11D3" w:rsidP="009C11D3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643B6268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553B09D8" w14:textId="3475E289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54F58A0B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</w:rPr>
      </w:pPr>
    </w:p>
    <w:p w14:paraId="6ABDBB62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0BCA9451" w14:textId="277AFE2E" w:rsidR="009C11D3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7CD4E76E" w14:textId="2FC53CC5" w:rsidR="009C11D3" w:rsidRDefault="009C11D3" w:rsidP="009C11D3">
      <w:pPr>
        <w:widowControl w:val="0"/>
        <w:tabs>
          <w:tab w:val="left" w:pos="283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eeff152cf27f4ff1b48cc34177b43ad5"/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0EBF4F0A" w14:textId="6E622953" w:rsidR="009C11D3" w:rsidRDefault="009C11D3" w:rsidP="009C11D3">
      <w:pPr>
        <w:widowControl w:val="0"/>
        <w:tabs>
          <w:tab w:val="left" w:pos="1700"/>
          <w:tab w:val="left" w:pos="2834"/>
          <w:tab w:val="left" w:pos="4251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710.00</w:t>
      </w:r>
      <w:r>
        <w:rPr>
          <w:rFonts w:ascii="CorpoS" w:hAnsi="CorpoS" w:cs="CorpoS"/>
          <w:color w:val="000000"/>
        </w:rPr>
        <w:tab/>
      </w:r>
    </w:p>
    <w:p w14:paraId="656F7ACE" w14:textId="4F0E3DED" w:rsidR="009C11D3" w:rsidRDefault="009C11D3" w:rsidP="009C11D3">
      <w:pPr>
        <w:widowControl w:val="0"/>
        <w:tabs>
          <w:tab w:val="left" w:pos="283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Air deflectors and cab-side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40</w:t>
      </w:r>
    </w:p>
    <w:p w14:paraId="00C72128" w14:textId="382B048F" w:rsidR="009C11D3" w:rsidRDefault="009C11D3" w:rsidP="009C11D3">
      <w:pPr>
        <w:widowControl w:val="0"/>
        <w:tabs>
          <w:tab w:val="left" w:pos="1700"/>
          <w:tab w:val="left" w:pos="2834"/>
          <w:tab w:val="left" w:pos="4251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756.00</w:t>
      </w:r>
      <w:r>
        <w:rPr>
          <w:rFonts w:ascii="CorpoS" w:hAnsi="CorpoS" w:cs="CorpoS"/>
          <w:color w:val="000000"/>
        </w:rPr>
        <w:tab/>
      </w:r>
    </w:p>
    <w:p w14:paraId="75A8A89C" w14:textId="7794BEE7" w:rsidR="009C11D3" w:rsidRDefault="009C11D3" w:rsidP="009C11D3">
      <w:pPr>
        <w:widowControl w:val="0"/>
        <w:tabs>
          <w:tab w:val="left" w:pos="283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 bumper, lower entry, wheel arch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48</w:t>
      </w:r>
    </w:p>
    <w:p w14:paraId="625969EC" w14:textId="68D5270D" w:rsidR="009C11D3" w:rsidRDefault="009C11D3" w:rsidP="009C11D3">
      <w:pPr>
        <w:widowControl w:val="0"/>
        <w:tabs>
          <w:tab w:val="left" w:pos="1700"/>
          <w:tab w:val="left" w:pos="2834"/>
          <w:tab w:val="left" w:pos="4251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1,654.00</w:t>
      </w:r>
      <w:r>
        <w:rPr>
          <w:rFonts w:ascii="CorpoS" w:hAnsi="CorpoS" w:cs="CorpoS"/>
          <w:color w:val="000000"/>
        </w:rPr>
        <w:tab/>
      </w:r>
    </w:p>
    <w:bookmarkEnd w:id="2"/>
    <w:p w14:paraId="1B416950" w14:textId="39D2E84A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3771EF17" w14:textId="1BD2A32B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8EE14B5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509D24F1" w14:textId="67AABAF1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379F0C71" w14:textId="7A5345D3" w:rsidR="009C11D3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54E40F81" w14:textId="343BAF59" w:rsidR="009C11D3" w:rsidRDefault="009C11D3" w:rsidP="009C11D3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bookmarkStart w:id="3" w:name="W_4009_3a2b8fc5853c4678982918f4ec7db7da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F38LAA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676.00</w:t>
      </w:r>
    </w:p>
    <w:p w14:paraId="4C33B9FB" w14:textId="6BF04E03" w:rsidR="009C11D3" w:rsidRDefault="009C11D3" w:rsidP="009C11D3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 xml:space="preserve"> </w:t>
      </w:r>
      <w:r>
        <w:t>X LINE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RR all pos.</w:t>
      </w:r>
      <w:r>
        <w:rPr>
          <w:rFonts w:ascii="CorpoS" w:hAnsi="CorpoS" w:cs="CorpoS"/>
          <w:color w:val="000000"/>
        </w:rPr>
        <w:tab/>
      </w:r>
    </w:p>
    <w:p w14:paraId="41CEEE85" w14:textId="032A6BC8" w:rsidR="009C11D3" w:rsidRDefault="009C11D3" w:rsidP="009C11D3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F38L99 81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1,360.00</w:t>
      </w:r>
    </w:p>
    <w:p w14:paraId="3AA13983" w14:textId="0E6C7023" w:rsidR="009C11D3" w:rsidRDefault="009C11D3" w:rsidP="009C11D3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 xml:space="preserve"> </w:t>
      </w:r>
      <w:r>
        <w:t>X LINE ENERGY D2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RR drive</w:t>
      </w:r>
      <w:r>
        <w:rPr>
          <w:rFonts w:ascii="CorpoS" w:hAnsi="CorpoS" w:cs="CorpoS"/>
          <w:color w:val="000000"/>
        </w:rPr>
        <w:tab/>
      </w:r>
    </w:p>
    <w:p w14:paraId="6BAD0B30" w14:textId="5C1C3D0F" w:rsidR="009C11D3" w:rsidRDefault="009C11D3" w:rsidP="009C11D3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F38LAA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1,352.00</w:t>
      </w:r>
    </w:p>
    <w:p w14:paraId="68931CDB" w14:textId="707ED968" w:rsidR="009C11D3" w:rsidRDefault="009C11D3" w:rsidP="009C11D3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 xml:space="preserve"> </w:t>
      </w:r>
      <w:r>
        <w:t>X LINE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RR all pos.</w:t>
      </w:r>
      <w:r>
        <w:rPr>
          <w:rFonts w:ascii="CorpoS" w:hAnsi="CorpoS" w:cs="CorpoS"/>
          <w:color w:val="000000"/>
        </w:rPr>
        <w:tab/>
      </w:r>
    </w:p>
    <w:bookmarkEnd w:id="3"/>
    <w:p w14:paraId="6EC6F777" w14:textId="765C88D9" w:rsidR="009C11D3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62107E60" w14:textId="66457C7B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DCD0351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</w:rPr>
      </w:pPr>
    </w:p>
    <w:p w14:paraId="2D04F71F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328918AF" w14:textId="77777777" w:rsidR="009C11D3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5084C2CC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Standard equipment</w:t>
      </w:r>
    </w:p>
    <w:p w14:paraId="1031E20E" w14:textId="3A519171" w:rsidR="009C11D3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60A01819" w14:textId="13861BC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bookmarkStart w:id="4" w:name="W_4002_a75d971154a9428caf2976357d13a412"/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offset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B033F33" w14:textId="5E631D3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440,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B0CE636" w14:textId="580B3EE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 with active lubrication, uncontrolled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CB3B56A" w14:textId="4FBB403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10BEDE0" w14:textId="6492060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4BC25F1" w14:textId="140A198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46C06A1" w14:textId="4ECF8581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EC132D8" w14:textId="0898080B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5D77C7" w14:textId="668FE0F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F87106A" w14:textId="7DF0B0B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3D84BAA" w14:textId="053ECB2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C1J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7FAD217" w14:textId="21462CB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D219D86" w14:textId="4E543EE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6093E5A" w14:textId="2796D61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single-circuit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B552AD9" w14:textId="01D6DEE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594978F" w14:textId="23B4C9C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F4A7560" w14:textId="1A1DD5C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575B85B" w14:textId="026D36E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9D45D27" w14:textId="1F0B2FB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D3B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Luxury 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19AC1D2" w14:textId="596D9B9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DUP0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B6C7FB6" w14:textId="4F6D412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E1T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Alternator, controlled 24-30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2E943F" w14:textId="2270E150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DDA8259" w14:textId="612D238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2421148" w14:textId="2788C86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C432066" w14:textId="70001CF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6E48B8D" w14:textId="4CD0EA8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A429F09" w14:textId="78AE610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20227CC" w14:textId="2838907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FE75FED" w14:textId="28DD047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7373573" w14:textId="4BF4FF8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5545EDE" w14:textId="55F142F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9717258" w14:textId="0A468BA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719A81B" w14:textId="488D10E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plastic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7D4A27" w14:textId="4217212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175E355" w14:textId="6D3962EA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F714E03" w14:textId="550760C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5C71852" w14:textId="0E35D48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8FC5F86" w14:textId="143080F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8C523AC" w14:textId="7B41A6A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C8847EC" w14:textId="3BA6BDA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5488125" w14:textId="60EDCB0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42F766D" w14:textId="46D7C25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3759668" w14:textId="53339FFA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8B13A91" w14:textId="0FBE6A9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E818747" w14:textId="164E0DE9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0BA90C2" w14:textId="3ADED471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DAD4B6" w14:textId="65962E29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47DAE1A" w14:textId="4608CDD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D597825" w14:textId="708ACD9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CABA362" w14:textId="0F6464C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098E650" w14:textId="4D4FF19B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OM471,inline 6, 12.8 l, 375kW (510hp),2500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AD779E8" w14:textId="456993E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FF1C731" w14:textId="0AFEA1D1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two-stage, deactivatable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74681A0" w14:textId="54412F1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Water pump, governed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75C08C4" w14:textId="573103B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5A4450B" w14:textId="2CA4101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EDD3D1" w14:textId="429B7CE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D84E9DF" w14:textId="39B0CF1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2FC37AB" w14:textId="52FA6250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4FB9055" w14:textId="61E6A881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B93557F" w14:textId="4BA1422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511A806" w14:textId="5B114651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AC9F37B" w14:textId="04A242C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7FE951F" w14:textId="759296F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3F4A2BD" w14:textId="2D526C5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972914B" w14:textId="0EEA78E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V2B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F88FAAB" w14:textId="293D9A9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E8B19F5" w14:textId="3884BF6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9A5E821" w14:textId="25BC806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6E01CB3" w14:textId="7CD7979B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118F540" w14:textId="112AE4A1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E60F12A" w14:textId="1A545B1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A7B52B" w14:textId="70629F39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44A07A" w14:textId="5AC46EB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4B9F3AC" w14:textId="413BF8B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4CC5FD5A" w14:textId="111EFCC1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629546CD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13CA0FE6" w14:textId="59D3F1E2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Special equipment</w:t>
      </w:r>
    </w:p>
    <w:p w14:paraId="49D0B3D6" w14:textId="76DEBBB4" w:rsidR="009C11D3" w:rsidRDefault="009C11D3" w:rsidP="009C11D3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06DB26BB" w14:textId="6A1DAA8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bookmarkStart w:id="5" w:name="W_4003_162d8cfaa76e496982fbef46eed0a5af"/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with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4,156.00</w:t>
      </w:r>
    </w:p>
    <w:p w14:paraId="77081FD9" w14:textId="5A73B2F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8.0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599.00</w:t>
      </w:r>
    </w:p>
    <w:p w14:paraId="16AF5168" w14:textId="4D82DE7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2.533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6972176" w14:textId="2E647FA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B1F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Heating, electronic air-processing unit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415FA6A7" w14:textId="102E361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B4L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All compressed air tanks,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802.00</w:t>
      </w:r>
    </w:p>
    <w:p w14:paraId="665691FD" w14:textId="2AAEC71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33A6E275" w14:textId="1E51E939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2550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D3812B0" w14:textId="54B603E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7781FE9A" w14:textId="6FB57C8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6279BD89" w14:textId="4B127BB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CSK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Underbody panelling, ProCabin,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6F41E44" w14:textId="1B18FBD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CZE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mudguard, fender skirt, aerodynam.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04D3F27" w14:textId="2ABB266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7153C44" w14:textId="451AA8B1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A217EF6" w14:textId="3182A1C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1,355.00</w:t>
      </w:r>
    </w:p>
    <w:p w14:paraId="654A988F" w14:textId="3269CD3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comfort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1,960.00</w:t>
      </w:r>
    </w:p>
    <w:p w14:paraId="7BA95ABF" w14:textId="5C78E3A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version, Korea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2,082.00</w:t>
      </w:r>
    </w:p>
    <w:p w14:paraId="44FDD122" w14:textId="3BC0A400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7E00E18" w14:textId="4F092DF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C34F597" w14:textId="6D9C43A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2D211AFF" w14:textId="40051F9B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9FF3691" w14:textId="7CDF1E0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204.00</w:t>
      </w:r>
    </w:p>
    <w:p w14:paraId="391699F1" w14:textId="60663BA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 topper for lower comfort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956F57F" w14:textId="5F92E9CA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Mattress, ExtraPremiumComfort,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500.00</w:t>
      </w:r>
    </w:p>
    <w:p w14:paraId="59172BBA" w14:textId="6274AE3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Roller sunblind, 1-piece, electric,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F5CE1CB" w14:textId="0B9E3DB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D55F07E" w14:textId="02AA054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ambient lighting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330.00</w:t>
      </w:r>
    </w:p>
    <w:p w14:paraId="496C2B36" w14:textId="3563197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LED reading lamps, gooseneck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170C24C" w14:textId="4C49B49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TrendLine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2,045.00</w:t>
      </w:r>
    </w:p>
    <w:p w14:paraId="49794FCC" w14:textId="3F7DA80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8250F32" w14:textId="6FF8383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air conditioning,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6DBCBF0" w14:textId="5791031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climate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39B07D4" w14:textId="42F6C969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4BCD551" w14:textId="77614D1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4A3CE93A" w14:textId="18CDCA5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078F171" w14:textId="19191D19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C5D3CDD" w14:textId="24FCEAB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8320908" w14:textId="44C1636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1DD5E85F" w14:textId="597A227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895.00</w:t>
      </w:r>
    </w:p>
    <w:p w14:paraId="5A8ADCA4" w14:textId="30D24189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0406E2A" w14:textId="100AA1B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B3E9DF4" w14:textId="448ED79B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Sliding/tilting sunroof, electric, glass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212.00</w:t>
      </w:r>
    </w:p>
    <w:p w14:paraId="590E4468" w14:textId="0837409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77932EA" w14:textId="53539BB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AEC2D71" w14:textId="649A567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2E925C00" w14:textId="3340C6B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E4C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functions, for body manufacturer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121.00</w:t>
      </w:r>
    </w:p>
    <w:p w14:paraId="3B05C0A2" w14:textId="23A39B6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5C5F80BF" w14:textId="4F5FC6F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0C7F10B" w14:textId="7CC12CAA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152.00</w:t>
      </w:r>
    </w:p>
    <w:p w14:paraId="0B51CDDA" w14:textId="627A7EE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switch, on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297.00</w:t>
      </w:r>
    </w:p>
    <w:p w14:paraId="509C42F5" w14:textId="546134E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1050CB00" w14:textId="5A23C10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59248777" w14:textId="04882D3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star, illuminated from behind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539.00</w:t>
      </w:r>
    </w:p>
    <w:p w14:paraId="066F24E1" w14:textId="08CC756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652BCA9" w14:textId="137A4A9B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95F8A12" w14:textId="0AB3F88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31FADE9" w14:textId="21F5208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StreamSpace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BF4EDC5" w14:textId="712300E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1,494.00</w:t>
      </w:r>
    </w:p>
    <w:p w14:paraId="5F027EB4" w14:textId="479075D1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ProCabin-Stream,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19,572.00</w:t>
      </w:r>
    </w:p>
    <w:p w14:paraId="261E97F0" w14:textId="56F00DE1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electrohydraulic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963.00</w:t>
      </w:r>
    </w:p>
    <w:p w14:paraId="240A4D8F" w14:textId="43DE2B5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F4T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Top entrance, painted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612.00</w:t>
      </w:r>
    </w:p>
    <w:p w14:paraId="567BA079" w14:textId="6DA0EEB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cladding, aerodynamically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6F2CD65" w14:textId="68A943A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674.00</w:t>
      </w:r>
    </w:p>
    <w:p w14:paraId="35A77D6F" w14:textId="6071975A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deflector, snap-in, with cab side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3,239.00</w:t>
      </w:r>
    </w:p>
    <w:p w14:paraId="513603A0" w14:textId="65E602A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53945F89" w14:textId="48B6912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603.00</w:t>
      </w:r>
    </w:p>
    <w:p w14:paraId="4221C3A5" w14:textId="684183AA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18C1423A" w14:textId="29F5E49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1D7CFD1F" w14:textId="6BB74B9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2,558.00</w:t>
      </w:r>
    </w:p>
    <w:p w14:paraId="3546F740" w14:textId="2C4CBEF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bracket, chrome, lower cover, cab colour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393.00</w:t>
      </w:r>
    </w:p>
    <w:p w14:paraId="4B869B7D" w14:textId="67D27C4B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B379793" w14:textId="6352689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3F25959C" w14:textId="464BF55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Extended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8BFBD30" w14:textId="03AA1E7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62D51356" w14:textId="07C15741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FAV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version ProCabin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C2E9A41" w14:textId="5833E7A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FZY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width, 2500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34FB3B3" w14:textId="1929965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F111491" w14:textId="54E823DB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371210E6" w14:textId="1D56C32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J2K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Speaker, 2-way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114.00</w:t>
      </w:r>
    </w:p>
    <w:p w14:paraId="75CD0218" w14:textId="2E26915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64870D4B" w14:textId="4ECB3B6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767A8605" w14:textId="418DBAB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Wireless charger for mobile phones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687.00</w:t>
      </w:r>
    </w:p>
    <w:p w14:paraId="262BB468" w14:textId="28EC1930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6C49DBDC" w14:textId="1598EF9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4D12CFE6" w14:textId="4E5A2C2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4094E2A8" w14:textId="30CD66D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C8A2261" w14:textId="5747843A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148.00</w:t>
      </w:r>
    </w:p>
    <w:p w14:paraId="77300AFA" w14:textId="0EF9A5E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0BCEC14F" w14:textId="7F91F69B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44DAB7B5" w14:textId="403F06FB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7F371530" w14:textId="1459950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220 l, right, 650 x 700 x 600 mm,alu.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932.00</w:t>
      </w:r>
    </w:p>
    <w:p w14:paraId="67BD574F" w14:textId="28854DF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39667A00" w14:textId="1CDB5DA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79DA295" w14:textId="358B3800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11E7041" w14:textId="536ED62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CA92193" w14:textId="7429793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tail lights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D5550A1" w14:textId="2B3F5D7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side turn signal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E23784E" w14:textId="389AF1A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FA2C219" w14:textId="5CD4B2B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68E7B5B6" w14:textId="2316A6E1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Intelligent Light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884.00</w:t>
      </w:r>
    </w:p>
    <w:p w14:paraId="10CF0897" w14:textId="6C557F5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13CC20B9" w14:textId="5BD355B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B2D9CEA" w14:textId="23EBBEFB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3. Engine generation OM471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5,972.00</w:t>
      </w:r>
    </w:p>
    <w:p w14:paraId="32C54246" w14:textId="120F214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189C9969" w14:textId="4762DEA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73.00</w:t>
      </w:r>
    </w:p>
    <w:p w14:paraId="6DF88C7A" w14:textId="202AD0B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013E16AA" w14:textId="44A7CF0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PTO MB, 123-10b, flange, low-speed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3,814.00</w:t>
      </w:r>
    </w:p>
    <w:p w14:paraId="769F65D9" w14:textId="47F2289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60D38BE3" w14:textId="708FC0D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Climate Package, with noise/heat insulation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6,601.00</w:t>
      </w:r>
    </w:p>
    <w:p w14:paraId="3C3A5E2F" w14:textId="39B3FAC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9C7A5AF" w14:textId="0804AD8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CDCDB31" w14:textId="081F8E4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O8K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774.00</w:t>
      </w:r>
    </w:p>
    <w:p w14:paraId="017D3652" w14:textId="7A26A10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1,015.00</w:t>
      </w:r>
    </w:p>
    <w:p w14:paraId="18989AFA" w14:textId="78B59E12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3C659FD5" w14:textId="0391831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FBF5486" w14:textId="3267D98A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Lowered frame, with residual bellow pressure ctrl.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299.00</w:t>
      </w:r>
    </w:p>
    <w:p w14:paraId="7B954422" w14:textId="4147C98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D0BB89C" w14:textId="16AFAAC9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58E994D" w14:textId="583383CB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52A58978" w14:textId="1CCC02A5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60267528" w14:textId="57BB376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plate, 40 mm, 20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655.00</w:t>
      </w:r>
    </w:p>
    <w:p w14:paraId="0E717C38" w14:textId="26EA9DA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Light-alloy wheels, 9.00x22.5, matt, Alcoa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5,932.00</w:t>
      </w:r>
    </w:p>
    <w:p w14:paraId="19E8F629" w14:textId="3B0C2A4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2636A1FF" w14:textId="6AAA772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3217F82" w14:textId="429E7470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F27E311" w14:textId="7AFA46E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47776BA" w14:textId="51CA0688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497BDD5" w14:textId="263B30F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3B7BE55" w14:textId="31C19393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57B7D22" w14:textId="125826E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Sensor position, side radar, widened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3292BB4" w14:textId="64C294D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E49DCB7" w14:textId="1004DB20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7D9F08E7" w14:textId="787E454D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0F102707" w14:textId="48C5188C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D8E514A" w14:textId="454906DE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55A6C7" w14:textId="4C6B1966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28.0 t (8.0/10.0/10.0)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4B0C42B" w14:textId="47A3A74A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E480683" w14:textId="78E01DAA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F1B483A" w14:textId="46479657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1,930.00</w:t>
      </w:r>
    </w:p>
    <w:p w14:paraId="0D30AF6B" w14:textId="304532D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p w14:paraId="357EB088" w14:textId="27AF4054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Z5M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PTO, single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68FE4F1" w14:textId="558CC42F" w:rsidR="009C11D3" w:rsidRDefault="009C11D3" w:rsidP="009C11D3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take-off, propshaft, under top edge of frame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bookmarkEnd w:id="5"/>
    <w:p w14:paraId="610F5B9B" w14:textId="6C5E381B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53A3030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</w:rPr>
      </w:pPr>
    </w:p>
    <w:p w14:paraId="3DEAD1C7" w14:textId="53203A5B" w:rsidR="009C11D3" w:rsidRDefault="009C11D3" w:rsidP="009C11D3">
      <w:pPr>
        <w:widowControl w:val="0"/>
        <w:tabs>
          <w:tab w:val="left" w:pos="283"/>
          <w:tab w:val="left" w:pos="1417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747E9BE7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</w:rPr>
      </w:pPr>
    </w:p>
    <w:p w14:paraId="6034AD38" w14:textId="0E5E4F98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5FE639A6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1E3E7C42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5E31B97B" w14:textId="77777777" w:rsidR="009C11D3" w:rsidRDefault="009C11D3" w:rsidP="009C11D3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34A584CB" w14:textId="77777777" w:rsidR="009C11D3" w:rsidRDefault="009C11D3" w:rsidP="009C11D3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9C11D3" w:rsidRPr="002764A2" w14:paraId="6718287A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422CE" w14:textId="77777777" w:rsidR="009C11D3" w:rsidRPr="002764A2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64A2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9C11D3" w:rsidRPr="002764A2" w14:paraId="6773F950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5C2E3" w14:textId="77777777" w:rsidR="009C11D3" w:rsidRPr="002764A2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64A2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37A24DE4" w14:textId="1CE81445" w:rsidR="009C11D3" w:rsidRPr="002764A2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6" w:name="W_4002_581b0f58ba3f4c968eec43643f99a1d7"/>
            <w:r>
              <w:rPr>
                <w:rFonts w:ascii="CorpoS" w:hAnsi="CorpoS" w:cs="CorpoS"/>
                <w:color w:val="000000"/>
                <w:sz w:val="20"/>
                <w:szCs w:val="20"/>
              </w:rPr>
              <w:t>A1Z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A3D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M3D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V2B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6892EBFB" w14:textId="77777777" w:rsidR="009C11D3" w:rsidRPr="002764A2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9C11D3" w:rsidRPr="002764A2" w14:paraId="44D0D816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058F0" w14:textId="77777777" w:rsidR="009C11D3" w:rsidRPr="002764A2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2764A2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9C11D3" w:rsidRPr="002764A2" w14:paraId="50535795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EA939" w14:textId="77777777" w:rsidR="009C11D3" w:rsidRPr="002764A2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2764A2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36AEB265" w14:textId="6250E54F" w:rsidR="009C11D3" w:rsidRPr="002764A2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7" w:name="W_4003_9170d75cb3ab4975b67aa3a557e178d2"/>
            <w:r>
              <w:rPr>
                <w:rFonts w:ascii="CorpoS" w:hAnsi="CorpoS" w:cs="CorpoS"/>
                <w:color w:val="000000"/>
                <w:sz w:val="20"/>
                <w:szCs w:val="20"/>
              </w:rPr>
              <w:t>A1A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CSK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CZE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FAV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FZY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J5P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K6G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L6A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N1G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O8K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Q3Z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R2J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Z5U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7"/>
          </w:p>
          <w:p w14:paraId="66FE997E" w14:textId="77777777" w:rsidR="009C11D3" w:rsidRPr="002764A2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9C11D3" w:rsidRPr="002764A2" w14:paraId="2F7A38FA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3BCAE" w14:textId="77777777" w:rsidR="009C11D3" w:rsidRPr="002764A2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2764A2">
              <w:rPr>
                <w:rFonts w:ascii="CorpoS" w:hAnsi="CorpoS" w:cs="CorpoS"/>
                <w:b/>
                <w:bCs/>
                <w:color w:val="000000"/>
              </w:rPr>
              <w:t>Additional equipment</w:t>
            </w:r>
          </w:p>
        </w:tc>
      </w:tr>
      <w:tr w:rsidR="009C11D3" w:rsidRPr="002764A2" w14:paraId="5ED80F22" w14:textId="77777777" w:rsidTr="00A81430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89985" w14:textId="77777777" w:rsidR="009C11D3" w:rsidRPr="002764A2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5E8D30A6" w14:textId="6F96C441" w:rsidR="009C11D3" w:rsidRPr="002764A2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699045F1" w14:textId="77777777" w:rsidR="009C11D3" w:rsidRPr="002764A2" w:rsidRDefault="009C11D3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21C96A5D" w14:textId="77777777" w:rsidR="009C11D3" w:rsidRDefault="009C11D3" w:rsidP="009C11D3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4702318D" w14:textId="77777777" w:rsidR="009C11D3" w:rsidRPr="00077418" w:rsidRDefault="009C11D3" w:rsidP="009C11D3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077418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6D1F1B8C" w14:textId="2C27027A" w:rsidR="009C11D3" w:rsidRPr="000F1AB5" w:rsidRDefault="009C11D3" w:rsidP="009C11D3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p w14:paraId="5D70AF29" w14:textId="77777777" w:rsidR="009C11D3" w:rsidRPr="000F1AB5" w:rsidRDefault="009C11D3" w:rsidP="009C11D3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color w:val="000000"/>
          <w:sz w:val="20"/>
          <w:szCs w:val="20"/>
          <w:lang w:val="en-US"/>
        </w:rPr>
      </w:pPr>
    </w:p>
    <w:sectPr w:rsidR="009C11D3" w:rsidRPr="000F1AB5" w:rsidSect="009C11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441B" w14:textId="77777777" w:rsidR="00E4466D" w:rsidRDefault="00E4466D" w:rsidP="00CB6D47">
      <w:r>
        <w:separator/>
      </w:r>
    </w:p>
    <w:p w14:paraId="3EB2AB42" w14:textId="77777777" w:rsidR="00E4466D" w:rsidRDefault="00E4466D"/>
  </w:endnote>
  <w:endnote w:type="continuationSeparator" w:id="0">
    <w:p w14:paraId="06FBF285" w14:textId="77777777" w:rsidR="00E4466D" w:rsidRDefault="00E4466D" w:rsidP="00CB6D47">
      <w:r>
        <w:continuationSeparator/>
      </w:r>
    </w:p>
    <w:p w14:paraId="0A938B7F" w14:textId="77777777" w:rsidR="00E4466D" w:rsidRDefault="00E446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E906C" w14:textId="77777777" w:rsidR="009C11D3" w:rsidRDefault="009C11D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4F6A" w14:textId="77777777" w:rsidR="009C11D3" w:rsidRDefault="009C11D3" w:rsidP="009C11D3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3C5E914A" w14:textId="77777777" w:rsidR="009C11D3" w:rsidRDefault="009C11D3" w:rsidP="009C11D3">
    <w:r>
      <w:rPr>
        <w:rFonts w:ascii="CorpoS" w:hAnsi="CorpoS" w:cs="CorpoS"/>
        <w:color w:val="000000"/>
        <w:sz w:val="16"/>
        <w:szCs w:val="16"/>
      </w:rPr>
      <w:t>P 254.00.00/D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TR03-2  Actros-L 2851LS 6x2 S5F PTO 2026-04_88913</w:t>
    </w:r>
  </w:p>
  <w:p w14:paraId="07361FC9" w14:textId="77777777" w:rsidR="00857115" w:rsidRPr="009C11D3" w:rsidRDefault="00857115" w:rsidP="009C11D3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20CD3" w14:textId="77777777" w:rsidR="009C11D3" w:rsidRDefault="009C11D3" w:rsidP="009C11D3">
    <w:pPr>
      <w:pStyle w:val="a4"/>
    </w:pPr>
  </w:p>
  <w:p w14:paraId="5ED6287E" w14:textId="77777777" w:rsidR="009C11D3" w:rsidRPr="009C11D3" w:rsidRDefault="009C11D3" w:rsidP="009C11D3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6A900" w14:textId="77777777" w:rsidR="00E4466D" w:rsidRDefault="00E4466D" w:rsidP="00CB6D47">
      <w:r>
        <w:separator/>
      </w:r>
    </w:p>
    <w:p w14:paraId="52CE27AF" w14:textId="77777777" w:rsidR="00E4466D" w:rsidRDefault="00E4466D"/>
  </w:footnote>
  <w:footnote w:type="continuationSeparator" w:id="0">
    <w:p w14:paraId="1893CE78" w14:textId="77777777" w:rsidR="00E4466D" w:rsidRDefault="00E4466D" w:rsidP="00CB6D47">
      <w:r>
        <w:continuationSeparator/>
      </w:r>
    </w:p>
    <w:p w14:paraId="79649F24" w14:textId="77777777" w:rsidR="00E4466D" w:rsidRDefault="00E446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590A5" w14:textId="77777777" w:rsidR="009C11D3" w:rsidRDefault="009C11D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C4303" w14:textId="77777777" w:rsidR="009C11D3" w:rsidRDefault="009C11D3" w:rsidP="009C11D3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1503B0BF" w14:textId="77777777" w:rsidR="009C11D3" w:rsidRDefault="009C11D3" w:rsidP="009C11D3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L FHS 2651 LSDNA</w:t>
    </w:r>
  </w:p>
  <w:p w14:paraId="49A03D05" w14:textId="77777777" w:rsidR="009C11D3" w:rsidRDefault="009C11D3" w:rsidP="009C11D3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2351B40C" w14:textId="77777777" w:rsidR="009C11D3" w:rsidRDefault="009C11D3" w:rsidP="009C11D3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2026-01-28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1074F1ED" w14:textId="77777777" w:rsidR="009C11D3" w:rsidRDefault="009C11D3" w:rsidP="009C11D3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7171C219" w14:textId="77777777" w:rsidR="009C11D3" w:rsidRDefault="009C11D3" w:rsidP="009C11D3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44BB7D56" w14:textId="77777777" w:rsidR="009C11D3" w:rsidRPr="009C11D3" w:rsidRDefault="009C11D3" w:rsidP="009C11D3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6DC7D" w14:textId="77777777" w:rsidR="009C11D3" w:rsidRDefault="009C11D3" w:rsidP="009C11D3">
    <w:pPr>
      <w:pStyle w:val="a3"/>
    </w:pPr>
  </w:p>
  <w:p w14:paraId="5E6E7092" w14:textId="77777777" w:rsidR="009C11D3" w:rsidRPr="009C11D3" w:rsidRDefault="009C11D3" w:rsidP="009C11D3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588451">
    <w:abstractNumId w:val="12"/>
  </w:num>
  <w:num w:numId="2" w16cid:durableId="2076271750">
    <w:abstractNumId w:val="4"/>
  </w:num>
  <w:num w:numId="3" w16cid:durableId="2136555643">
    <w:abstractNumId w:val="1"/>
  </w:num>
  <w:num w:numId="4" w16cid:durableId="877426142">
    <w:abstractNumId w:val="6"/>
  </w:num>
  <w:num w:numId="5" w16cid:durableId="632563939">
    <w:abstractNumId w:val="2"/>
  </w:num>
  <w:num w:numId="6" w16cid:durableId="190461681">
    <w:abstractNumId w:val="14"/>
  </w:num>
  <w:num w:numId="7" w16cid:durableId="2111505779">
    <w:abstractNumId w:val="10"/>
  </w:num>
  <w:num w:numId="8" w16cid:durableId="1297686875">
    <w:abstractNumId w:val="7"/>
  </w:num>
  <w:num w:numId="9" w16cid:durableId="926420126">
    <w:abstractNumId w:val="9"/>
  </w:num>
  <w:num w:numId="10" w16cid:durableId="1059285488">
    <w:abstractNumId w:val="5"/>
  </w:num>
  <w:num w:numId="11" w16cid:durableId="1488865341">
    <w:abstractNumId w:val="13"/>
  </w:num>
  <w:num w:numId="12" w16cid:durableId="873083143">
    <w:abstractNumId w:val="11"/>
  </w:num>
  <w:num w:numId="13" w16cid:durableId="1172841459">
    <w:abstractNumId w:val="8"/>
  </w:num>
  <w:num w:numId="14" w16cid:durableId="1741752563">
    <w:abstractNumId w:val="0"/>
  </w:num>
  <w:num w:numId="15" w16cid:durableId="70389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D3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C72F3"/>
    <w:rsid w:val="001E16A2"/>
    <w:rsid w:val="002115E7"/>
    <w:rsid w:val="00213BC8"/>
    <w:rsid w:val="00216B23"/>
    <w:rsid w:val="0022261D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30AD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1359"/>
    <w:rsid w:val="009A143E"/>
    <w:rsid w:val="009A3E5A"/>
    <w:rsid w:val="009C01C0"/>
    <w:rsid w:val="009C11D3"/>
    <w:rsid w:val="009D6B5C"/>
    <w:rsid w:val="009E071D"/>
    <w:rsid w:val="009E6AF8"/>
    <w:rsid w:val="009F1BD5"/>
    <w:rsid w:val="00A01FCF"/>
    <w:rsid w:val="00A151CA"/>
    <w:rsid w:val="00A3469B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E15A2"/>
    <w:rsid w:val="00BF0967"/>
    <w:rsid w:val="00C100D8"/>
    <w:rsid w:val="00C21630"/>
    <w:rsid w:val="00C27C18"/>
    <w:rsid w:val="00C34CB7"/>
    <w:rsid w:val="00C6385D"/>
    <w:rsid w:val="00C7271C"/>
    <w:rsid w:val="00C7576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4F43"/>
    <w:rsid w:val="00DB0EEF"/>
    <w:rsid w:val="00DD0C34"/>
    <w:rsid w:val="00DE7D22"/>
    <w:rsid w:val="00E0761A"/>
    <w:rsid w:val="00E102C5"/>
    <w:rsid w:val="00E2146E"/>
    <w:rsid w:val="00E26E5C"/>
    <w:rsid w:val="00E361B7"/>
    <w:rsid w:val="00E4466D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7DF0"/>
    <w:rsid w:val="00EA4746"/>
    <w:rsid w:val="00EB1C00"/>
    <w:rsid w:val="00EB394B"/>
    <w:rsid w:val="00EB620C"/>
    <w:rsid w:val="00EB73D9"/>
    <w:rsid w:val="00ED125D"/>
    <w:rsid w:val="00ED1865"/>
    <w:rsid w:val="00ED348B"/>
    <w:rsid w:val="00ED398F"/>
    <w:rsid w:val="00EE0A95"/>
    <w:rsid w:val="00EF288E"/>
    <w:rsid w:val="00F24D76"/>
    <w:rsid w:val="00F35B8C"/>
    <w:rsid w:val="00F52838"/>
    <w:rsid w:val="00F71F56"/>
    <w:rsid w:val="00F77670"/>
    <w:rsid w:val="00F80004"/>
    <w:rsid w:val="00F82F2B"/>
    <w:rsid w:val="00F92EC1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F31B2"/>
  <w15:docId w15:val="{CC1E3FA3-63CA-405A-9667-234E2EDA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1</TotalTime>
  <Pages>9</Pages>
  <Words>2180</Words>
  <Characters>10923</Characters>
  <Application>Microsoft Office Word</Application>
  <DocSecurity>0</DocSecurity>
  <Lines>546</Lines>
  <Paragraphs>385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sunghan.cho</dc:creator>
  <cp:lastModifiedBy>조성한 Product Management</cp:lastModifiedBy>
  <cp:revision>2</cp:revision>
  <cp:lastPrinted>2014-04-24T06:47:00Z</cp:lastPrinted>
  <dcterms:created xsi:type="dcterms:W3CDTF">2026-01-28T07:36:00Z</dcterms:created>
  <dcterms:modified xsi:type="dcterms:W3CDTF">2026-01-28T07:36:00Z</dcterms:modified>
</cp:coreProperties>
</file>