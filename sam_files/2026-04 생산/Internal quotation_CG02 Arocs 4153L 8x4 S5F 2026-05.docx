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DF11" w14:textId="77777777" w:rsidR="0000343F" w:rsidRDefault="0000343F" w:rsidP="0000343F">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CG02 Arocs 4153L 8x4 S5F 2026-04_26651</w:t>
      </w:r>
    </w:p>
    <w:p w14:paraId="41CC7BBF" w14:textId="77777777" w:rsidR="0000343F" w:rsidRDefault="0000343F" w:rsidP="0000343F">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5CB42FCB" w14:textId="0B00D72F" w:rsidR="0000343F" w:rsidRDefault="0000343F" w:rsidP="0000343F">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Arocs 5 </w:t>
      </w:r>
      <w:r>
        <w:rPr>
          <w:rFonts w:ascii="CorpoS" w:hAnsi="CorpoS" w:cs="CorpoS" w:hint="eastAsia"/>
          <w:b/>
          <w:bCs/>
          <w:color w:val="000000"/>
          <w:sz w:val="28"/>
          <w:szCs w:val="28"/>
          <w:lang w:eastAsia="ko-KR"/>
        </w:rPr>
        <w:t>41</w:t>
      </w:r>
      <w:r>
        <w:rPr>
          <w:rFonts w:ascii="CorpoS" w:hAnsi="CorpoS" w:cs="CorpoS"/>
          <w:b/>
          <w:bCs/>
          <w:color w:val="000000"/>
          <w:sz w:val="28"/>
          <w:szCs w:val="28"/>
        </w:rPr>
        <w:t>53 L</w:t>
      </w:r>
    </w:p>
    <w:p w14:paraId="079A5DAF" w14:textId="77777777" w:rsidR="0000343F" w:rsidRDefault="0000343F" w:rsidP="0000343F">
      <w:pPr>
        <w:widowControl w:val="0"/>
        <w:autoSpaceDE w:val="0"/>
        <w:autoSpaceDN w:val="0"/>
        <w:adjustRightInd w:val="0"/>
        <w:spacing w:line="240" w:lineRule="auto"/>
        <w:rPr>
          <w:rFonts w:ascii="CorpoS" w:hAnsi="CorpoS" w:cs="CorpoS"/>
          <w:color w:val="000000"/>
          <w:sz w:val="28"/>
          <w:szCs w:val="28"/>
        </w:rPr>
      </w:pPr>
    </w:p>
    <w:p w14:paraId="4808BB5F" w14:textId="77777777" w:rsidR="0000343F" w:rsidRDefault="0000343F" w:rsidP="0000343F">
      <w:pPr>
        <w:widowControl w:val="0"/>
        <w:autoSpaceDE w:val="0"/>
        <w:autoSpaceDN w:val="0"/>
        <w:adjustRightInd w:val="0"/>
        <w:spacing w:line="240" w:lineRule="auto"/>
        <w:rPr>
          <w:rFonts w:ascii="CorpoS" w:hAnsi="CorpoS" w:cs="CorpoS"/>
          <w:color w:val="000000"/>
          <w:sz w:val="28"/>
          <w:szCs w:val="28"/>
        </w:rPr>
      </w:pPr>
    </w:p>
    <w:p w14:paraId="1208F937" w14:textId="77777777" w:rsidR="0000343F" w:rsidRDefault="0000343F" w:rsidP="0000343F">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7D4D7451" w14:textId="77777777" w:rsidR="0000343F" w:rsidRDefault="0000343F" w:rsidP="0000343F">
      <w:pPr>
        <w:widowControl w:val="0"/>
        <w:tabs>
          <w:tab w:val="left" w:pos="2552"/>
        </w:tabs>
        <w:autoSpaceDE w:val="0"/>
        <w:autoSpaceDN w:val="0"/>
        <w:adjustRightInd w:val="0"/>
        <w:spacing w:line="240" w:lineRule="auto"/>
        <w:rPr>
          <w:rFonts w:ascii="CorpoS" w:hAnsi="CorpoS" w:cs="CorpoS"/>
          <w:color w:val="000000"/>
          <w:sz w:val="28"/>
          <w:szCs w:val="28"/>
        </w:rPr>
      </w:pPr>
    </w:p>
    <w:p w14:paraId="1F743041"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476BE596"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L</w:t>
      </w:r>
    </w:p>
    <w:p w14:paraId="11537945"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4A60145F"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96403812</w:t>
      </w:r>
    </w:p>
    <w:p w14:paraId="62FA6537"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3B09CD9E"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0221E9B0"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6A0EBCC2"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526C44AE"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6350 mm</w:t>
      </w:r>
    </w:p>
    <w:p w14:paraId="1E93AEC4"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41000 kg</w:t>
      </w:r>
    </w:p>
    <w:p w14:paraId="22A449BB"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13AD4B13" w14:textId="77777777" w:rsidR="0000343F" w:rsidRDefault="0000343F" w:rsidP="0000343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7A25DDF5" w14:textId="77777777" w:rsidR="0000343F" w:rsidRPr="00362533" w:rsidRDefault="0000343F" w:rsidP="0000343F"/>
    <w:p w14:paraId="0D952FFB" w14:textId="7BBA2A83" w:rsidR="00255286" w:rsidRDefault="00255286" w:rsidP="00255286">
      <w:pPr>
        <w:widowControl w:val="0"/>
        <w:autoSpaceDE w:val="0"/>
        <w:autoSpaceDN w:val="0"/>
        <w:adjustRightInd w:val="0"/>
        <w:spacing w:line="240" w:lineRule="auto"/>
        <w:rPr>
          <w:rFonts w:ascii="CorpoS" w:hAnsi="CorpoS" w:cs="CorpoS"/>
          <w:color w:val="000000"/>
        </w:rPr>
      </w:pPr>
    </w:p>
    <w:p w14:paraId="3FD2E59B" w14:textId="6B6E2624" w:rsidR="00255286" w:rsidRPr="00172899" w:rsidRDefault="00255286" w:rsidP="00255286">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18BF4A65" w14:textId="77777777" w:rsidR="00255286" w:rsidRPr="00172899" w:rsidRDefault="00255286" w:rsidP="00255286">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7D95CB6C" w14:textId="7E841C3A" w:rsidR="00255286" w:rsidRPr="00172899" w:rsidRDefault="00255286" w:rsidP="0025528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215,440.00</w:t>
      </w:r>
    </w:p>
    <w:p w14:paraId="76A9DA0E" w14:textId="6DAE7ABD" w:rsidR="00255286" w:rsidRPr="00172899" w:rsidRDefault="00255286" w:rsidP="0025528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6D1F339C" w14:textId="7D5CA158" w:rsidR="00255286" w:rsidRPr="00172899" w:rsidRDefault="00255286" w:rsidP="0025528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4,196.00</w:t>
      </w:r>
    </w:p>
    <w:p w14:paraId="610BD07F" w14:textId="391E9DB9" w:rsidR="00255286" w:rsidRPr="00172899" w:rsidRDefault="00255286" w:rsidP="0025528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111,413.00</w:t>
      </w:r>
    </w:p>
    <w:p w14:paraId="1D4A7679" w14:textId="0D9983EA" w:rsidR="00255286" w:rsidRPr="00172899" w:rsidRDefault="00255286" w:rsidP="00255286">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0F746D9B" w14:textId="4C82BC76" w:rsidR="00255286" w:rsidRDefault="00255286" w:rsidP="00255286">
      <w:pPr>
        <w:widowControl w:val="0"/>
        <w:autoSpaceDE w:val="0"/>
        <w:autoSpaceDN w:val="0"/>
        <w:adjustRightInd w:val="0"/>
        <w:spacing w:line="240" w:lineRule="auto"/>
        <w:ind w:right="-1421"/>
        <w:rPr>
          <w:rFonts w:ascii="Times New Roman" w:hAnsi="Times New Roman"/>
          <w:sz w:val="24"/>
          <w:szCs w:val="24"/>
        </w:rPr>
      </w:pPr>
    </w:p>
    <w:p w14:paraId="009D91A7" w14:textId="0C9825CF" w:rsidR="00255286" w:rsidRPr="00172899" w:rsidRDefault="00255286" w:rsidP="00255286">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336,500.00</w:t>
      </w:r>
    </w:p>
    <w:p w14:paraId="6BE7B3E4" w14:textId="1FEC4CFD" w:rsidR="00255286" w:rsidRPr="00172899" w:rsidRDefault="00255286" w:rsidP="00255286">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6E94201D" w14:textId="692B2FBD" w:rsidR="00255286" w:rsidRDefault="00255286" w:rsidP="00255286">
      <w:pPr>
        <w:widowControl w:val="0"/>
        <w:autoSpaceDE w:val="0"/>
        <w:autoSpaceDN w:val="0"/>
        <w:adjustRightInd w:val="0"/>
        <w:spacing w:line="240" w:lineRule="auto"/>
        <w:ind w:right="-1421"/>
        <w:rPr>
          <w:rFonts w:ascii="Times New Roman" w:hAnsi="Times New Roman"/>
          <w:sz w:val="24"/>
          <w:szCs w:val="24"/>
        </w:rPr>
      </w:pPr>
    </w:p>
    <w:p w14:paraId="43A0FDFC" w14:textId="77777777" w:rsidR="00255286" w:rsidRDefault="00255286" w:rsidP="00255286">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123C735B" w14:textId="77777777" w:rsidR="00255286" w:rsidRDefault="00255286" w:rsidP="00255286">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3422367D" w14:textId="0AD6B004" w:rsidR="00255286" w:rsidRDefault="00255286" w:rsidP="00255286">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1F911761" w14:textId="06BFE591" w:rsidR="00255286" w:rsidRDefault="00255286" w:rsidP="00255286">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{3301E0E3-2CAC-4327-9D23-938A24747C29}</w:t>
      </w:r>
    </w:p>
    <w:p w14:paraId="1C3AA009" w14:textId="77777777" w:rsidR="00255286" w:rsidRPr="00172899" w:rsidRDefault="00255286" w:rsidP="00255286">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101A2ACD" w14:textId="58C1DF00" w:rsidR="00255286" w:rsidRPr="00172899" w:rsidRDefault="00255286" w:rsidP="00255286">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56E8B06C" w14:textId="77777777" w:rsidR="00255286" w:rsidRPr="00172899" w:rsidRDefault="00255286" w:rsidP="00255286">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37C4F0AF" w14:textId="77777777" w:rsidR="00255286" w:rsidRDefault="00255286" w:rsidP="00255286">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35530F70" w14:textId="5DFDC775" w:rsidR="00255286" w:rsidRDefault="00255286" w:rsidP="00255286">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206D88C3" w14:textId="77777777" w:rsidTr="00DB1E20">
        <w:tc>
          <w:tcPr>
            <w:tcW w:w="1926" w:type="dxa"/>
            <w:tcBorders>
              <w:top w:val="nil"/>
              <w:left w:val="nil"/>
              <w:bottom w:val="nil"/>
              <w:right w:val="nil"/>
            </w:tcBorders>
          </w:tcPr>
          <w:p w14:paraId="4E84159A"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C3D8D96" w14:textId="4276ADFE"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255286" w:rsidRPr="00887EAE" w14:paraId="3E9B49E4" w14:textId="77777777" w:rsidTr="00DB1E20">
        <w:tc>
          <w:tcPr>
            <w:tcW w:w="1926" w:type="dxa"/>
            <w:tcBorders>
              <w:top w:val="nil"/>
              <w:left w:val="nil"/>
              <w:bottom w:val="nil"/>
              <w:right w:val="nil"/>
            </w:tcBorders>
          </w:tcPr>
          <w:p w14:paraId="25246F71"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1D40A49" w14:textId="490A028E"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3204946C" w14:textId="77777777" w:rsidTr="00DB1E20">
        <w:tc>
          <w:tcPr>
            <w:tcW w:w="1926" w:type="dxa"/>
            <w:tcBorders>
              <w:top w:val="nil"/>
              <w:left w:val="nil"/>
              <w:bottom w:val="nil"/>
              <w:right w:val="nil"/>
            </w:tcBorders>
          </w:tcPr>
          <w:p w14:paraId="666E9295"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AFA5E68" w14:textId="4F9AD879"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165A4AE2" w14:textId="561ECB76"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6C644B6F" w14:textId="77777777" w:rsidTr="00DB1E20">
        <w:tc>
          <w:tcPr>
            <w:tcW w:w="1926" w:type="dxa"/>
            <w:tcBorders>
              <w:top w:val="nil"/>
              <w:left w:val="nil"/>
              <w:bottom w:val="nil"/>
              <w:right w:val="nil"/>
            </w:tcBorders>
          </w:tcPr>
          <w:p w14:paraId="20F76FE8"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F8CECC6" w14:textId="5272AA1C"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255286" w:rsidRPr="00887EAE" w14:paraId="625AB679" w14:textId="77777777" w:rsidTr="00DB1E20">
        <w:tc>
          <w:tcPr>
            <w:tcW w:w="1926" w:type="dxa"/>
            <w:tcBorders>
              <w:top w:val="nil"/>
              <w:left w:val="nil"/>
              <w:bottom w:val="nil"/>
              <w:right w:val="nil"/>
            </w:tcBorders>
          </w:tcPr>
          <w:p w14:paraId="5EAEC38E"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190FD84" w14:textId="7453E5AB"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4709038F" w14:textId="77777777" w:rsidTr="00DB1E20">
        <w:tc>
          <w:tcPr>
            <w:tcW w:w="1926" w:type="dxa"/>
            <w:tcBorders>
              <w:top w:val="nil"/>
              <w:left w:val="nil"/>
              <w:bottom w:val="nil"/>
              <w:right w:val="nil"/>
            </w:tcBorders>
          </w:tcPr>
          <w:p w14:paraId="4D17342C"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E394B43" w14:textId="2B8E838A"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0CF8696A" w14:textId="38399422"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56AB5D06" w14:textId="77777777" w:rsidTr="00DB1E20">
        <w:tc>
          <w:tcPr>
            <w:tcW w:w="1926" w:type="dxa"/>
            <w:tcBorders>
              <w:top w:val="nil"/>
              <w:left w:val="nil"/>
              <w:bottom w:val="nil"/>
              <w:right w:val="nil"/>
            </w:tcBorders>
          </w:tcPr>
          <w:p w14:paraId="30F0D0B7"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183C1B7" w14:textId="76B24D6D"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255286" w:rsidRPr="00887EAE" w14:paraId="0CA9EB2C" w14:textId="77777777" w:rsidTr="00DB1E20">
        <w:tc>
          <w:tcPr>
            <w:tcW w:w="1926" w:type="dxa"/>
            <w:tcBorders>
              <w:top w:val="nil"/>
              <w:left w:val="nil"/>
              <w:bottom w:val="nil"/>
              <w:right w:val="nil"/>
            </w:tcBorders>
          </w:tcPr>
          <w:p w14:paraId="071C9D54"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FCC5370" w14:textId="42BEB45F"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720D4E6D" w14:textId="77777777" w:rsidTr="00DB1E20">
        <w:tc>
          <w:tcPr>
            <w:tcW w:w="1926" w:type="dxa"/>
            <w:tcBorders>
              <w:top w:val="nil"/>
              <w:left w:val="nil"/>
              <w:bottom w:val="nil"/>
              <w:right w:val="nil"/>
            </w:tcBorders>
          </w:tcPr>
          <w:p w14:paraId="6DAFB7A5"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9252BC8" w14:textId="3BDB2B79"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Code X2V - No type approval granted for vehicle. To allow for type approval (Certificate of Conformity) please change wheel base or adapt bodywork through assistance of a bodybuilder.</w:t>
            </w:r>
          </w:p>
        </w:tc>
      </w:tr>
    </w:tbl>
    <w:p w14:paraId="2FC509F2" w14:textId="5F34D7E8"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66DFC8FE" w14:textId="77777777" w:rsidTr="00DB1E20">
        <w:tc>
          <w:tcPr>
            <w:tcW w:w="1926" w:type="dxa"/>
            <w:tcBorders>
              <w:top w:val="nil"/>
              <w:left w:val="nil"/>
              <w:bottom w:val="nil"/>
              <w:right w:val="nil"/>
            </w:tcBorders>
          </w:tcPr>
          <w:p w14:paraId="351B5139"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407B60B" w14:textId="69386F4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255286" w:rsidRPr="00887EAE" w14:paraId="05375F78" w14:textId="77777777" w:rsidTr="00DB1E20">
        <w:tc>
          <w:tcPr>
            <w:tcW w:w="1926" w:type="dxa"/>
            <w:tcBorders>
              <w:top w:val="nil"/>
              <w:left w:val="nil"/>
              <w:bottom w:val="nil"/>
              <w:right w:val="nil"/>
            </w:tcBorders>
          </w:tcPr>
          <w:p w14:paraId="322EA200"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20998CA" w14:textId="780BB932"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272BEE05" w14:textId="77777777" w:rsidTr="00DB1E20">
        <w:tc>
          <w:tcPr>
            <w:tcW w:w="1926" w:type="dxa"/>
            <w:tcBorders>
              <w:top w:val="nil"/>
              <w:left w:val="nil"/>
              <w:bottom w:val="nil"/>
              <w:right w:val="nil"/>
            </w:tcBorders>
          </w:tcPr>
          <w:p w14:paraId="38562927"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C759D99" w14:textId="192C7509"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6D9D2A82" w14:textId="3354507C"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032ADE25" w14:textId="77777777" w:rsidTr="00DB1E20">
        <w:tc>
          <w:tcPr>
            <w:tcW w:w="1926" w:type="dxa"/>
            <w:tcBorders>
              <w:top w:val="nil"/>
              <w:left w:val="nil"/>
              <w:bottom w:val="nil"/>
              <w:right w:val="nil"/>
            </w:tcBorders>
          </w:tcPr>
          <w:p w14:paraId="4174B530"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557C4EF" w14:textId="61130E05"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255286" w:rsidRPr="00887EAE" w14:paraId="4B004A81" w14:textId="77777777" w:rsidTr="00DB1E20">
        <w:tc>
          <w:tcPr>
            <w:tcW w:w="1926" w:type="dxa"/>
            <w:tcBorders>
              <w:top w:val="nil"/>
              <w:left w:val="nil"/>
              <w:bottom w:val="nil"/>
              <w:right w:val="nil"/>
            </w:tcBorders>
          </w:tcPr>
          <w:p w14:paraId="1E98D256"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7C9FD1E" w14:textId="4BF6F4C9"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0D31D405" w14:textId="77777777" w:rsidTr="00DB1E20">
        <w:tc>
          <w:tcPr>
            <w:tcW w:w="1926" w:type="dxa"/>
            <w:tcBorders>
              <w:top w:val="nil"/>
              <w:left w:val="nil"/>
              <w:bottom w:val="nil"/>
              <w:right w:val="nil"/>
            </w:tcBorders>
          </w:tcPr>
          <w:p w14:paraId="65371233"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CC2187B" w14:textId="06E8ECEB"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5EC52488" w14:textId="3F123108"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2A58F488" w14:textId="77777777" w:rsidTr="00DB1E20">
        <w:tc>
          <w:tcPr>
            <w:tcW w:w="1926" w:type="dxa"/>
            <w:tcBorders>
              <w:top w:val="nil"/>
              <w:left w:val="nil"/>
              <w:bottom w:val="nil"/>
              <w:right w:val="nil"/>
            </w:tcBorders>
          </w:tcPr>
          <w:p w14:paraId="4C175756"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67E6798" w14:textId="3032A3D4"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255286" w:rsidRPr="00887EAE" w14:paraId="5418D039" w14:textId="77777777" w:rsidTr="00DB1E20">
        <w:tc>
          <w:tcPr>
            <w:tcW w:w="1926" w:type="dxa"/>
            <w:tcBorders>
              <w:top w:val="nil"/>
              <w:left w:val="nil"/>
              <w:bottom w:val="nil"/>
              <w:right w:val="nil"/>
            </w:tcBorders>
          </w:tcPr>
          <w:p w14:paraId="31A9D5BB"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B7935FB" w14:textId="54CDC448"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55286" w:rsidRPr="00887EAE" w14:paraId="68A8B535" w14:textId="77777777" w:rsidTr="00DB1E20">
        <w:tc>
          <w:tcPr>
            <w:tcW w:w="1926" w:type="dxa"/>
            <w:tcBorders>
              <w:top w:val="nil"/>
              <w:left w:val="nil"/>
              <w:bottom w:val="nil"/>
              <w:right w:val="nil"/>
            </w:tcBorders>
          </w:tcPr>
          <w:p w14:paraId="56F90614"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A6B1245" w14:textId="0E884E10"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417BBF10" w14:textId="527D2557"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75971C2F" w14:textId="77777777" w:rsidTr="00DB1E20">
        <w:tc>
          <w:tcPr>
            <w:tcW w:w="1926" w:type="dxa"/>
            <w:tcBorders>
              <w:top w:val="nil"/>
              <w:left w:val="nil"/>
              <w:bottom w:val="nil"/>
              <w:right w:val="nil"/>
            </w:tcBorders>
          </w:tcPr>
          <w:p w14:paraId="435D8EA5"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73634DE" w14:textId="6215C7F3"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255286" w:rsidRPr="00887EAE" w14:paraId="4CE8193E" w14:textId="77777777" w:rsidTr="00DB1E20">
        <w:tc>
          <w:tcPr>
            <w:tcW w:w="1926" w:type="dxa"/>
            <w:tcBorders>
              <w:top w:val="nil"/>
              <w:left w:val="nil"/>
              <w:bottom w:val="nil"/>
              <w:right w:val="nil"/>
            </w:tcBorders>
          </w:tcPr>
          <w:p w14:paraId="41213AE0"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2DC6A55" w14:textId="53D3B56A"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40C3A89D" w14:textId="77777777" w:rsidTr="00DB1E20">
        <w:tc>
          <w:tcPr>
            <w:tcW w:w="1926" w:type="dxa"/>
            <w:tcBorders>
              <w:top w:val="nil"/>
              <w:left w:val="nil"/>
              <w:bottom w:val="nil"/>
              <w:right w:val="nil"/>
            </w:tcBorders>
          </w:tcPr>
          <w:p w14:paraId="7F1D3B9B"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F84B294" w14:textId="2A08B6F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784EA489" w14:textId="023DCBB3"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63B6514A" w14:textId="77777777" w:rsidTr="00DB1E20">
        <w:tc>
          <w:tcPr>
            <w:tcW w:w="1926" w:type="dxa"/>
            <w:tcBorders>
              <w:top w:val="nil"/>
              <w:left w:val="nil"/>
              <w:bottom w:val="nil"/>
              <w:right w:val="nil"/>
            </w:tcBorders>
          </w:tcPr>
          <w:p w14:paraId="7C0B03EB"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DA23ACB" w14:textId="023A702C"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255286" w:rsidRPr="00887EAE" w14:paraId="60C1D07F" w14:textId="77777777" w:rsidTr="00DB1E20">
        <w:tc>
          <w:tcPr>
            <w:tcW w:w="1926" w:type="dxa"/>
            <w:tcBorders>
              <w:top w:val="nil"/>
              <w:left w:val="nil"/>
              <w:bottom w:val="nil"/>
              <w:right w:val="nil"/>
            </w:tcBorders>
          </w:tcPr>
          <w:p w14:paraId="64597207"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67850D5" w14:textId="42773661"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35EA68EC" w14:textId="77777777" w:rsidTr="00DB1E20">
        <w:tc>
          <w:tcPr>
            <w:tcW w:w="1926" w:type="dxa"/>
            <w:tcBorders>
              <w:top w:val="nil"/>
              <w:left w:val="nil"/>
              <w:bottom w:val="nil"/>
              <w:right w:val="nil"/>
            </w:tcBorders>
          </w:tcPr>
          <w:p w14:paraId="06687F2B"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1E33EBA" w14:textId="3913B50C"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776F4CEA" w14:textId="1C4BE29E"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5A45CF96" w14:textId="77777777" w:rsidTr="00DB1E20">
        <w:tc>
          <w:tcPr>
            <w:tcW w:w="1926" w:type="dxa"/>
            <w:tcBorders>
              <w:top w:val="nil"/>
              <w:left w:val="nil"/>
              <w:bottom w:val="nil"/>
              <w:right w:val="nil"/>
            </w:tcBorders>
          </w:tcPr>
          <w:p w14:paraId="03E69503"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FEF4C10" w14:textId="163C2CAF"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255286" w:rsidRPr="00887EAE" w14:paraId="78CB8D37" w14:textId="77777777" w:rsidTr="00DB1E20">
        <w:tc>
          <w:tcPr>
            <w:tcW w:w="1926" w:type="dxa"/>
            <w:tcBorders>
              <w:top w:val="nil"/>
              <w:left w:val="nil"/>
              <w:bottom w:val="nil"/>
              <w:right w:val="nil"/>
            </w:tcBorders>
          </w:tcPr>
          <w:p w14:paraId="43399C29"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428B59A" w14:textId="40539396"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08D9126E" w14:textId="77777777" w:rsidTr="00DB1E20">
        <w:tc>
          <w:tcPr>
            <w:tcW w:w="1926" w:type="dxa"/>
            <w:tcBorders>
              <w:top w:val="nil"/>
              <w:left w:val="nil"/>
              <w:bottom w:val="nil"/>
              <w:right w:val="nil"/>
            </w:tcBorders>
          </w:tcPr>
          <w:p w14:paraId="33F560A1"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Description:</w:t>
            </w:r>
          </w:p>
        </w:tc>
        <w:tc>
          <w:tcPr>
            <w:tcW w:w="7271" w:type="dxa"/>
            <w:tcBorders>
              <w:top w:val="nil"/>
              <w:left w:val="nil"/>
              <w:bottom w:val="nil"/>
              <w:right w:val="nil"/>
            </w:tcBorders>
          </w:tcPr>
          <w:p w14:paraId="6788DED2" w14:textId="6873733B"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7E9A3343" w14:textId="6F89EB67"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4DB75CE0" w14:textId="77777777" w:rsidTr="00DB1E20">
        <w:tc>
          <w:tcPr>
            <w:tcW w:w="1926" w:type="dxa"/>
            <w:tcBorders>
              <w:top w:val="nil"/>
              <w:left w:val="nil"/>
              <w:bottom w:val="nil"/>
              <w:right w:val="nil"/>
            </w:tcBorders>
          </w:tcPr>
          <w:p w14:paraId="7CAD9390"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A02EFD4" w14:textId="17F8139C"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255286" w:rsidRPr="00887EAE" w14:paraId="2BBED41B" w14:textId="77777777" w:rsidTr="00DB1E20">
        <w:tc>
          <w:tcPr>
            <w:tcW w:w="1926" w:type="dxa"/>
            <w:tcBorders>
              <w:top w:val="nil"/>
              <w:left w:val="nil"/>
              <w:bottom w:val="nil"/>
              <w:right w:val="nil"/>
            </w:tcBorders>
          </w:tcPr>
          <w:p w14:paraId="0E72D472"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64CCF6F" w14:textId="6BFC7BD5"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255286" w:rsidRPr="00887EAE" w14:paraId="5B53EB62" w14:textId="77777777" w:rsidTr="00DB1E20">
        <w:tc>
          <w:tcPr>
            <w:tcW w:w="1926" w:type="dxa"/>
            <w:tcBorders>
              <w:top w:val="nil"/>
              <w:left w:val="nil"/>
              <w:bottom w:val="nil"/>
              <w:right w:val="nil"/>
            </w:tcBorders>
          </w:tcPr>
          <w:p w14:paraId="52DBD02C"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5CE02F2" w14:textId="24D284F1"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19522E10" w14:textId="0B01CFC4" w:rsidR="00255286" w:rsidRDefault="00255286" w:rsidP="00255286">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255286" w:rsidRPr="00887EAE" w14:paraId="75DC12E1" w14:textId="77777777" w:rsidTr="00DB1E20">
        <w:tc>
          <w:tcPr>
            <w:tcW w:w="1926" w:type="dxa"/>
            <w:tcBorders>
              <w:top w:val="nil"/>
              <w:left w:val="nil"/>
              <w:bottom w:val="nil"/>
              <w:right w:val="nil"/>
            </w:tcBorders>
          </w:tcPr>
          <w:p w14:paraId="00BDD00B"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CE2DA44" w14:textId="73BE6752"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255286" w:rsidRPr="00887EAE" w14:paraId="12D3BFBB" w14:textId="77777777" w:rsidTr="00DB1E20">
        <w:tc>
          <w:tcPr>
            <w:tcW w:w="1926" w:type="dxa"/>
            <w:tcBorders>
              <w:top w:val="nil"/>
              <w:left w:val="nil"/>
              <w:bottom w:val="nil"/>
              <w:right w:val="nil"/>
            </w:tcBorders>
          </w:tcPr>
          <w:p w14:paraId="16CD4594"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BF2F5FD" w14:textId="41D1005F"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255286" w:rsidRPr="00887EAE" w14:paraId="734D15C3" w14:textId="77777777" w:rsidTr="00DB1E20">
        <w:tc>
          <w:tcPr>
            <w:tcW w:w="1926" w:type="dxa"/>
            <w:tcBorders>
              <w:top w:val="nil"/>
              <w:left w:val="nil"/>
              <w:bottom w:val="nil"/>
              <w:right w:val="nil"/>
            </w:tcBorders>
          </w:tcPr>
          <w:p w14:paraId="606F3416" w14:textId="77777777"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52E10F4" w14:textId="50307395" w:rsidR="00255286" w:rsidRPr="00887EAE" w:rsidRDefault="00255286" w:rsidP="00DB1E2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6F48D1B9" w14:textId="7D8196D7" w:rsidR="00255286" w:rsidRDefault="00255286" w:rsidP="00255286">
      <w:pPr>
        <w:widowControl w:val="0"/>
        <w:autoSpaceDE w:val="0"/>
        <w:autoSpaceDN w:val="0"/>
        <w:adjustRightInd w:val="0"/>
        <w:spacing w:line="240" w:lineRule="auto"/>
        <w:jc w:val="both"/>
        <w:rPr>
          <w:rFonts w:ascii="Times New Roman" w:hAnsi="Times New Roman"/>
          <w:sz w:val="24"/>
          <w:szCs w:val="24"/>
        </w:rPr>
      </w:pPr>
    </w:p>
    <w:p w14:paraId="57A29806" w14:textId="24D90FA5" w:rsidR="00255286" w:rsidRDefault="00255286" w:rsidP="00255286">
      <w:pPr>
        <w:widowControl w:val="0"/>
        <w:autoSpaceDE w:val="0"/>
        <w:autoSpaceDN w:val="0"/>
        <w:adjustRightInd w:val="0"/>
        <w:spacing w:line="240" w:lineRule="auto"/>
        <w:jc w:val="both"/>
        <w:rPr>
          <w:rFonts w:ascii="Times New Roman" w:hAnsi="Times New Roman"/>
          <w:sz w:val="24"/>
          <w:szCs w:val="24"/>
        </w:rPr>
      </w:pPr>
    </w:p>
    <w:p w14:paraId="13AEF4BA" w14:textId="77777777" w:rsidR="00255286" w:rsidRDefault="00255286" w:rsidP="00255286">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33362FBA" w14:textId="77777777" w:rsidR="00255286" w:rsidRDefault="00255286" w:rsidP="00255286">
      <w:pPr>
        <w:widowControl w:val="0"/>
        <w:autoSpaceDE w:val="0"/>
        <w:autoSpaceDN w:val="0"/>
        <w:adjustRightInd w:val="0"/>
        <w:spacing w:line="240" w:lineRule="auto"/>
        <w:rPr>
          <w:rFonts w:ascii="Times New Roman" w:hAnsi="Times New Roman"/>
          <w:sz w:val="24"/>
          <w:szCs w:val="24"/>
        </w:rPr>
      </w:pPr>
    </w:p>
    <w:p w14:paraId="40D1C358" w14:textId="5F4CEAD0" w:rsidR="00255286" w:rsidRDefault="00255286" w:rsidP="00255286">
      <w:pPr>
        <w:widowControl w:val="0"/>
        <w:autoSpaceDE w:val="0"/>
        <w:autoSpaceDN w:val="0"/>
        <w:adjustRightInd w:val="0"/>
        <w:spacing w:line="240" w:lineRule="auto"/>
        <w:rPr>
          <w:rFonts w:ascii="Times New Roman" w:hAnsi="Times New Roman"/>
          <w:sz w:val="24"/>
          <w:szCs w:val="24"/>
        </w:rPr>
      </w:pPr>
    </w:p>
    <w:p w14:paraId="4A3FD977" w14:textId="77777777" w:rsidR="00255286" w:rsidRDefault="00255286" w:rsidP="00255286">
      <w:pPr>
        <w:widowControl w:val="0"/>
        <w:autoSpaceDE w:val="0"/>
        <w:autoSpaceDN w:val="0"/>
        <w:adjustRightInd w:val="0"/>
        <w:spacing w:line="240" w:lineRule="auto"/>
        <w:rPr>
          <w:rFonts w:ascii="CorpoS" w:hAnsi="CorpoS" w:cs="CorpoS"/>
          <w:color w:val="000000"/>
        </w:rPr>
      </w:pPr>
    </w:p>
    <w:p w14:paraId="0E86838C" w14:textId="77777777" w:rsidR="00255286" w:rsidRDefault="00255286" w:rsidP="00255286">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5971591D" w14:textId="5AB14FBD" w:rsidR="00255286" w:rsidRDefault="00255286" w:rsidP="00255286">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1BE18132" w14:textId="0C6CEDCA" w:rsidR="00255286" w:rsidRDefault="00255286" w:rsidP="00255286">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35261070" w14:textId="6BC1027B" w:rsidR="00255286" w:rsidRDefault="00255286" w:rsidP="00255286">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2823E20E" w14:textId="207B0D05" w:rsidR="00255286" w:rsidRDefault="00255286" w:rsidP="00255286">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03A3E90A" w14:textId="67949E79" w:rsidR="00255286" w:rsidRDefault="00255286" w:rsidP="00255286">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6C74A3C5" w14:textId="3F408A54" w:rsidR="00255286" w:rsidRDefault="00255286" w:rsidP="00255286">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51BBAE88" w14:textId="371BC8EF" w:rsidR="00255286" w:rsidRDefault="00255286" w:rsidP="00255286">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28237BE3" w14:textId="79A65E64" w:rsidR="00255286" w:rsidRDefault="00255286" w:rsidP="00255286">
      <w:pPr>
        <w:widowControl w:val="0"/>
        <w:autoSpaceDE w:val="0"/>
        <w:autoSpaceDN w:val="0"/>
        <w:adjustRightInd w:val="0"/>
        <w:spacing w:line="240" w:lineRule="auto"/>
        <w:rPr>
          <w:rFonts w:ascii="Times New Roman" w:hAnsi="Times New Roman"/>
          <w:sz w:val="24"/>
          <w:szCs w:val="24"/>
        </w:rPr>
      </w:pPr>
    </w:p>
    <w:p w14:paraId="74547D31" w14:textId="5F8DC20C" w:rsidR="00255286" w:rsidRDefault="00255286" w:rsidP="00255286">
      <w:pPr>
        <w:widowControl w:val="0"/>
        <w:autoSpaceDE w:val="0"/>
        <w:autoSpaceDN w:val="0"/>
        <w:adjustRightInd w:val="0"/>
        <w:spacing w:line="240" w:lineRule="auto"/>
        <w:rPr>
          <w:rFonts w:ascii="Times New Roman" w:hAnsi="Times New Roman"/>
          <w:sz w:val="24"/>
          <w:szCs w:val="24"/>
        </w:rPr>
      </w:pPr>
    </w:p>
    <w:p w14:paraId="6853B6D0" w14:textId="77777777" w:rsidR="00255286" w:rsidRDefault="00255286" w:rsidP="00255286">
      <w:pPr>
        <w:widowControl w:val="0"/>
        <w:autoSpaceDE w:val="0"/>
        <w:autoSpaceDN w:val="0"/>
        <w:adjustRightInd w:val="0"/>
        <w:spacing w:line="240" w:lineRule="auto"/>
        <w:rPr>
          <w:rFonts w:ascii="CorpoS" w:hAnsi="CorpoS" w:cs="CorpoS"/>
          <w:color w:val="000000"/>
        </w:rPr>
      </w:pPr>
    </w:p>
    <w:p w14:paraId="6E9926B2" w14:textId="77777777" w:rsidR="00255286" w:rsidRDefault="00255286" w:rsidP="00255286">
      <w:pPr>
        <w:widowControl w:val="0"/>
        <w:autoSpaceDE w:val="0"/>
        <w:autoSpaceDN w:val="0"/>
        <w:adjustRightInd w:val="0"/>
        <w:spacing w:line="240" w:lineRule="auto"/>
        <w:rPr>
          <w:rFonts w:ascii="CorpoS" w:hAnsi="CorpoS" w:cs="CorpoS"/>
          <w:b/>
          <w:bCs/>
          <w:color w:val="000000"/>
          <w:sz w:val="24"/>
          <w:szCs w:val="24"/>
        </w:rPr>
      </w:pPr>
    </w:p>
    <w:p w14:paraId="046E7267" w14:textId="1911EBBF" w:rsidR="00255286" w:rsidRDefault="00255286" w:rsidP="00255286">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1C279716" w14:textId="7A408A98" w:rsidR="00255286" w:rsidRDefault="00255286" w:rsidP="00255286">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DEBE83C" w14:textId="1110405A" w:rsidR="00255286" w:rsidRDefault="00255286" w:rsidP="0025528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ab/>
      </w:r>
      <w:r>
        <w:rPr>
          <w:rFonts w:ascii="CorpoS" w:hAnsi="CorpoS" w:cs="CorpoS"/>
          <w:color w:val="000000"/>
        </w:rPr>
        <w:t>738.00</w:t>
      </w:r>
    </w:p>
    <w:p w14:paraId="7E390AA7" w14:textId="44811C7E" w:rsidR="00255286" w:rsidRDefault="00255286" w:rsidP="0025528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633C17FA" w14:textId="49A2E99E" w:rsidR="00255286" w:rsidRDefault="00255286" w:rsidP="0025528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ab/>
      </w:r>
      <w:r>
        <w:rPr>
          <w:rFonts w:ascii="CorpoS" w:hAnsi="CorpoS" w:cs="CorpoS"/>
          <w:color w:val="000000"/>
        </w:rPr>
        <w:t>738.00</w:t>
      </w:r>
    </w:p>
    <w:p w14:paraId="1370AD03" w14:textId="45BF6043" w:rsidR="00255286" w:rsidRDefault="00255286" w:rsidP="0025528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1A9C165C" w14:textId="69118B98" w:rsidR="00255286" w:rsidRDefault="00255286" w:rsidP="0025528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ab/>
      </w:r>
      <w:r>
        <w:rPr>
          <w:rFonts w:ascii="CorpoS" w:hAnsi="CorpoS" w:cs="CorpoS"/>
          <w:color w:val="000000"/>
        </w:rPr>
        <w:t>1,360.00</w:t>
      </w:r>
    </w:p>
    <w:p w14:paraId="71128D41" w14:textId="0D15868E" w:rsidR="00255286" w:rsidRDefault="00255286" w:rsidP="0025528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p w14:paraId="35DBED47" w14:textId="7B1030BE" w:rsidR="00255286" w:rsidRDefault="00255286" w:rsidP="00255286">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ab/>
      </w:r>
      <w:r>
        <w:rPr>
          <w:rFonts w:ascii="CorpoS" w:hAnsi="CorpoS" w:cs="CorpoS"/>
          <w:color w:val="000000"/>
        </w:rPr>
        <w:t>1,360.00</w:t>
      </w:r>
    </w:p>
    <w:p w14:paraId="512A7ECE" w14:textId="34C9603B" w:rsidR="00255286" w:rsidRDefault="00255286" w:rsidP="00255286">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bookmarkEnd w:id="3"/>
    <w:p w14:paraId="664F7FA6" w14:textId="1A852055" w:rsidR="00255286" w:rsidRDefault="00255286" w:rsidP="00255286">
      <w:pPr>
        <w:widowControl w:val="0"/>
        <w:tabs>
          <w:tab w:val="right" w:pos="9070"/>
        </w:tabs>
        <w:autoSpaceDE w:val="0"/>
        <w:autoSpaceDN w:val="0"/>
        <w:adjustRightInd w:val="0"/>
        <w:spacing w:line="240" w:lineRule="auto"/>
        <w:rPr>
          <w:rFonts w:ascii="Times New Roman" w:hAnsi="Times New Roman"/>
          <w:sz w:val="24"/>
          <w:szCs w:val="24"/>
        </w:rPr>
      </w:pPr>
    </w:p>
    <w:p w14:paraId="12E0E2D7" w14:textId="5816C617" w:rsidR="00255286" w:rsidRDefault="00255286" w:rsidP="00255286">
      <w:pPr>
        <w:widowControl w:val="0"/>
        <w:autoSpaceDE w:val="0"/>
        <w:autoSpaceDN w:val="0"/>
        <w:adjustRightInd w:val="0"/>
        <w:spacing w:line="240" w:lineRule="auto"/>
        <w:rPr>
          <w:rFonts w:ascii="Times New Roman" w:hAnsi="Times New Roman"/>
          <w:sz w:val="24"/>
          <w:szCs w:val="24"/>
        </w:rPr>
      </w:pPr>
    </w:p>
    <w:p w14:paraId="586B1C49" w14:textId="77777777" w:rsidR="00255286" w:rsidRDefault="00255286" w:rsidP="00255286">
      <w:pPr>
        <w:widowControl w:val="0"/>
        <w:autoSpaceDE w:val="0"/>
        <w:autoSpaceDN w:val="0"/>
        <w:adjustRightInd w:val="0"/>
        <w:spacing w:line="240" w:lineRule="auto"/>
        <w:rPr>
          <w:rFonts w:ascii="CorpoS" w:hAnsi="CorpoS" w:cs="CorpoS"/>
          <w:color w:val="000000"/>
          <w:sz w:val="24"/>
          <w:szCs w:val="24"/>
        </w:rPr>
      </w:pPr>
    </w:p>
    <w:p w14:paraId="2028EF9E" w14:textId="77777777" w:rsidR="00255286" w:rsidRDefault="00255286" w:rsidP="00255286">
      <w:pPr>
        <w:widowControl w:val="0"/>
        <w:autoSpaceDE w:val="0"/>
        <w:autoSpaceDN w:val="0"/>
        <w:adjustRightInd w:val="0"/>
        <w:spacing w:line="240" w:lineRule="auto"/>
        <w:rPr>
          <w:rFonts w:ascii="CorpoS" w:hAnsi="CorpoS" w:cs="CorpoS"/>
          <w:color w:val="000000"/>
          <w:sz w:val="24"/>
          <w:szCs w:val="24"/>
        </w:rPr>
      </w:pPr>
    </w:p>
    <w:p w14:paraId="5D7D44BB" w14:textId="77777777" w:rsidR="00255286" w:rsidRDefault="00255286" w:rsidP="00255286">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29C2ACF3" w14:textId="1D86D143" w:rsidR="00255286" w:rsidRDefault="00255286" w:rsidP="00255286">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7907E22" w14:textId="4C147506"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1D439A85" w14:textId="383D4AEE"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458BB4B0" w14:textId="2430C29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0C139FA8" w14:textId="546FF76B"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7E0B796" w14:textId="71D41EBD"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32EFE13D" w14:textId="6D4380D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66302A16" w14:textId="6FD0D74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4CC3E812" w14:textId="54CECCD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C3S</w:t>
      </w:r>
      <w:r>
        <w:rPr>
          <w:rFonts w:ascii="CorpoS" w:hAnsi="CorpoS" w:cs="CorpoS"/>
          <w:color w:val="000000"/>
        </w:rPr>
        <w:tab/>
      </w:r>
      <w:r>
        <w:rPr>
          <w:rFonts w:ascii="CorpoS" w:hAnsi="CorpoS" w:cs="CorpoS"/>
          <w:color w:val="000000"/>
        </w:rPr>
        <w:t>Wheelbase 6350 mm</w:t>
      </w:r>
      <w:r>
        <w:rPr>
          <w:rFonts w:ascii="CorpoS" w:hAnsi="CorpoS" w:cs="CorpoS"/>
          <w:color w:val="000000"/>
        </w:rPr>
        <w:tab/>
      </w:r>
      <w:r>
        <w:rPr>
          <w:rFonts w:ascii="CorpoS" w:hAnsi="CorpoS" w:cs="CorpoS"/>
          <w:color w:val="000000"/>
        </w:rPr>
        <w:t>1,311.00</w:t>
      </w:r>
    </w:p>
    <w:p w14:paraId="62FABC56" w14:textId="4EBEA2F8"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8182B8C" w14:textId="5ED01D35"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624B80CF" w14:textId="16DDBF9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*JW7Y</w:t>
      </w:r>
      <w:r>
        <w:rPr>
          <w:rFonts w:ascii="CorpoS" w:hAnsi="CorpoS" w:cs="CorpoS"/>
          <w:color w:val="000000"/>
        </w:rPr>
        <w:tab/>
      </w:r>
      <w:r>
        <w:rPr>
          <w:rFonts w:ascii="CorpoS" w:hAnsi="CorpoS" w:cs="CorpoS"/>
          <w:color w:val="000000"/>
        </w:rPr>
        <w:t>Weight variant 41.0 t (8.0/8.0/13.0/13.0)</w:t>
      </w:r>
      <w:r>
        <w:rPr>
          <w:rFonts w:ascii="CorpoS" w:hAnsi="CorpoS" w:cs="CorpoS"/>
          <w:color w:val="000000"/>
        </w:rPr>
        <w:tab/>
      </w:r>
      <w:r>
        <w:rPr>
          <w:rFonts w:ascii="CorpoS" w:hAnsi="CorpoS" w:cs="CorpoS"/>
          <w:color w:val="000000"/>
        </w:rPr>
        <w:t>288.00</w:t>
      </w:r>
    </w:p>
    <w:p w14:paraId="3626081A" w14:textId="5B4E027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W7G</w:t>
      </w:r>
      <w:r>
        <w:rPr>
          <w:rFonts w:ascii="CorpoS" w:hAnsi="CorpoS" w:cs="CorpoS"/>
          <w:color w:val="000000"/>
        </w:rPr>
        <w:tab/>
      </w:r>
      <w:r>
        <w:rPr>
          <w:rFonts w:ascii="CorpoS" w:hAnsi="CorpoS" w:cs="CorpoS"/>
          <w:color w:val="000000"/>
        </w:rPr>
        <w:t>Weight variant 37.0 t (8.0/8.0/13.0/13.0)</w:t>
      </w:r>
      <w:r>
        <w:rPr>
          <w:rFonts w:ascii="CorpoS" w:hAnsi="CorpoS" w:cs="CorpoS"/>
          <w:color w:val="000000"/>
        </w:rPr>
        <w:tab/>
      </w:r>
      <w:r>
        <w:rPr>
          <w:rFonts w:ascii="CorpoS" w:hAnsi="CorpoS" w:cs="CorpoS"/>
          <w:color w:val="000000"/>
        </w:rPr>
        <w:t>--,--</w:t>
      </w:r>
    </w:p>
    <w:p w14:paraId="7FA06631" w14:textId="0534902E"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77D5E6F" w14:textId="69C8A139"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2F9CB340" w14:textId="0E7E48E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47E0630D" w14:textId="35F3691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61CFAFA6" w14:textId="21BEDCD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131EA87F" w14:textId="560A1CC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7B9FEEA" w14:textId="2A4DEF2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3B66CEAE" w14:textId="2B408B2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2846AA80" w14:textId="14FC16C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792.00</w:t>
      </w:r>
    </w:p>
    <w:p w14:paraId="23C9C551" w14:textId="219A233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4D6D2942" w14:textId="6D50AD6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32AE5A29" w14:textId="585E055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4C60D19D" w14:textId="7F85F3B1"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9564290" w14:textId="7CDA4D60"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3D444F93" w14:textId="3ED6CCB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6EB026BF" w14:textId="6D61220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12565E18" w14:textId="6D19828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043C4EA8" w14:textId="4140E7C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4B2398B0" w14:textId="391C9DD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3514E0BD" w14:textId="414C0E9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0F99091" w14:textId="77ED635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55046EA1" w14:textId="10BA701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56FBD1BC" w14:textId="6A6E2CD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08A4CF4B" w14:textId="5802E6C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p w14:paraId="4D6A1003" w14:textId="62775A61"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8F52A1D" w14:textId="5434FC32"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705D915E" w14:textId="6278CBF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69C9AC91" w14:textId="2C778F5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1,193.00</w:t>
      </w:r>
    </w:p>
    <w:p w14:paraId="7170BFCE" w14:textId="207A8EF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5A76F692" w14:textId="446DAA4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A5C</w:t>
      </w:r>
      <w:r>
        <w:rPr>
          <w:rFonts w:ascii="CorpoS" w:hAnsi="CorpoS" w:cs="CorpoS"/>
          <w:color w:val="000000"/>
        </w:rPr>
        <w:tab/>
      </w:r>
      <w:r>
        <w:rPr>
          <w:rFonts w:ascii="CorpoS" w:hAnsi="CorpoS" w:cs="CorpoS"/>
          <w:color w:val="000000"/>
        </w:rPr>
        <w:t>Axle ratio i = 2.733</w:t>
      </w:r>
      <w:r>
        <w:rPr>
          <w:rFonts w:ascii="CorpoS" w:hAnsi="CorpoS" w:cs="CorpoS"/>
          <w:color w:val="000000"/>
        </w:rPr>
        <w:tab/>
      </w:r>
      <w:r>
        <w:rPr>
          <w:rFonts w:ascii="CorpoS" w:hAnsi="CorpoS" w:cs="CorpoS"/>
          <w:color w:val="000000"/>
        </w:rPr>
        <w:t>--,--</w:t>
      </w:r>
    </w:p>
    <w:p w14:paraId="37149379" w14:textId="5289BBF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Q1X</w:t>
      </w:r>
      <w:r>
        <w:rPr>
          <w:rFonts w:ascii="CorpoS" w:hAnsi="CorpoS" w:cs="CorpoS"/>
          <w:color w:val="000000"/>
        </w:rPr>
        <w:tab/>
      </w:r>
      <w:r>
        <w:rPr>
          <w:rFonts w:ascii="CorpoS" w:hAnsi="CorpoS" w:cs="CorpoS"/>
          <w:color w:val="000000"/>
        </w:rPr>
        <w:t>Front spring. 2 x 8,0 t, 3-leaf</w:t>
      </w:r>
      <w:r>
        <w:rPr>
          <w:rFonts w:ascii="CorpoS" w:hAnsi="CorpoS" w:cs="CorpoS"/>
          <w:color w:val="000000"/>
        </w:rPr>
        <w:tab/>
      </w:r>
      <w:r>
        <w:rPr>
          <w:rFonts w:ascii="CorpoS" w:hAnsi="CorpoS" w:cs="CorpoS"/>
          <w:color w:val="000000"/>
        </w:rPr>
        <w:t>331.00</w:t>
      </w:r>
    </w:p>
    <w:p w14:paraId="32E56891" w14:textId="169AF6E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w:t>
      </w:r>
    </w:p>
    <w:p w14:paraId="6EE23DF8" w14:textId="560F99F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70789759" w14:textId="629617E1"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D533488" w14:textId="474D3B01"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5C132158" w14:textId="115B56A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7,299.00</w:t>
      </w:r>
    </w:p>
    <w:p w14:paraId="39383B53" w14:textId="267AB87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F18L96 81   2x   315/80 R 22,5   Highway all pos.   Michelin   X Line Energy Z</w:t>
      </w:r>
      <w:r>
        <w:rPr>
          <w:rFonts w:ascii="CorpoS" w:hAnsi="CorpoS" w:cs="CorpoS"/>
          <w:color w:val="000000"/>
        </w:rPr>
        <w:tab/>
      </w:r>
      <w:r>
        <w:rPr>
          <w:rFonts w:ascii="CorpoS" w:hAnsi="CorpoS" w:cs="CorpoS"/>
          <w:color w:val="000000"/>
        </w:rPr>
        <w:t>738.00</w:t>
      </w:r>
    </w:p>
    <w:p w14:paraId="394381CB" w14:textId="6EC94C8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F18L96 81   2x   315/80 R 22,5   Highway all pos.   Michelin   X Line Energy Z</w:t>
      </w:r>
      <w:r>
        <w:rPr>
          <w:rFonts w:ascii="CorpoS" w:hAnsi="CorpoS" w:cs="CorpoS"/>
          <w:color w:val="000000"/>
        </w:rPr>
        <w:tab/>
      </w:r>
      <w:r>
        <w:rPr>
          <w:rFonts w:ascii="CorpoS" w:hAnsi="CorpoS" w:cs="CorpoS"/>
          <w:color w:val="000000"/>
        </w:rPr>
        <w:t>738.00</w:t>
      </w:r>
    </w:p>
    <w:p w14:paraId="3D565106" w14:textId="39033AA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F18L98 81   4x   315/80 R 22,5   Highway drive   Michelin   X Line Energy D</w:t>
      </w:r>
      <w:r>
        <w:rPr>
          <w:rFonts w:ascii="CorpoS" w:hAnsi="CorpoS" w:cs="CorpoS"/>
          <w:color w:val="000000"/>
        </w:rPr>
        <w:tab/>
      </w:r>
      <w:r>
        <w:rPr>
          <w:rFonts w:ascii="CorpoS" w:hAnsi="CorpoS" w:cs="CorpoS"/>
          <w:color w:val="000000"/>
        </w:rPr>
        <w:t>1,360.00</w:t>
      </w:r>
    </w:p>
    <w:p w14:paraId="48AAD7DF" w14:textId="525E21D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4.A.</w:t>
      </w:r>
      <w:r>
        <w:rPr>
          <w:rFonts w:ascii="CorpoS" w:hAnsi="CorpoS" w:cs="CorpoS"/>
          <w:color w:val="000000"/>
        </w:rPr>
        <w:tab/>
      </w:r>
      <w:r>
        <w:rPr>
          <w:rFonts w:ascii="CorpoS" w:hAnsi="CorpoS" w:cs="CorpoS"/>
          <w:color w:val="000000"/>
        </w:rPr>
        <w:t>F18L98 81   4x   315/80 R 22,5   Highway drive   Michelin   X Line Energy D</w:t>
      </w:r>
      <w:r>
        <w:rPr>
          <w:rFonts w:ascii="CorpoS" w:hAnsi="CorpoS" w:cs="CorpoS"/>
          <w:color w:val="000000"/>
        </w:rPr>
        <w:tab/>
      </w:r>
      <w:r>
        <w:rPr>
          <w:rFonts w:ascii="CorpoS" w:hAnsi="CorpoS" w:cs="CorpoS"/>
          <w:color w:val="000000"/>
        </w:rPr>
        <w:t>1,360.00</w:t>
      </w:r>
    </w:p>
    <w:p w14:paraId="2B7409FC" w14:textId="1DA055E2"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DAFD367" w14:textId="291CE5C0"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7D4DDB80" w14:textId="5F99BFE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2F2B66C4" w14:textId="641D634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714E677A" w14:textId="056C785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*JCRP</w:t>
      </w:r>
      <w:r>
        <w:rPr>
          <w:rFonts w:ascii="CorpoS" w:hAnsi="CorpoS" w:cs="CorpoS"/>
          <w:color w:val="000000"/>
        </w:rPr>
        <w:tab/>
      </w:r>
      <w:r>
        <w:rPr>
          <w:rFonts w:ascii="CorpoS" w:hAnsi="CorpoS" w:cs="CorpoS"/>
          <w:color w:val="000000"/>
        </w:rPr>
        <w:t>Reinforcement, plate crossmembers, rear axles</w:t>
      </w:r>
      <w:r>
        <w:rPr>
          <w:rFonts w:ascii="CorpoS" w:hAnsi="CorpoS" w:cs="CorpoS"/>
          <w:color w:val="000000"/>
        </w:rPr>
        <w:tab/>
      </w:r>
      <w:r>
        <w:rPr>
          <w:rFonts w:ascii="CorpoS" w:hAnsi="CorpoS" w:cs="CorpoS"/>
          <w:color w:val="000000"/>
        </w:rPr>
        <w:t>288.00</w:t>
      </w:r>
    </w:p>
    <w:p w14:paraId="17B6D759" w14:textId="02D4692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C4R</w:t>
      </w:r>
      <w:r>
        <w:rPr>
          <w:rFonts w:ascii="CorpoS" w:hAnsi="CorpoS" w:cs="CorpoS"/>
          <w:color w:val="000000"/>
        </w:rPr>
        <w:tab/>
      </w:r>
      <w:r>
        <w:rPr>
          <w:rFonts w:ascii="CorpoS" w:hAnsi="CorpoS" w:cs="CorpoS"/>
          <w:color w:val="000000"/>
        </w:rPr>
        <w:t>Frame overhang 2800 mm</w:t>
      </w:r>
      <w:r>
        <w:rPr>
          <w:rFonts w:ascii="CorpoS" w:hAnsi="CorpoS" w:cs="CorpoS"/>
          <w:color w:val="000000"/>
        </w:rPr>
        <w:tab/>
      </w:r>
      <w:r>
        <w:rPr>
          <w:rFonts w:ascii="CorpoS" w:hAnsi="CorpoS" w:cs="CorpoS"/>
          <w:color w:val="000000"/>
        </w:rPr>
        <w:t>1,088.00</w:t>
      </w:r>
    </w:p>
    <w:p w14:paraId="1446A65B" w14:textId="4A25CA8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3,604.00</w:t>
      </w:r>
    </w:p>
    <w:p w14:paraId="09C2A160" w14:textId="7A19C3F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*JCUX</w:t>
      </w:r>
      <w:r>
        <w:rPr>
          <w:rFonts w:ascii="CorpoS" w:hAnsi="CorpoS" w:cs="CorpoS"/>
          <w:color w:val="000000"/>
        </w:rPr>
        <w:tab/>
      </w:r>
      <w:r>
        <w:rPr>
          <w:rFonts w:ascii="CorpoS" w:hAnsi="CorpoS" w:cs="CorpoS"/>
          <w:color w:val="000000"/>
        </w:rPr>
        <w:t>Overhang increase</w:t>
      </w:r>
      <w:r>
        <w:rPr>
          <w:rFonts w:ascii="CorpoS" w:hAnsi="CorpoS" w:cs="CorpoS"/>
          <w:color w:val="000000"/>
        </w:rPr>
        <w:tab/>
      </w:r>
      <w:r>
        <w:rPr>
          <w:rFonts w:ascii="CorpoS" w:hAnsi="CorpoS" w:cs="CorpoS"/>
          <w:color w:val="000000"/>
        </w:rPr>
        <w:t>--,--</w:t>
      </w:r>
    </w:p>
    <w:p w14:paraId="0CCAB7E2" w14:textId="5E0BD9D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w:t>
      </w:r>
    </w:p>
    <w:p w14:paraId="22D39FFD" w14:textId="2438DB5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01AEFCD8" w14:textId="624AA7C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42F63868" w14:textId="0D57E34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320E0D06" w14:textId="4AFB813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w:t>
      </w:r>
    </w:p>
    <w:p w14:paraId="0CB5A81C" w14:textId="019E8CD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1,166.00</w:t>
      </w:r>
    </w:p>
    <w:p w14:paraId="707818BC" w14:textId="32D1820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*JCAL</w:t>
      </w:r>
      <w:r>
        <w:rPr>
          <w:rFonts w:ascii="CorpoS" w:hAnsi="CorpoS" w:cs="CorpoS"/>
          <w:color w:val="000000"/>
        </w:rPr>
        <w:tab/>
      </w:r>
      <w:r>
        <w:rPr>
          <w:rFonts w:ascii="CorpoS" w:hAnsi="CorpoS" w:cs="CorpoS"/>
          <w:color w:val="000000"/>
        </w:rPr>
        <w:t>Battery carrier reinforced, batteries stacked</w:t>
      </w:r>
      <w:r>
        <w:rPr>
          <w:rFonts w:ascii="CorpoS" w:hAnsi="CorpoS" w:cs="CorpoS"/>
          <w:color w:val="000000"/>
        </w:rPr>
        <w:tab/>
      </w:r>
      <w:r>
        <w:rPr>
          <w:rFonts w:ascii="CorpoS" w:hAnsi="CorpoS" w:cs="CorpoS"/>
          <w:color w:val="000000"/>
        </w:rPr>
        <w:t>--,--</w:t>
      </w:r>
    </w:p>
    <w:p w14:paraId="1F65F666" w14:textId="41C749A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*JCFM</w:t>
      </w:r>
      <w:r>
        <w:rPr>
          <w:rFonts w:ascii="CorpoS" w:hAnsi="CorpoS" w:cs="CorpoS"/>
          <w:color w:val="000000"/>
        </w:rPr>
        <w:tab/>
      </w:r>
      <w:r>
        <w:rPr>
          <w:rFonts w:ascii="CorpoS" w:hAnsi="CorpoS" w:cs="CorpoS"/>
          <w:color w:val="000000"/>
        </w:rPr>
        <w:t>Battery carrier relocated to dimension 725 mm</w:t>
      </w:r>
      <w:r>
        <w:rPr>
          <w:rFonts w:ascii="CorpoS" w:hAnsi="CorpoS" w:cs="CorpoS"/>
          <w:color w:val="000000"/>
        </w:rPr>
        <w:tab/>
      </w:r>
      <w:r>
        <w:rPr>
          <w:rFonts w:ascii="CorpoS" w:hAnsi="CorpoS" w:cs="CorpoS"/>
          <w:color w:val="000000"/>
        </w:rPr>
        <w:t>--,--</w:t>
      </w:r>
    </w:p>
    <w:p w14:paraId="547DCEF9" w14:textId="0421052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1,781.00</w:t>
      </w:r>
    </w:p>
    <w:p w14:paraId="14397940" w14:textId="3FB0F28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193792FB" w14:textId="413C978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2B5FE7B3" w14:textId="1E52D9D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0C242522" w14:textId="6E5F27C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*JKUR</w:t>
      </w:r>
      <w:r>
        <w:rPr>
          <w:rFonts w:ascii="CorpoS" w:hAnsi="CorpoS" w:cs="CorpoS"/>
          <w:color w:val="000000"/>
        </w:rPr>
        <w:tab/>
      </w:r>
      <w:r>
        <w:rPr>
          <w:rFonts w:ascii="CorpoS" w:hAnsi="CorpoS" w:cs="CorpoS"/>
          <w:color w:val="000000"/>
        </w:rPr>
        <w:t>AdBlue-Tank relocated to the right</w:t>
      </w:r>
      <w:r>
        <w:rPr>
          <w:rFonts w:ascii="CorpoS" w:hAnsi="CorpoS" w:cs="CorpoS"/>
          <w:color w:val="000000"/>
        </w:rPr>
        <w:tab/>
      </w:r>
      <w:r>
        <w:rPr>
          <w:rFonts w:ascii="CorpoS" w:hAnsi="CorpoS" w:cs="CorpoS"/>
          <w:color w:val="000000"/>
        </w:rPr>
        <w:t>--,--</w:t>
      </w:r>
    </w:p>
    <w:p w14:paraId="03D13C1A" w14:textId="52C9FC5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*JKVY</w:t>
      </w:r>
      <w:r>
        <w:rPr>
          <w:rFonts w:ascii="CorpoS" w:hAnsi="CorpoS" w:cs="CorpoS"/>
          <w:color w:val="000000"/>
        </w:rPr>
        <w:tab/>
      </w:r>
      <w:r>
        <w:rPr>
          <w:rFonts w:ascii="CorpoS" w:hAnsi="CorpoS" w:cs="CorpoS"/>
          <w:color w:val="000000"/>
        </w:rPr>
        <w:t>Tank moved to measure 3125 mm</w:t>
      </w:r>
      <w:r>
        <w:rPr>
          <w:rFonts w:ascii="CorpoS" w:hAnsi="CorpoS" w:cs="CorpoS"/>
          <w:color w:val="000000"/>
        </w:rPr>
        <w:tab/>
      </w:r>
      <w:r>
        <w:rPr>
          <w:rFonts w:ascii="CorpoS" w:hAnsi="CorpoS" w:cs="CorpoS"/>
          <w:color w:val="000000"/>
        </w:rPr>
        <w:t>753.00</w:t>
      </w:r>
    </w:p>
    <w:p w14:paraId="7240CE1E" w14:textId="7FD480B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0F176EDC" w14:textId="554A2BF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3E7D7E01" w14:textId="0890B99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5F3FF367" w14:textId="5B37898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2F5ED671" w14:textId="21DFA94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w:t>
      </w:r>
    </w:p>
    <w:p w14:paraId="3321B7ED" w14:textId="7CBDDF3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*JKTO</w:t>
      </w:r>
      <w:r>
        <w:rPr>
          <w:rFonts w:ascii="CorpoS" w:hAnsi="CorpoS" w:cs="CorpoS"/>
          <w:color w:val="000000"/>
        </w:rPr>
        <w:tab/>
      </w:r>
      <w:r>
        <w:rPr>
          <w:rFonts w:ascii="CorpoS" w:hAnsi="CorpoS" w:cs="CorpoS"/>
          <w:color w:val="000000"/>
        </w:rPr>
        <w:t>Heat Shield behind Gats-Box</w:t>
      </w:r>
      <w:r>
        <w:rPr>
          <w:rFonts w:ascii="CorpoS" w:hAnsi="CorpoS" w:cs="CorpoS"/>
          <w:color w:val="000000"/>
        </w:rPr>
        <w:tab/>
      </w:r>
      <w:r>
        <w:rPr>
          <w:rFonts w:ascii="CorpoS" w:hAnsi="CorpoS" w:cs="CorpoS"/>
          <w:color w:val="000000"/>
        </w:rPr>
        <w:t>331.00</w:t>
      </w:r>
    </w:p>
    <w:p w14:paraId="3E0D5424" w14:textId="48478D4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60FD2E42" w14:textId="380834D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K7S</w:t>
      </w:r>
      <w:r>
        <w:rPr>
          <w:rFonts w:ascii="CorpoS" w:hAnsi="CorpoS" w:cs="CorpoS"/>
          <w:color w:val="000000"/>
        </w:rPr>
        <w:tab/>
      </w:r>
      <w:r>
        <w:rPr>
          <w:rFonts w:ascii="CorpoS" w:hAnsi="CorpoS" w:cs="CorpoS"/>
          <w:color w:val="000000"/>
        </w:rPr>
        <w:t>Exhaust pipe, curved, above second axle</w:t>
      </w:r>
      <w:r>
        <w:rPr>
          <w:rFonts w:ascii="CorpoS" w:hAnsi="CorpoS" w:cs="CorpoS"/>
          <w:color w:val="000000"/>
        </w:rPr>
        <w:tab/>
      </w:r>
      <w:r>
        <w:rPr>
          <w:rFonts w:ascii="CorpoS" w:hAnsi="CorpoS" w:cs="CorpoS"/>
          <w:color w:val="000000"/>
        </w:rPr>
        <w:t>--,--</w:t>
      </w:r>
    </w:p>
    <w:p w14:paraId="411E38A6" w14:textId="1C18C51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38BEF3A5" w14:textId="3847349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75DCB951" w14:textId="2443FCA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182B0073" w14:textId="6047D48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4FFFC314" w14:textId="358812B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271F17BC" w14:textId="412E37F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35F6F61D" w14:textId="383305B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6885C2A6" w14:textId="37B4414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*JQYY</w:t>
      </w:r>
      <w:r>
        <w:rPr>
          <w:rFonts w:ascii="CorpoS" w:hAnsi="CorpoS" w:cs="CorpoS"/>
          <w:color w:val="000000"/>
        </w:rPr>
        <w:tab/>
      </w:r>
      <w:r>
        <w:rPr>
          <w:rFonts w:ascii="CorpoS" w:hAnsi="CorpoS" w:cs="CorpoS"/>
          <w:color w:val="000000"/>
        </w:rPr>
        <w:t>Vehicle operation without trailer</w:t>
      </w:r>
      <w:r>
        <w:rPr>
          <w:rFonts w:ascii="CorpoS" w:hAnsi="CorpoS" w:cs="CorpoS"/>
          <w:color w:val="000000"/>
        </w:rPr>
        <w:tab/>
      </w:r>
      <w:r>
        <w:rPr>
          <w:rFonts w:ascii="CorpoS" w:hAnsi="CorpoS" w:cs="CorpoS"/>
          <w:color w:val="000000"/>
        </w:rPr>
        <w:t>--,--</w:t>
      </w:r>
    </w:p>
    <w:p w14:paraId="14D19CF0" w14:textId="7432679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12ABC7A5" w14:textId="754F3DC9"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316B02C" w14:textId="0D9B9FA8"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787180C4" w14:textId="02AB30F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30DC49C1" w14:textId="1EE2EE3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42E53ED2" w14:textId="658B14C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78453824" w14:textId="00A49E9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3D05BBD0" w14:textId="2849713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39C5D757" w14:textId="0830D1E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6AED9147" w14:textId="1C1C2488"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6EB4801" w14:textId="62F215F2"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7B3627E6" w14:textId="6108844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4569EF27" w14:textId="4441837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0A3808AB" w14:textId="1A0627D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5DE60FC9" w14:textId="7239E09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3066B150" w14:textId="50EC1C3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560EC1CD" w14:textId="52AD612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0EC95F5C" w14:textId="6998F52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084105C7" w14:textId="21FCA8B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49987BE7" w14:textId="75B3635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2CB7EF14" w14:textId="4105204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74A01D70" w14:textId="1C7B452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3C09BB6B" w14:textId="2DEA911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74661692" w14:textId="042922E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5EF5A7DE" w14:textId="26AF000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0843C00E" w14:textId="28241B2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4167707A" w14:textId="589962F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4C4E9FA6" w14:textId="22DEB44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1FB522F1" w14:textId="29BA02F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4D7A31B6" w14:textId="21C2A1B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5DC52718" w14:textId="0E31A33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4E8696B" w14:textId="3F62704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58B294ED" w14:textId="3012841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532E0AE0" w14:textId="1569378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3685DCDA" w14:textId="509AEE6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278FEBD5" w14:textId="7884C35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520BB555" w14:textId="2C7E5A0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65CDDE06" w14:textId="33376C8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BB35E22" w14:textId="4D6E20F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1B8B67A3" w14:textId="3EADAE1B"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E1391C2" w14:textId="799F825E"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5FCBAC7F" w14:textId="3A169BE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66D005B3" w14:textId="4BB36F4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28C47423" w14:textId="5ECB1E8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6A194501" w14:textId="37E55BE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16104253" w14:textId="33C09B0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76C37EB2" w14:textId="1E04DE3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6B25F5FC" w14:textId="4EC407B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5ABD4F39" w14:textId="0DE073A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3B7994A4" w14:textId="640AE4D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7E0FEB91" w14:textId="34645A0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152F34F7" w14:textId="7CAED35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356EB460" w14:textId="76137B0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104248A1" w14:textId="61D5864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1D48DC86" w14:textId="5BBC76F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07050A0F" w14:textId="1D45C94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79053F83" w14:textId="369AC9C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34ACE854" w14:textId="3C959B0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5191248D" w14:textId="4EB09F9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568200EC" w14:textId="2643CFD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29D5727A" w14:textId="7B078EB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2ECF6FD5" w14:textId="0D5D898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0F6D1D47" w14:textId="32315F9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6AC76339" w14:textId="0B177E8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5555575C" w14:textId="553B58B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FB8DE03" w14:textId="46B18AE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744CF745" w14:textId="0956662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40EB2047" w14:textId="74279FF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46BAA33B" w14:textId="6D46E78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DFA24A3" w14:textId="14FE5B3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2E545B10" w14:textId="314E32E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593786FC" w14:textId="56A5D03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7091DDBF" w14:textId="62D8DE6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30E3A434" w14:textId="457CB6B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27DB67D" w14:textId="2044E1E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4FF1BF2B" w14:textId="1C81091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2029DC5F" w14:textId="75EB39F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1D49E0E7" w14:textId="0CAE88C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3DB20305" w14:textId="3B97789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157600C7" w14:textId="7B83884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32AD9791" w14:textId="0747EF7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4DC26E27" w14:textId="2FD55B0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7C9F01C4" w14:textId="79C8EFF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55441F24" w14:textId="1E8B4C4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032CEEA5" w14:textId="4A554B6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5609A794" w14:textId="55CE5E3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31231BC0" w14:textId="2CBF2EB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1EFD3E63" w14:textId="77A97B4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366C8716" w14:textId="25D91459"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C87219E" w14:textId="3F53085A"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6721A74D" w14:textId="56D639F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67F29F57" w14:textId="4E5BD86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793000EF" w14:textId="2B8CCA3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65FA0A70" w14:textId="197C108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2D844B80" w14:textId="27068D9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5D664F44" w14:textId="764CEE2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0E66DBA4" w14:textId="1E5D5A0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41DA8B87" w14:textId="32D1819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024B3880" w14:textId="0F0395B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76A77309" w14:textId="6940AEA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4112432C" w14:textId="48608BC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2749EDA4" w14:textId="5DC6246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32BF6228" w14:textId="0A9B71F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4969D42B" w14:textId="51E224A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4180060C" w14:textId="2923880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1F30FA94" w14:textId="5A9D6EE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5E0FFEC9" w14:textId="3824DC8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1BF7E462" w14:textId="5E4684F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0FE34B4B" w14:textId="38864345"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0FD955D1" w14:textId="6144E88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452AC913" w14:textId="4D1E3FC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2BC723C7" w14:textId="104FF95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230BF672" w14:textId="603D73E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0B584085" w14:textId="15138D1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2E08EBAE" w14:textId="600E899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7DC038D1" w14:textId="73E01AE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574BDCD9" w14:textId="769F2CB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35852026" w14:textId="3B81C9A9"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F2F2A5F" w14:textId="7828CEFD"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5F794CCF" w14:textId="44EF6F3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25E7D1BC" w14:textId="1070175A"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445D2FC8" w14:textId="736D1CE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46017467" w14:textId="486B151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68CB39B6" w14:textId="3F9626A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0B4F4EAD" w14:textId="59EE39C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3E31FE35" w14:textId="753DC35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75ED4D63" w14:textId="7683041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0BAE013" w14:textId="784B2F9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78B6AD1B" w14:textId="75804076"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3B3F8611" w14:textId="3B70082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425BC28D" w14:textId="722D420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779C6BFA" w14:textId="24E8082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160616F8" w14:textId="3104EE7C"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36084DDF" w14:textId="2BC20739"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6947AFAE" w14:textId="38C60AE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7997F0B5" w14:textId="7D7103C7"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2927CE51" w14:textId="501C4944"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w:t>
      </w:r>
    </w:p>
    <w:p w14:paraId="15A51F3F" w14:textId="1EDC72C0"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65F2866A" w14:textId="28972A5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X2V</w:t>
      </w:r>
      <w:r>
        <w:rPr>
          <w:rFonts w:ascii="CorpoS" w:hAnsi="CorpoS" w:cs="CorpoS"/>
          <w:color w:val="000000"/>
        </w:rPr>
        <w:tab/>
      </w:r>
      <w:r>
        <w:rPr>
          <w:rFonts w:ascii="CorpoS" w:hAnsi="CorpoS" w:cs="CorpoS"/>
          <w:color w:val="000000"/>
        </w:rPr>
        <w:t>Inner/outer turn. circle not as per ECE dir.</w:t>
      </w:r>
      <w:r>
        <w:rPr>
          <w:rFonts w:ascii="CorpoS" w:hAnsi="CorpoS" w:cs="CorpoS"/>
          <w:color w:val="000000"/>
        </w:rPr>
        <w:tab/>
      </w:r>
      <w:r>
        <w:rPr>
          <w:rFonts w:ascii="CorpoS" w:hAnsi="CorpoS" w:cs="CorpoS"/>
          <w:color w:val="000000"/>
        </w:rPr>
        <w:t>--,--</w:t>
      </w:r>
    </w:p>
    <w:p w14:paraId="4BC1E781" w14:textId="69F6C0B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043FB65E" w14:textId="2E5A5B5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0950E9B9" w14:textId="6DBCE2D2"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505D7221" w14:textId="4B0D966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3F107A9C" w14:textId="388E989D"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4DA3D629" w14:textId="7AE5335F"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2C508ED0" w14:textId="027B99EE"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1CC292CA" w14:textId="4A21C3DB"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6D00369" w14:textId="7EB66A4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4B1321E2" w14:textId="71CC0163"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7A445192" w14:textId="7F61A638"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BE2FC40" w14:textId="662AD23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p w14:paraId="2C71B926" w14:textId="1183CE7C"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1D8BC9A" w14:textId="50E6D73D" w:rsidR="00255286" w:rsidRDefault="00255286" w:rsidP="00255286">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Internal Codes</w:t>
      </w:r>
    </w:p>
    <w:p w14:paraId="12C8129A" w14:textId="486BEF31" w:rsidR="00255286" w:rsidRDefault="00255286" w:rsidP="00255286">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bookmarkEnd w:id="4"/>
    <w:p w14:paraId="27CFFBE0" w14:textId="23ECF628" w:rsidR="00255286" w:rsidRDefault="00255286" w:rsidP="00255286">
      <w:pPr>
        <w:widowControl w:val="0"/>
        <w:autoSpaceDE w:val="0"/>
        <w:autoSpaceDN w:val="0"/>
        <w:adjustRightInd w:val="0"/>
        <w:spacing w:line="240" w:lineRule="auto"/>
        <w:rPr>
          <w:rFonts w:ascii="Times New Roman" w:hAnsi="Times New Roman"/>
          <w:sz w:val="24"/>
          <w:szCs w:val="24"/>
        </w:rPr>
      </w:pPr>
    </w:p>
    <w:p w14:paraId="4516A59C" w14:textId="017F1E6B" w:rsidR="00255286" w:rsidRDefault="00255286" w:rsidP="00255286">
      <w:pPr>
        <w:widowControl w:val="0"/>
        <w:tabs>
          <w:tab w:val="left" w:pos="850"/>
        </w:tabs>
        <w:autoSpaceDE w:val="0"/>
        <w:autoSpaceDN w:val="0"/>
        <w:adjustRightInd w:val="0"/>
        <w:spacing w:line="240" w:lineRule="auto"/>
        <w:rPr>
          <w:rFonts w:ascii="Times New Roman" w:hAnsi="Times New Roman"/>
          <w:sz w:val="24"/>
          <w:szCs w:val="24"/>
        </w:rPr>
      </w:pPr>
    </w:p>
    <w:p w14:paraId="76D7EFD7" w14:textId="4A24D152" w:rsidR="00255286" w:rsidRDefault="00255286" w:rsidP="00255286">
      <w:pPr>
        <w:widowControl w:val="0"/>
        <w:tabs>
          <w:tab w:val="left" w:pos="850"/>
        </w:tabs>
        <w:autoSpaceDE w:val="0"/>
        <w:autoSpaceDN w:val="0"/>
        <w:adjustRightInd w:val="0"/>
        <w:spacing w:line="240" w:lineRule="auto"/>
        <w:rPr>
          <w:rFonts w:ascii="Times New Roman" w:hAnsi="Times New Roman"/>
          <w:sz w:val="24"/>
          <w:szCs w:val="24"/>
        </w:rPr>
      </w:pPr>
    </w:p>
    <w:p w14:paraId="5518F3C8" w14:textId="77777777" w:rsidR="00255286" w:rsidRDefault="00255286" w:rsidP="00255286">
      <w:pPr>
        <w:widowControl w:val="0"/>
        <w:tabs>
          <w:tab w:val="left" w:pos="850"/>
        </w:tabs>
        <w:autoSpaceDE w:val="0"/>
        <w:autoSpaceDN w:val="0"/>
        <w:adjustRightInd w:val="0"/>
        <w:spacing w:line="240" w:lineRule="auto"/>
        <w:rPr>
          <w:rFonts w:ascii="CorpoS" w:hAnsi="CorpoS" w:cs="CorpoS"/>
          <w:b/>
          <w:bCs/>
          <w:color w:val="000000"/>
        </w:rPr>
      </w:pPr>
    </w:p>
    <w:p w14:paraId="394D100E" w14:textId="77777777" w:rsidR="00255286" w:rsidRDefault="00255286" w:rsidP="00255286">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5C6DBF1A" w14:textId="77777777" w:rsidR="00255286" w:rsidRDefault="00255286" w:rsidP="00255286">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255286" w:rsidRPr="00BE7081" w14:paraId="08B77989" w14:textId="77777777" w:rsidTr="00DB1E20">
        <w:tc>
          <w:tcPr>
            <w:tcW w:w="9075" w:type="dxa"/>
            <w:tcBorders>
              <w:top w:val="single" w:sz="6" w:space="0" w:color="auto"/>
              <w:left w:val="single" w:sz="6" w:space="0" w:color="auto"/>
              <w:bottom w:val="single" w:sz="6" w:space="0" w:color="auto"/>
              <w:right w:val="single" w:sz="6" w:space="0" w:color="auto"/>
            </w:tcBorders>
          </w:tcPr>
          <w:p w14:paraId="7949365D" w14:textId="77777777" w:rsidR="00255286" w:rsidRPr="00BE7081" w:rsidRDefault="00255286" w:rsidP="00DB1E20">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255286" w:rsidRPr="00BE7081" w14:paraId="038310ED" w14:textId="77777777" w:rsidTr="00DB1E20">
        <w:tc>
          <w:tcPr>
            <w:tcW w:w="9075" w:type="dxa"/>
            <w:tcBorders>
              <w:top w:val="single" w:sz="6" w:space="0" w:color="auto"/>
              <w:left w:val="single" w:sz="6" w:space="0" w:color="auto"/>
              <w:bottom w:val="single" w:sz="6" w:space="0" w:color="auto"/>
              <w:right w:val="single" w:sz="6" w:space="0" w:color="auto"/>
            </w:tcBorders>
          </w:tcPr>
          <w:p w14:paraId="01BE380B" w14:textId="77777777" w:rsidR="00255286" w:rsidRPr="00BE7081" w:rsidRDefault="00255286" w:rsidP="00DB1E20">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7978A51B" w14:textId="65B0C93B" w:rsidR="00255286" w:rsidRPr="00BE7081" w:rsidRDefault="00255286" w:rsidP="00DB1E20">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C7A</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F7D</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G2E</w:t>
            </w:r>
            <w:r w:rsidRPr="00BE7081">
              <w:rPr>
                <w:rFonts w:ascii="CorpoS" w:hAnsi="CorpoS" w:cs="CorpoS"/>
                <w:color w:val="000000"/>
                <w:sz w:val="20"/>
                <w:szCs w:val="20"/>
              </w:rPr>
              <w:t xml:space="preserve">; </w:t>
            </w:r>
            <w:r>
              <w:rPr>
                <w:rFonts w:ascii="CorpoS" w:hAnsi="CorpoS" w:cs="CorpoS"/>
                <w:color w:val="000000"/>
                <w:sz w:val="20"/>
                <w:szCs w:val="20"/>
              </w:rPr>
              <w:t>G5A</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K3T</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M3E</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2462F5F9" w14:textId="77777777" w:rsidR="00255286" w:rsidRPr="00BE7081" w:rsidRDefault="00255286" w:rsidP="00DB1E20">
            <w:pPr>
              <w:widowControl w:val="0"/>
              <w:autoSpaceDE w:val="0"/>
              <w:autoSpaceDN w:val="0"/>
              <w:adjustRightInd w:val="0"/>
              <w:spacing w:line="240" w:lineRule="auto"/>
              <w:rPr>
                <w:rFonts w:ascii="CorpoS" w:hAnsi="CorpoS" w:cs="CorpoS"/>
                <w:color w:val="000000"/>
                <w:sz w:val="12"/>
                <w:szCs w:val="12"/>
              </w:rPr>
            </w:pPr>
          </w:p>
        </w:tc>
      </w:tr>
      <w:tr w:rsidR="00255286" w:rsidRPr="00BE7081" w14:paraId="17AB0E09" w14:textId="77777777" w:rsidTr="00DB1E20">
        <w:tc>
          <w:tcPr>
            <w:tcW w:w="9075" w:type="dxa"/>
            <w:tcBorders>
              <w:top w:val="single" w:sz="6" w:space="0" w:color="auto"/>
              <w:left w:val="single" w:sz="6" w:space="0" w:color="auto"/>
              <w:bottom w:val="single" w:sz="6" w:space="0" w:color="auto"/>
              <w:right w:val="single" w:sz="6" w:space="0" w:color="auto"/>
            </w:tcBorders>
          </w:tcPr>
          <w:p w14:paraId="562D01CE" w14:textId="77777777" w:rsidR="00255286" w:rsidRPr="00BE7081" w:rsidRDefault="00255286" w:rsidP="00DB1E20">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255286" w:rsidRPr="00BE7081" w14:paraId="68C3CC4C" w14:textId="77777777" w:rsidTr="00DB1E20">
        <w:tc>
          <w:tcPr>
            <w:tcW w:w="9075" w:type="dxa"/>
            <w:tcBorders>
              <w:top w:val="single" w:sz="6" w:space="0" w:color="auto"/>
              <w:left w:val="single" w:sz="6" w:space="0" w:color="auto"/>
              <w:bottom w:val="single" w:sz="6" w:space="0" w:color="auto"/>
              <w:right w:val="single" w:sz="6" w:space="0" w:color="auto"/>
            </w:tcBorders>
          </w:tcPr>
          <w:p w14:paraId="18462CB7" w14:textId="77777777" w:rsidR="00255286" w:rsidRPr="00BE7081" w:rsidRDefault="00255286" w:rsidP="00DB1E20">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572E19DB" w14:textId="6A1B7BA9" w:rsidR="00255286" w:rsidRPr="00BE7081" w:rsidRDefault="00255286" w:rsidP="00DB1E20">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A5C</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C3S</w:t>
            </w:r>
            <w:r w:rsidRPr="00BE7081">
              <w:rPr>
                <w:rFonts w:ascii="CorpoS" w:hAnsi="CorpoS" w:cs="CorpoS"/>
                <w:color w:val="000000"/>
                <w:sz w:val="20"/>
                <w:szCs w:val="20"/>
              </w:rPr>
              <w:t xml:space="preserve">; </w:t>
            </w:r>
            <w:r>
              <w:rPr>
                <w:rFonts w:ascii="CorpoS" w:hAnsi="CorpoS" w:cs="CorpoS"/>
                <w:color w:val="000000"/>
                <w:sz w:val="20"/>
                <w:szCs w:val="20"/>
              </w:rPr>
              <w:t>C4R</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C9S</w:t>
            </w:r>
            <w:r w:rsidRPr="00BE7081">
              <w:rPr>
                <w:rFonts w:ascii="CorpoS" w:hAnsi="CorpoS" w:cs="CorpoS"/>
                <w:color w:val="000000"/>
                <w:sz w:val="20"/>
                <w:szCs w:val="20"/>
              </w:rPr>
              <w:t xml:space="preserve">; </w:t>
            </w:r>
            <w:r>
              <w:rPr>
                <w:rFonts w:ascii="CorpoS" w:hAnsi="CorpoS" w:cs="CorpoS"/>
                <w:color w:val="000000"/>
                <w:sz w:val="20"/>
                <w:szCs w:val="20"/>
              </w:rPr>
              <w:t>CLX</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D3R</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E1U</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E5C</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E5M</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E9H</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JC7K</w:t>
            </w:r>
            <w:r w:rsidRPr="00BE7081">
              <w:rPr>
                <w:rFonts w:ascii="CorpoS" w:hAnsi="CorpoS" w:cs="CorpoS"/>
                <w:color w:val="000000"/>
                <w:sz w:val="20"/>
                <w:szCs w:val="20"/>
              </w:rPr>
              <w:t xml:space="preserve">; </w:t>
            </w:r>
            <w:r>
              <w:rPr>
                <w:rFonts w:ascii="CorpoS" w:hAnsi="CorpoS" w:cs="CorpoS"/>
                <w:color w:val="000000"/>
                <w:sz w:val="20"/>
                <w:szCs w:val="20"/>
              </w:rPr>
              <w:t>JC9B</w:t>
            </w:r>
            <w:r w:rsidRPr="00BE7081">
              <w:rPr>
                <w:rFonts w:ascii="CorpoS" w:hAnsi="CorpoS" w:cs="CorpoS"/>
                <w:color w:val="000000"/>
                <w:sz w:val="20"/>
                <w:szCs w:val="20"/>
              </w:rPr>
              <w:t xml:space="preserve">; </w:t>
            </w:r>
            <w:r>
              <w:rPr>
                <w:rFonts w:ascii="CorpoS" w:hAnsi="CorpoS" w:cs="CorpoS"/>
                <w:color w:val="000000"/>
                <w:sz w:val="20"/>
                <w:szCs w:val="20"/>
              </w:rPr>
              <w:t>JCAL</w:t>
            </w:r>
            <w:r w:rsidRPr="00BE7081">
              <w:rPr>
                <w:rFonts w:ascii="CorpoS" w:hAnsi="CorpoS" w:cs="CorpoS"/>
                <w:color w:val="000000"/>
                <w:sz w:val="20"/>
                <w:szCs w:val="20"/>
              </w:rPr>
              <w:t xml:space="preserve">; </w:t>
            </w:r>
            <w:r>
              <w:rPr>
                <w:rFonts w:ascii="CorpoS" w:hAnsi="CorpoS" w:cs="CorpoS"/>
                <w:color w:val="000000"/>
                <w:sz w:val="20"/>
                <w:szCs w:val="20"/>
              </w:rPr>
              <w:t>JCFM</w:t>
            </w:r>
            <w:r w:rsidRPr="00BE7081">
              <w:rPr>
                <w:rFonts w:ascii="CorpoS" w:hAnsi="CorpoS" w:cs="CorpoS"/>
                <w:color w:val="000000"/>
                <w:sz w:val="20"/>
                <w:szCs w:val="20"/>
              </w:rPr>
              <w:t xml:space="preserve">; </w:t>
            </w:r>
            <w:r>
              <w:rPr>
                <w:rFonts w:ascii="CorpoS" w:hAnsi="CorpoS" w:cs="CorpoS"/>
                <w:color w:val="000000"/>
                <w:sz w:val="20"/>
                <w:szCs w:val="20"/>
              </w:rPr>
              <w:t>JCRP</w:t>
            </w:r>
            <w:r w:rsidRPr="00BE7081">
              <w:rPr>
                <w:rFonts w:ascii="CorpoS" w:hAnsi="CorpoS" w:cs="CorpoS"/>
                <w:color w:val="000000"/>
                <w:sz w:val="20"/>
                <w:szCs w:val="20"/>
              </w:rPr>
              <w:t xml:space="preserve">; </w:t>
            </w:r>
            <w:r>
              <w:rPr>
                <w:rFonts w:ascii="CorpoS" w:hAnsi="CorpoS" w:cs="CorpoS"/>
                <w:color w:val="000000"/>
                <w:sz w:val="20"/>
                <w:szCs w:val="20"/>
              </w:rPr>
              <w:t>JCUX</w:t>
            </w:r>
            <w:r w:rsidRPr="00BE7081">
              <w:rPr>
                <w:rFonts w:ascii="CorpoS" w:hAnsi="CorpoS" w:cs="CorpoS"/>
                <w:color w:val="000000"/>
                <w:sz w:val="20"/>
                <w:szCs w:val="20"/>
              </w:rPr>
              <w:t xml:space="preserve">; </w:t>
            </w:r>
            <w:r>
              <w:rPr>
                <w:rFonts w:ascii="CorpoS" w:hAnsi="CorpoS" w:cs="CorpoS"/>
                <w:color w:val="000000"/>
                <w:sz w:val="20"/>
                <w:szCs w:val="20"/>
              </w:rPr>
              <w:t>JK3V</w:t>
            </w:r>
            <w:r w:rsidRPr="00BE7081">
              <w:rPr>
                <w:rFonts w:ascii="CorpoS" w:hAnsi="CorpoS" w:cs="CorpoS"/>
                <w:color w:val="000000"/>
                <w:sz w:val="20"/>
                <w:szCs w:val="20"/>
              </w:rPr>
              <w:t xml:space="preserve">; </w:t>
            </w:r>
            <w:r>
              <w:rPr>
                <w:rFonts w:ascii="CorpoS" w:hAnsi="CorpoS" w:cs="CorpoS"/>
                <w:color w:val="000000"/>
                <w:sz w:val="20"/>
                <w:szCs w:val="20"/>
              </w:rPr>
              <w:t>JKTO</w:t>
            </w:r>
            <w:r w:rsidRPr="00BE7081">
              <w:rPr>
                <w:rFonts w:ascii="CorpoS" w:hAnsi="CorpoS" w:cs="CorpoS"/>
                <w:color w:val="000000"/>
                <w:sz w:val="20"/>
                <w:szCs w:val="20"/>
              </w:rPr>
              <w:t xml:space="preserve">; </w:t>
            </w:r>
            <w:r>
              <w:rPr>
                <w:rFonts w:ascii="CorpoS" w:hAnsi="CorpoS" w:cs="CorpoS"/>
                <w:color w:val="000000"/>
                <w:sz w:val="20"/>
                <w:szCs w:val="20"/>
              </w:rPr>
              <w:t>JKUR</w:t>
            </w:r>
            <w:r w:rsidRPr="00BE7081">
              <w:rPr>
                <w:rFonts w:ascii="CorpoS" w:hAnsi="CorpoS" w:cs="CorpoS"/>
                <w:color w:val="000000"/>
                <w:sz w:val="20"/>
                <w:szCs w:val="20"/>
              </w:rPr>
              <w:t xml:space="preserve">; </w:t>
            </w:r>
            <w:r>
              <w:rPr>
                <w:rFonts w:ascii="CorpoS" w:hAnsi="CorpoS" w:cs="CorpoS"/>
                <w:color w:val="000000"/>
                <w:sz w:val="20"/>
                <w:szCs w:val="20"/>
              </w:rPr>
              <w:t>JKVY</w:t>
            </w:r>
            <w:r w:rsidRPr="00BE7081">
              <w:rPr>
                <w:rFonts w:ascii="CorpoS" w:hAnsi="CorpoS" w:cs="CorpoS"/>
                <w:color w:val="000000"/>
                <w:sz w:val="20"/>
                <w:szCs w:val="20"/>
              </w:rPr>
              <w:t xml:space="preserve">; </w:t>
            </w:r>
            <w:r>
              <w:rPr>
                <w:rFonts w:ascii="CorpoS" w:hAnsi="CorpoS" w:cs="CorpoS"/>
                <w:color w:val="000000"/>
                <w:sz w:val="20"/>
                <w:szCs w:val="20"/>
              </w:rPr>
              <w:t>JQYY</w:t>
            </w:r>
            <w:r w:rsidRPr="00BE7081">
              <w:rPr>
                <w:rFonts w:ascii="CorpoS" w:hAnsi="CorpoS" w:cs="CorpoS"/>
                <w:color w:val="000000"/>
                <w:sz w:val="20"/>
                <w:szCs w:val="20"/>
              </w:rPr>
              <w:t xml:space="preserve">; </w:t>
            </w:r>
            <w:r>
              <w:rPr>
                <w:rFonts w:ascii="CorpoS" w:hAnsi="CorpoS" w:cs="CorpoS"/>
                <w:color w:val="000000"/>
                <w:sz w:val="20"/>
                <w:szCs w:val="20"/>
              </w:rPr>
              <w:t>JW7Y</w:t>
            </w:r>
            <w:r w:rsidRPr="00BE7081">
              <w:rPr>
                <w:rFonts w:ascii="CorpoS" w:hAnsi="CorpoS" w:cs="CorpoS"/>
                <w:color w:val="000000"/>
                <w:sz w:val="20"/>
                <w:szCs w:val="20"/>
              </w:rPr>
              <w:t xml:space="preserve">; </w:t>
            </w:r>
            <w:r>
              <w:rPr>
                <w:rFonts w:ascii="CorpoS" w:hAnsi="CorpoS" w:cs="CorpoS"/>
                <w:color w:val="000000"/>
                <w:sz w:val="20"/>
                <w:szCs w:val="20"/>
              </w:rPr>
              <w:t>JZYU</w:t>
            </w:r>
            <w:r w:rsidRPr="00BE7081">
              <w:rPr>
                <w:rFonts w:ascii="CorpoS" w:hAnsi="CorpoS" w:cs="CorpoS"/>
                <w:color w:val="000000"/>
                <w:sz w:val="20"/>
                <w:szCs w:val="20"/>
              </w:rPr>
              <w:t xml:space="preserve">; </w:t>
            </w:r>
            <w:r>
              <w:rPr>
                <w:rFonts w:ascii="CorpoS" w:hAnsi="CorpoS" w:cs="CorpoS"/>
                <w:color w:val="000000"/>
                <w:sz w:val="20"/>
                <w:szCs w:val="20"/>
              </w:rPr>
              <w:t>K1E</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K7S</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N1G</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Q1X</w:t>
            </w:r>
            <w:r w:rsidRPr="00BE7081">
              <w:rPr>
                <w:rFonts w:ascii="CorpoS" w:hAnsi="CorpoS" w:cs="CorpoS"/>
                <w:color w:val="000000"/>
                <w:sz w:val="20"/>
                <w:szCs w:val="20"/>
              </w:rPr>
              <w:t xml:space="preserve">; </w:t>
            </w:r>
            <w:r>
              <w:rPr>
                <w:rFonts w:ascii="CorpoS" w:hAnsi="CorpoS" w:cs="CorpoS"/>
                <w:color w:val="000000"/>
                <w:sz w:val="20"/>
                <w:szCs w:val="20"/>
              </w:rPr>
              <w:t>Q8N</w:t>
            </w:r>
            <w:r w:rsidRPr="00BE7081">
              <w:rPr>
                <w:rFonts w:ascii="CorpoS" w:hAnsi="CorpoS" w:cs="CorpoS"/>
                <w:color w:val="000000"/>
                <w:sz w:val="20"/>
                <w:szCs w:val="20"/>
              </w:rPr>
              <w:t xml:space="preserve">; </w:t>
            </w:r>
            <w:r>
              <w:rPr>
                <w:rFonts w:ascii="CorpoS" w:hAnsi="CorpoS" w:cs="CorpoS"/>
                <w:color w:val="000000"/>
                <w:sz w:val="20"/>
                <w:szCs w:val="20"/>
              </w:rPr>
              <w:t>R2K</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W7G</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X2V</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Z5U</w:t>
            </w:r>
            <w:r w:rsidRPr="00BE7081">
              <w:rPr>
                <w:rFonts w:ascii="CorpoS" w:hAnsi="CorpoS" w:cs="CorpoS"/>
                <w:color w:val="000000"/>
                <w:sz w:val="20"/>
                <w:szCs w:val="20"/>
              </w:rPr>
              <w:t xml:space="preserve">; </w:t>
            </w:r>
            <w:bookmarkEnd w:id="6"/>
          </w:p>
          <w:p w14:paraId="1EA2DB4D" w14:textId="77777777" w:rsidR="00255286" w:rsidRPr="00BE7081" w:rsidRDefault="00255286" w:rsidP="00DB1E20">
            <w:pPr>
              <w:widowControl w:val="0"/>
              <w:autoSpaceDE w:val="0"/>
              <w:autoSpaceDN w:val="0"/>
              <w:adjustRightInd w:val="0"/>
              <w:spacing w:line="240" w:lineRule="auto"/>
              <w:rPr>
                <w:rFonts w:ascii="CorpoS" w:hAnsi="CorpoS" w:cs="CorpoS"/>
                <w:color w:val="000000"/>
                <w:sz w:val="12"/>
                <w:szCs w:val="12"/>
              </w:rPr>
            </w:pPr>
          </w:p>
        </w:tc>
      </w:tr>
      <w:tr w:rsidR="00255286" w:rsidRPr="00BE7081" w14:paraId="11C12663" w14:textId="77777777" w:rsidTr="00DB1E20">
        <w:tc>
          <w:tcPr>
            <w:tcW w:w="9075" w:type="dxa"/>
            <w:tcBorders>
              <w:top w:val="single" w:sz="6" w:space="0" w:color="auto"/>
              <w:left w:val="single" w:sz="6" w:space="0" w:color="auto"/>
              <w:bottom w:val="single" w:sz="6" w:space="0" w:color="auto"/>
              <w:right w:val="single" w:sz="6" w:space="0" w:color="auto"/>
            </w:tcBorders>
          </w:tcPr>
          <w:p w14:paraId="3A8169B5" w14:textId="77777777" w:rsidR="00255286" w:rsidRPr="00BE7081" w:rsidRDefault="00255286" w:rsidP="00DB1E20">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255286" w:rsidRPr="00BE7081" w14:paraId="6C7815FE" w14:textId="77777777" w:rsidTr="00DB1E20">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39EA7171" w14:textId="77777777" w:rsidR="00255286" w:rsidRPr="00BE7081" w:rsidRDefault="00255286" w:rsidP="00DB1E20">
            <w:pPr>
              <w:widowControl w:val="0"/>
              <w:autoSpaceDE w:val="0"/>
              <w:autoSpaceDN w:val="0"/>
              <w:adjustRightInd w:val="0"/>
              <w:spacing w:line="240" w:lineRule="auto"/>
              <w:rPr>
                <w:rFonts w:ascii="CorpoS" w:hAnsi="CorpoS" w:cs="CorpoS"/>
                <w:b/>
                <w:bCs/>
                <w:color w:val="000000"/>
                <w:sz w:val="12"/>
                <w:szCs w:val="12"/>
              </w:rPr>
            </w:pPr>
          </w:p>
          <w:p w14:paraId="3D2229A8" w14:textId="24897BFB" w:rsidR="00255286" w:rsidRDefault="00255286" w:rsidP="00DB1E20">
            <w:pPr>
              <w:widowControl w:val="0"/>
              <w:autoSpaceDE w:val="0"/>
              <w:autoSpaceDN w:val="0"/>
              <w:adjustRightInd w:val="0"/>
              <w:spacing w:line="240" w:lineRule="auto"/>
              <w:rPr>
                <w:rFonts w:ascii="CorpoS" w:hAnsi="CorpoS" w:cs="CorpoS"/>
                <w:color w:val="000000"/>
                <w:sz w:val="20"/>
                <w:szCs w:val="20"/>
              </w:rPr>
            </w:pPr>
          </w:p>
          <w:p w14:paraId="62A4EF2A" w14:textId="77777777" w:rsidR="00255286" w:rsidRPr="00BE7081" w:rsidRDefault="00255286" w:rsidP="00DB1E20">
            <w:pPr>
              <w:widowControl w:val="0"/>
              <w:autoSpaceDE w:val="0"/>
              <w:autoSpaceDN w:val="0"/>
              <w:adjustRightInd w:val="0"/>
              <w:spacing w:line="240" w:lineRule="auto"/>
              <w:rPr>
                <w:rFonts w:ascii="CorpoS" w:hAnsi="CorpoS" w:cs="CorpoS"/>
                <w:b/>
                <w:bCs/>
                <w:color w:val="000000"/>
                <w:sz w:val="12"/>
                <w:szCs w:val="12"/>
              </w:rPr>
            </w:pPr>
          </w:p>
        </w:tc>
      </w:tr>
    </w:tbl>
    <w:p w14:paraId="55F09527" w14:textId="77777777" w:rsidR="00255286" w:rsidRDefault="00255286" w:rsidP="00255286">
      <w:pPr>
        <w:widowControl w:val="0"/>
        <w:autoSpaceDE w:val="0"/>
        <w:autoSpaceDN w:val="0"/>
        <w:adjustRightInd w:val="0"/>
        <w:spacing w:line="240" w:lineRule="auto"/>
        <w:rPr>
          <w:rFonts w:ascii="CorpoS" w:hAnsi="CorpoS" w:cs="CorpoS"/>
          <w:b/>
          <w:bCs/>
          <w:color w:val="000000"/>
          <w:sz w:val="24"/>
          <w:szCs w:val="24"/>
        </w:rPr>
      </w:pPr>
    </w:p>
    <w:p w14:paraId="0996D7F5" w14:textId="77777777" w:rsidR="00255286" w:rsidRPr="007539D1" w:rsidRDefault="00255286" w:rsidP="00255286">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1DAE003B" w14:textId="2FF3517A" w:rsidR="00255286" w:rsidRDefault="00255286" w:rsidP="00255286">
      <w:pPr>
        <w:tabs>
          <w:tab w:val="right" w:pos="9072"/>
        </w:tabs>
        <w:autoSpaceDE w:val="0"/>
        <w:autoSpaceDN w:val="0"/>
        <w:adjustRightInd w:val="0"/>
        <w:spacing w:line="240" w:lineRule="auto"/>
        <w:rPr>
          <w:rFonts w:ascii="CorpoS" w:hAnsi="CorpoS" w:cs="Calibri"/>
          <w:sz w:val="20"/>
          <w:szCs w:val="20"/>
          <w:lang w:val="en-US"/>
        </w:rPr>
      </w:pPr>
    </w:p>
    <w:p w14:paraId="374B9819" w14:textId="77777777" w:rsidR="00255286" w:rsidRPr="007539D1" w:rsidRDefault="00255286" w:rsidP="00255286">
      <w:pPr>
        <w:widowControl w:val="0"/>
        <w:autoSpaceDE w:val="0"/>
        <w:autoSpaceDN w:val="0"/>
        <w:adjustRightInd w:val="0"/>
        <w:spacing w:line="240" w:lineRule="auto"/>
        <w:rPr>
          <w:rFonts w:ascii="CorpoS" w:hAnsi="CorpoS" w:cs="CorpoS"/>
          <w:b/>
          <w:bCs/>
          <w:color w:val="000000"/>
          <w:sz w:val="24"/>
          <w:szCs w:val="24"/>
          <w:lang w:val="en-US"/>
        </w:rPr>
      </w:pPr>
    </w:p>
    <w:sectPr w:rsidR="00255286" w:rsidRPr="007539D1" w:rsidSect="0025528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F0020" w14:textId="77777777" w:rsidR="00C966C3" w:rsidRDefault="00C966C3" w:rsidP="00CB6D47">
      <w:r>
        <w:separator/>
      </w:r>
    </w:p>
    <w:p w14:paraId="0EE4DA5E" w14:textId="77777777" w:rsidR="00C966C3" w:rsidRDefault="00C966C3"/>
  </w:endnote>
  <w:endnote w:type="continuationSeparator" w:id="0">
    <w:p w14:paraId="3A7F38FD" w14:textId="77777777" w:rsidR="00C966C3" w:rsidRDefault="00C966C3" w:rsidP="00CB6D47">
      <w:r>
        <w:continuationSeparator/>
      </w:r>
    </w:p>
    <w:p w14:paraId="3DBA07F8" w14:textId="77777777" w:rsidR="00C966C3" w:rsidRDefault="00C96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CAD9" w14:textId="77777777" w:rsidR="00255286" w:rsidRDefault="0025528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82E6" w14:textId="77777777" w:rsidR="00255286" w:rsidRDefault="00255286" w:rsidP="00255286">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48ED9DFA" w14:textId="77777777" w:rsidR="00255286" w:rsidRDefault="00255286" w:rsidP="00255286">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CG02 Arocs 4153L 8x4 S5F 2026-04_26651</w:t>
    </w:r>
  </w:p>
  <w:p w14:paraId="516CED11" w14:textId="77777777" w:rsidR="00857115" w:rsidRPr="00255286" w:rsidRDefault="00857115" w:rsidP="00255286">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9BA6" w14:textId="77777777" w:rsidR="00255286" w:rsidRDefault="00255286" w:rsidP="00255286">
    <w:pPr>
      <w:pStyle w:val="a4"/>
    </w:pPr>
  </w:p>
  <w:p w14:paraId="2B703C08" w14:textId="77777777" w:rsidR="00255286" w:rsidRPr="00255286" w:rsidRDefault="00255286" w:rsidP="00255286">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D5BE" w14:textId="77777777" w:rsidR="00C966C3" w:rsidRDefault="00C966C3" w:rsidP="00CB6D47">
      <w:r>
        <w:separator/>
      </w:r>
    </w:p>
    <w:p w14:paraId="35218DCD" w14:textId="77777777" w:rsidR="00C966C3" w:rsidRDefault="00C966C3"/>
  </w:footnote>
  <w:footnote w:type="continuationSeparator" w:id="0">
    <w:p w14:paraId="1E3DCDF0" w14:textId="77777777" w:rsidR="00C966C3" w:rsidRDefault="00C966C3" w:rsidP="00CB6D47">
      <w:r>
        <w:continuationSeparator/>
      </w:r>
    </w:p>
    <w:p w14:paraId="44123FE9" w14:textId="77777777" w:rsidR="00C966C3" w:rsidRDefault="00C96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55C1" w14:textId="77777777" w:rsidR="00255286" w:rsidRDefault="0025528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B934" w14:textId="77777777" w:rsidR="00255286" w:rsidRDefault="00255286" w:rsidP="00255286">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BBCBF81" w14:textId="77777777" w:rsidR="00255286" w:rsidRDefault="00255286" w:rsidP="00255286">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L</w:t>
    </w:r>
  </w:p>
  <w:p w14:paraId="530B99DE" w14:textId="77777777" w:rsidR="00255286" w:rsidRDefault="00255286" w:rsidP="00255286">
    <w:pPr>
      <w:widowControl w:val="0"/>
      <w:autoSpaceDE w:val="0"/>
      <w:autoSpaceDN w:val="0"/>
      <w:adjustRightInd w:val="0"/>
      <w:spacing w:line="240" w:lineRule="auto"/>
      <w:ind w:right="-288"/>
      <w:jc w:val="center"/>
      <w:rPr>
        <w:rFonts w:ascii="CorpoS" w:hAnsi="CorpoS" w:cs="CorpoS"/>
        <w:color w:val="000000"/>
        <w:sz w:val="18"/>
        <w:szCs w:val="18"/>
      </w:rPr>
    </w:pPr>
  </w:p>
  <w:p w14:paraId="7F1AC9F6" w14:textId="77777777" w:rsidR="00255286" w:rsidRDefault="00255286" w:rsidP="00255286">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41C2ED49" w14:textId="77777777" w:rsidR="00255286" w:rsidRDefault="00255286" w:rsidP="00255286">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E15DA5D" w14:textId="77777777" w:rsidR="00255286" w:rsidRDefault="00255286" w:rsidP="00255286">
    <w:pPr>
      <w:widowControl w:val="0"/>
      <w:autoSpaceDE w:val="0"/>
      <w:autoSpaceDN w:val="0"/>
      <w:adjustRightInd w:val="0"/>
      <w:spacing w:line="240" w:lineRule="auto"/>
      <w:ind w:right="-288"/>
      <w:jc w:val="center"/>
      <w:rPr>
        <w:rFonts w:ascii="CorpoS" w:hAnsi="CorpoS" w:cs="CorpoS"/>
        <w:color w:val="000000"/>
        <w:sz w:val="24"/>
        <w:szCs w:val="24"/>
      </w:rPr>
    </w:pPr>
  </w:p>
  <w:p w14:paraId="344D7B61" w14:textId="77777777" w:rsidR="00255286" w:rsidRPr="00255286" w:rsidRDefault="00255286" w:rsidP="00255286">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FEBF" w14:textId="77777777" w:rsidR="00255286" w:rsidRDefault="00255286" w:rsidP="00255286">
    <w:pPr>
      <w:pStyle w:val="a3"/>
    </w:pPr>
  </w:p>
  <w:p w14:paraId="06ADAD0E" w14:textId="77777777" w:rsidR="00255286" w:rsidRPr="00255286" w:rsidRDefault="00255286" w:rsidP="00255286">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18406558">
    <w:abstractNumId w:val="12"/>
  </w:num>
  <w:num w:numId="2" w16cid:durableId="784080107">
    <w:abstractNumId w:val="4"/>
  </w:num>
  <w:num w:numId="3" w16cid:durableId="183521406">
    <w:abstractNumId w:val="1"/>
  </w:num>
  <w:num w:numId="4" w16cid:durableId="1947958894">
    <w:abstractNumId w:val="6"/>
  </w:num>
  <w:num w:numId="5" w16cid:durableId="1376082885">
    <w:abstractNumId w:val="2"/>
  </w:num>
  <w:num w:numId="6" w16cid:durableId="1801223737">
    <w:abstractNumId w:val="14"/>
  </w:num>
  <w:num w:numId="7" w16cid:durableId="1382090570">
    <w:abstractNumId w:val="10"/>
  </w:num>
  <w:num w:numId="8" w16cid:durableId="888959075">
    <w:abstractNumId w:val="7"/>
  </w:num>
  <w:num w:numId="9" w16cid:durableId="227810829">
    <w:abstractNumId w:val="9"/>
  </w:num>
  <w:num w:numId="10" w16cid:durableId="1453207599">
    <w:abstractNumId w:val="5"/>
  </w:num>
  <w:num w:numId="11" w16cid:durableId="1993025663">
    <w:abstractNumId w:val="13"/>
  </w:num>
  <w:num w:numId="12" w16cid:durableId="8459802">
    <w:abstractNumId w:val="11"/>
  </w:num>
  <w:num w:numId="13" w16cid:durableId="207769003">
    <w:abstractNumId w:val="8"/>
  </w:num>
  <w:num w:numId="14" w16cid:durableId="942610154">
    <w:abstractNumId w:val="0"/>
  </w:num>
  <w:num w:numId="15" w16cid:durableId="1771588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86"/>
    <w:rsid w:val="0000343F"/>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55286"/>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6C3"/>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5636"/>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B711"/>
  <w15:docId w15:val="{FE569F64-BA80-4FC1-BD25-677F0560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11</Pages>
  <Words>2307</Words>
  <Characters>11956</Characters>
  <Application>Microsoft Office Word</Application>
  <DocSecurity>0</DocSecurity>
  <Lines>519</Lines>
  <Paragraphs>407</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2026-03-26T09:22:00Z</dcterms:created>
  <dcterms:modified xsi:type="dcterms:W3CDTF">2026-03-26T09:22:00Z</dcterms:modified>
</cp:coreProperties>
</file>