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7379" w14:textId="77777777" w:rsidR="00BD5CF0" w:rsidRPr="007539D1" w:rsidRDefault="00BD5CF0" w:rsidP="00BD5CF0">
      <w:pPr>
        <w:widowControl w:val="0"/>
        <w:autoSpaceDE w:val="0"/>
        <w:autoSpaceDN w:val="0"/>
        <w:adjustRightInd w:val="0"/>
        <w:spacing w:line="240" w:lineRule="auto"/>
        <w:rPr>
          <w:rFonts w:ascii="CorpoS" w:hAnsi="CorpoS" w:cs="CorpoS"/>
          <w:b/>
          <w:bCs/>
          <w:color w:val="000000"/>
          <w:sz w:val="24"/>
          <w:szCs w:val="24"/>
          <w:lang w:val="en-US"/>
        </w:rPr>
      </w:pPr>
    </w:p>
    <w:p w14:paraId="59F2C3D8" w14:textId="77777777" w:rsidR="00BD5CF0" w:rsidRDefault="00BD5CF0" w:rsidP="00BD5CF0">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CG02-1 Arocs 4153L 8x4 S5F 2026-08_19576</w:t>
      </w:r>
    </w:p>
    <w:p w14:paraId="51501BF8" w14:textId="77777777" w:rsidR="00BD5CF0" w:rsidRDefault="00BD5CF0" w:rsidP="00BD5CF0">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094DE585" w14:textId="44725072" w:rsidR="00BD5CF0" w:rsidRDefault="00BD5CF0" w:rsidP="00BD5CF0">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Arocs 5 </w:t>
      </w:r>
      <w:r>
        <w:rPr>
          <w:rFonts w:ascii="CorpoS" w:hAnsi="CorpoS" w:cs="CorpoS" w:hint="eastAsia"/>
          <w:b/>
          <w:bCs/>
          <w:color w:val="000000"/>
          <w:sz w:val="28"/>
          <w:szCs w:val="28"/>
          <w:lang w:eastAsia="ko-KR"/>
        </w:rPr>
        <w:t>41</w:t>
      </w:r>
      <w:r>
        <w:rPr>
          <w:rFonts w:ascii="CorpoS" w:hAnsi="CorpoS" w:cs="CorpoS"/>
          <w:b/>
          <w:bCs/>
          <w:color w:val="000000"/>
          <w:sz w:val="28"/>
          <w:szCs w:val="28"/>
        </w:rPr>
        <w:t>53 L</w:t>
      </w:r>
    </w:p>
    <w:p w14:paraId="0C6ACC6D" w14:textId="77777777" w:rsidR="00BD5CF0" w:rsidRDefault="00BD5CF0" w:rsidP="00BD5CF0">
      <w:pPr>
        <w:widowControl w:val="0"/>
        <w:autoSpaceDE w:val="0"/>
        <w:autoSpaceDN w:val="0"/>
        <w:adjustRightInd w:val="0"/>
        <w:spacing w:line="240" w:lineRule="auto"/>
        <w:rPr>
          <w:rFonts w:ascii="CorpoS" w:hAnsi="CorpoS" w:cs="CorpoS"/>
          <w:color w:val="000000"/>
          <w:sz w:val="28"/>
          <w:szCs w:val="28"/>
        </w:rPr>
      </w:pPr>
    </w:p>
    <w:p w14:paraId="78313268" w14:textId="77777777" w:rsidR="00BD5CF0" w:rsidRDefault="00BD5CF0" w:rsidP="00BD5CF0">
      <w:pPr>
        <w:widowControl w:val="0"/>
        <w:autoSpaceDE w:val="0"/>
        <w:autoSpaceDN w:val="0"/>
        <w:adjustRightInd w:val="0"/>
        <w:spacing w:line="240" w:lineRule="auto"/>
        <w:rPr>
          <w:rFonts w:ascii="CorpoS" w:hAnsi="CorpoS" w:cs="CorpoS"/>
          <w:color w:val="000000"/>
          <w:sz w:val="28"/>
          <w:szCs w:val="28"/>
        </w:rPr>
      </w:pPr>
    </w:p>
    <w:p w14:paraId="1267C48F" w14:textId="77777777" w:rsidR="00BD5CF0" w:rsidRDefault="00BD5CF0" w:rsidP="00BD5CF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1EC5055" w14:textId="77777777" w:rsidR="00BD5CF0" w:rsidRDefault="00BD5CF0" w:rsidP="00BD5CF0">
      <w:pPr>
        <w:widowControl w:val="0"/>
        <w:tabs>
          <w:tab w:val="left" w:pos="2552"/>
        </w:tabs>
        <w:autoSpaceDE w:val="0"/>
        <w:autoSpaceDN w:val="0"/>
        <w:adjustRightInd w:val="0"/>
        <w:spacing w:line="240" w:lineRule="auto"/>
        <w:rPr>
          <w:rFonts w:ascii="CorpoS" w:hAnsi="CorpoS" w:cs="CorpoS"/>
          <w:color w:val="000000"/>
          <w:sz w:val="28"/>
          <w:szCs w:val="28"/>
        </w:rPr>
      </w:pPr>
    </w:p>
    <w:p w14:paraId="51D29110"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1613F7E5"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L</w:t>
      </w:r>
    </w:p>
    <w:p w14:paraId="1719C0F2"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520BB298"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96403812</w:t>
      </w:r>
    </w:p>
    <w:p w14:paraId="25CF5147"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1D6DE564"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1C05E394"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28F86BB9"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D497292"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6350 mm</w:t>
      </w:r>
    </w:p>
    <w:p w14:paraId="65BD2720"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2492D988"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30B00741" w14:textId="77777777" w:rsidR="00BD5CF0" w:rsidRDefault="00BD5CF0" w:rsidP="00BD5CF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6C132213" w14:textId="77777777" w:rsidR="00BD5CF0" w:rsidRPr="009A0B41" w:rsidRDefault="00BD5CF0" w:rsidP="00BD5CF0">
      <w:pPr>
        <w:rPr>
          <w:rFonts w:asciiTheme="minorHAnsi" w:hAnsiTheme="minorHAnsi" w:cstheme="minorHAnsi"/>
          <w:sz w:val="20"/>
          <w:szCs w:val="20"/>
        </w:rPr>
      </w:pPr>
    </w:p>
    <w:p w14:paraId="531C419A" w14:textId="0AC995C1" w:rsidR="00945731" w:rsidRDefault="00945731" w:rsidP="00945731">
      <w:pPr>
        <w:widowControl w:val="0"/>
        <w:autoSpaceDE w:val="0"/>
        <w:autoSpaceDN w:val="0"/>
        <w:adjustRightInd w:val="0"/>
        <w:spacing w:line="240" w:lineRule="auto"/>
        <w:rPr>
          <w:rFonts w:ascii="CorpoS" w:hAnsi="CorpoS" w:cs="CorpoS"/>
          <w:color w:val="000000"/>
        </w:rPr>
      </w:pPr>
    </w:p>
    <w:p w14:paraId="4183E380" w14:textId="743E0819" w:rsidR="00945731" w:rsidRPr="00172899" w:rsidRDefault="00945731" w:rsidP="00945731">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7BBB71A0" w14:textId="77777777" w:rsidR="00945731" w:rsidRPr="00172899" w:rsidRDefault="00945731" w:rsidP="00945731">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6102F5F1" w14:textId="30A00EED" w:rsidR="00945731" w:rsidRPr="00172899" w:rsidRDefault="00945731" w:rsidP="00945731">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215,440.00</w:t>
      </w:r>
    </w:p>
    <w:p w14:paraId="49A21144" w14:textId="5281A0CA" w:rsidR="00945731" w:rsidRPr="00172899" w:rsidRDefault="00945731" w:rsidP="00945731">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697D3B10" w14:textId="258235CA" w:rsidR="00945731" w:rsidRPr="00172899" w:rsidRDefault="00945731" w:rsidP="00945731">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4,196.00</w:t>
      </w:r>
    </w:p>
    <w:p w14:paraId="044FBB18" w14:textId="4358110A" w:rsidR="00945731" w:rsidRPr="00172899" w:rsidRDefault="00945731" w:rsidP="00945731">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111,413.00</w:t>
      </w:r>
    </w:p>
    <w:p w14:paraId="01C938E0" w14:textId="3B9CFB6B" w:rsidR="00945731" w:rsidRPr="00172899" w:rsidRDefault="00945731" w:rsidP="00945731">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174F1E87" w14:textId="00EDC968" w:rsidR="00945731" w:rsidRDefault="00945731" w:rsidP="00945731">
      <w:pPr>
        <w:widowControl w:val="0"/>
        <w:autoSpaceDE w:val="0"/>
        <w:autoSpaceDN w:val="0"/>
        <w:adjustRightInd w:val="0"/>
        <w:spacing w:line="240" w:lineRule="auto"/>
        <w:ind w:right="-1421"/>
        <w:rPr>
          <w:rFonts w:ascii="Times New Roman" w:hAnsi="Times New Roman"/>
          <w:sz w:val="24"/>
          <w:szCs w:val="24"/>
        </w:rPr>
      </w:pPr>
    </w:p>
    <w:p w14:paraId="5152D44B" w14:textId="5D326B99" w:rsidR="00945731" w:rsidRPr="00172899" w:rsidRDefault="00945731" w:rsidP="00945731">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336,500.00</w:t>
      </w:r>
    </w:p>
    <w:p w14:paraId="546855AB" w14:textId="1E685996" w:rsidR="00945731" w:rsidRPr="00172899" w:rsidRDefault="00945731" w:rsidP="00945731">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2DC50510" w14:textId="699E71CB" w:rsidR="00945731" w:rsidRDefault="00945731" w:rsidP="00945731">
      <w:pPr>
        <w:widowControl w:val="0"/>
        <w:autoSpaceDE w:val="0"/>
        <w:autoSpaceDN w:val="0"/>
        <w:adjustRightInd w:val="0"/>
        <w:spacing w:line="240" w:lineRule="auto"/>
        <w:ind w:right="-1421"/>
        <w:rPr>
          <w:rFonts w:ascii="Times New Roman" w:hAnsi="Times New Roman"/>
          <w:sz w:val="24"/>
          <w:szCs w:val="24"/>
        </w:rPr>
      </w:pPr>
    </w:p>
    <w:p w14:paraId="7A5FF17A" w14:textId="77777777" w:rsidR="00945731" w:rsidRDefault="00945731" w:rsidP="00945731">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4DBFDE24" w14:textId="77777777" w:rsidR="00945731" w:rsidRDefault="00945731" w:rsidP="00945731">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4B9D8A1" w14:textId="5F08A493" w:rsidR="00945731" w:rsidRDefault="00945731" w:rsidP="00945731">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78B87240" w14:textId="388B9CBC" w:rsidR="00945731" w:rsidRDefault="00945731" w:rsidP="00945731">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{880EAD16-D72A-4277-B4A7-1308C02A4521}</w:t>
      </w:r>
    </w:p>
    <w:p w14:paraId="5703F251" w14:textId="77777777" w:rsidR="00945731" w:rsidRPr="00172899" w:rsidRDefault="00945731" w:rsidP="00945731">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4D73EB03" w14:textId="380E5C17" w:rsidR="00945731" w:rsidRPr="00172899" w:rsidRDefault="00945731" w:rsidP="00945731">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730BA6E8" w14:textId="77777777" w:rsidR="00945731" w:rsidRPr="00172899" w:rsidRDefault="00945731" w:rsidP="00945731">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10F03CD" w14:textId="77777777" w:rsidR="00945731" w:rsidRDefault="00945731" w:rsidP="00945731">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737F0398" w14:textId="15C5857A" w:rsidR="00945731" w:rsidRDefault="00945731" w:rsidP="00945731">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118C6E88" w14:textId="77777777" w:rsidTr="0065593A">
        <w:tc>
          <w:tcPr>
            <w:tcW w:w="1926" w:type="dxa"/>
            <w:tcBorders>
              <w:top w:val="nil"/>
              <w:left w:val="nil"/>
              <w:bottom w:val="nil"/>
              <w:right w:val="nil"/>
            </w:tcBorders>
          </w:tcPr>
          <w:p w14:paraId="6AB9C671"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3FED05D" w14:textId="7D328281"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945731" w:rsidRPr="00887EAE" w14:paraId="27883815" w14:textId="77777777" w:rsidTr="0065593A">
        <w:tc>
          <w:tcPr>
            <w:tcW w:w="1926" w:type="dxa"/>
            <w:tcBorders>
              <w:top w:val="nil"/>
              <w:left w:val="nil"/>
              <w:bottom w:val="nil"/>
              <w:right w:val="nil"/>
            </w:tcBorders>
          </w:tcPr>
          <w:p w14:paraId="53791CDD"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85532BC" w14:textId="2CCE5D0B"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2FE3B9C7" w14:textId="77777777" w:rsidTr="0065593A">
        <w:tc>
          <w:tcPr>
            <w:tcW w:w="1926" w:type="dxa"/>
            <w:tcBorders>
              <w:top w:val="nil"/>
              <w:left w:val="nil"/>
              <w:bottom w:val="nil"/>
              <w:right w:val="nil"/>
            </w:tcBorders>
          </w:tcPr>
          <w:p w14:paraId="2FDC32AE"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D9107C4" w14:textId="5FF48720"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07DC025A" w14:textId="0EEBED7E"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6EC40286" w14:textId="77777777" w:rsidTr="0065593A">
        <w:tc>
          <w:tcPr>
            <w:tcW w:w="1926" w:type="dxa"/>
            <w:tcBorders>
              <w:top w:val="nil"/>
              <w:left w:val="nil"/>
              <w:bottom w:val="nil"/>
              <w:right w:val="nil"/>
            </w:tcBorders>
          </w:tcPr>
          <w:p w14:paraId="1E52E54E"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D33940F" w14:textId="50A47C3C"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945731" w:rsidRPr="00887EAE" w14:paraId="480AF2C4" w14:textId="77777777" w:rsidTr="0065593A">
        <w:tc>
          <w:tcPr>
            <w:tcW w:w="1926" w:type="dxa"/>
            <w:tcBorders>
              <w:top w:val="nil"/>
              <w:left w:val="nil"/>
              <w:bottom w:val="nil"/>
              <w:right w:val="nil"/>
            </w:tcBorders>
          </w:tcPr>
          <w:p w14:paraId="70A1D147"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AE681B7" w14:textId="22F378A8"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0D67F8D0" w14:textId="77777777" w:rsidTr="0065593A">
        <w:tc>
          <w:tcPr>
            <w:tcW w:w="1926" w:type="dxa"/>
            <w:tcBorders>
              <w:top w:val="nil"/>
              <w:left w:val="nil"/>
              <w:bottom w:val="nil"/>
              <w:right w:val="nil"/>
            </w:tcBorders>
          </w:tcPr>
          <w:p w14:paraId="67102643"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198C91B" w14:textId="7E12AAF5"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5738E19F" w14:textId="4E7E848B"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7F98ABEB" w14:textId="77777777" w:rsidTr="0065593A">
        <w:tc>
          <w:tcPr>
            <w:tcW w:w="1926" w:type="dxa"/>
            <w:tcBorders>
              <w:top w:val="nil"/>
              <w:left w:val="nil"/>
              <w:bottom w:val="nil"/>
              <w:right w:val="nil"/>
            </w:tcBorders>
          </w:tcPr>
          <w:p w14:paraId="3C347996"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4294DC1" w14:textId="161BCDC3"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945731" w:rsidRPr="00887EAE" w14:paraId="36BC02DD" w14:textId="77777777" w:rsidTr="0065593A">
        <w:tc>
          <w:tcPr>
            <w:tcW w:w="1926" w:type="dxa"/>
            <w:tcBorders>
              <w:top w:val="nil"/>
              <w:left w:val="nil"/>
              <w:bottom w:val="nil"/>
              <w:right w:val="nil"/>
            </w:tcBorders>
          </w:tcPr>
          <w:p w14:paraId="1F08492A"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BEB8E3A" w14:textId="5DFFAFCD"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431146D7" w14:textId="77777777" w:rsidTr="0065593A">
        <w:tc>
          <w:tcPr>
            <w:tcW w:w="1926" w:type="dxa"/>
            <w:tcBorders>
              <w:top w:val="nil"/>
              <w:left w:val="nil"/>
              <w:bottom w:val="nil"/>
              <w:right w:val="nil"/>
            </w:tcBorders>
          </w:tcPr>
          <w:p w14:paraId="65C6B02D"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2618AAA" w14:textId="1778E95C"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Code X2V - No type approval granted for vehicle. To allow for type approval (Certificate of Conformity) please change wheel base or adapt bodywork through assistance of a bodybuilder.</w:t>
            </w:r>
          </w:p>
        </w:tc>
      </w:tr>
    </w:tbl>
    <w:p w14:paraId="7976ABCE" w14:textId="50E0BB3A"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64C12102" w14:textId="77777777" w:rsidTr="0065593A">
        <w:tc>
          <w:tcPr>
            <w:tcW w:w="1926" w:type="dxa"/>
            <w:tcBorders>
              <w:top w:val="nil"/>
              <w:left w:val="nil"/>
              <w:bottom w:val="nil"/>
              <w:right w:val="nil"/>
            </w:tcBorders>
          </w:tcPr>
          <w:p w14:paraId="58A9F412"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B0548A9" w14:textId="0CFF4D3E"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945731" w:rsidRPr="00887EAE" w14:paraId="6E386871" w14:textId="77777777" w:rsidTr="0065593A">
        <w:tc>
          <w:tcPr>
            <w:tcW w:w="1926" w:type="dxa"/>
            <w:tcBorders>
              <w:top w:val="nil"/>
              <w:left w:val="nil"/>
              <w:bottom w:val="nil"/>
              <w:right w:val="nil"/>
            </w:tcBorders>
          </w:tcPr>
          <w:p w14:paraId="601C2A9B"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39B7731" w14:textId="2643C9BA"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14A7AF31" w14:textId="77777777" w:rsidTr="0065593A">
        <w:tc>
          <w:tcPr>
            <w:tcW w:w="1926" w:type="dxa"/>
            <w:tcBorders>
              <w:top w:val="nil"/>
              <w:left w:val="nil"/>
              <w:bottom w:val="nil"/>
              <w:right w:val="nil"/>
            </w:tcBorders>
          </w:tcPr>
          <w:p w14:paraId="050BA87F"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B4BC3EA" w14:textId="1E0CCA31"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6BEA5564" w14:textId="0312F67B"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0CB7E346" w14:textId="77777777" w:rsidTr="0065593A">
        <w:tc>
          <w:tcPr>
            <w:tcW w:w="1926" w:type="dxa"/>
            <w:tcBorders>
              <w:top w:val="nil"/>
              <w:left w:val="nil"/>
              <w:bottom w:val="nil"/>
              <w:right w:val="nil"/>
            </w:tcBorders>
          </w:tcPr>
          <w:p w14:paraId="17DACF86"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0580B57" w14:textId="51F91B20"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945731" w:rsidRPr="00887EAE" w14:paraId="5EEB2A0E" w14:textId="77777777" w:rsidTr="0065593A">
        <w:tc>
          <w:tcPr>
            <w:tcW w:w="1926" w:type="dxa"/>
            <w:tcBorders>
              <w:top w:val="nil"/>
              <w:left w:val="nil"/>
              <w:bottom w:val="nil"/>
              <w:right w:val="nil"/>
            </w:tcBorders>
          </w:tcPr>
          <w:p w14:paraId="05969FAB"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E780F2D" w14:textId="2C78049B"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0729711F" w14:textId="77777777" w:rsidTr="0065593A">
        <w:tc>
          <w:tcPr>
            <w:tcW w:w="1926" w:type="dxa"/>
            <w:tcBorders>
              <w:top w:val="nil"/>
              <w:left w:val="nil"/>
              <w:bottom w:val="nil"/>
              <w:right w:val="nil"/>
            </w:tcBorders>
          </w:tcPr>
          <w:p w14:paraId="7EB94CE6"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5C81063" w14:textId="493CA38E"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616EF8C3" w14:textId="0B8DE90D"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570CA3B7" w14:textId="77777777" w:rsidTr="0065593A">
        <w:tc>
          <w:tcPr>
            <w:tcW w:w="1926" w:type="dxa"/>
            <w:tcBorders>
              <w:top w:val="nil"/>
              <w:left w:val="nil"/>
              <w:bottom w:val="nil"/>
              <w:right w:val="nil"/>
            </w:tcBorders>
          </w:tcPr>
          <w:p w14:paraId="794A341E"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EBE5697" w14:textId="3936B415"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945731" w:rsidRPr="00887EAE" w14:paraId="70F62E4D" w14:textId="77777777" w:rsidTr="0065593A">
        <w:tc>
          <w:tcPr>
            <w:tcW w:w="1926" w:type="dxa"/>
            <w:tcBorders>
              <w:top w:val="nil"/>
              <w:left w:val="nil"/>
              <w:bottom w:val="nil"/>
              <w:right w:val="nil"/>
            </w:tcBorders>
          </w:tcPr>
          <w:p w14:paraId="1AF17A8D"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CF7293F" w14:textId="5CEA96C0"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945731" w:rsidRPr="00887EAE" w14:paraId="2FEC6641" w14:textId="77777777" w:rsidTr="0065593A">
        <w:tc>
          <w:tcPr>
            <w:tcW w:w="1926" w:type="dxa"/>
            <w:tcBorders>
              <w:top w:val="nil"/>
              <w:left w:val="nil"/>
              <w:bottom w:val="nil"/>
              <w:right w:val="nil"/>
            </w:tcBorders>
          </w:tcPr>
          <w:p w14:paraId="2F5B26B3"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6E87C10" w14:textId="7418EB0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7D3BEA7F" w14:textId="0A74152F"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3F2EF19D" w14:textId="77777777" w:rsidTr="0065593A">
        <w:tc>
          <w:tcPr>
            <w:tcW w:w="1926" w:type="dxa"/>
            <w:tcBorders>
              <w:top w:val="nil"/>
              <w:left w:val="nil"/>
              <w:bottom w:val="nil"/>
              <w:right w:val="nil"/>
            </w:tcBorders>
          </w:tcPr>
          <w:p w14:paraId="7EA01174"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DCA9124" w14:textId="06C68914"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945731" w:rsidRPr="00887EAE" w14:paraId="2BC03E9A" w14:textId="77777777" w:rsidTr="0065593A">
        <w:tc>
          <w:tcPr>
            <w:tcW w:w="1926" w:type="dxa"/>
            <w:tcBorders>
              <w:top w:val="nil"/>
              <w:left w:val="nil"/>
              <w:bottom w:val="nil"/>
              <w:right w:val="nil"/>
            </w:tcBorders>
          </w:tcPr>
          <w:p w14:paraId="06F7DE38"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E14B713" w14:textId="443720E1"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45731" w:rsidRPr="00887EAE" w14:paraId="56570DEF" w14:textId="77777777" w:rsidTr="0065593A">
        <w:tc>
          <w:tcPr>
            <w:tcW w:w="1926" w:type="dxa"/>
            <w:tcBorders>
              <w:top w:val="nil"/>
              <w:left w:val="nil"/>
              <w:bottom w:val="nil"/>
              <w:right w:val="nil"/>
            </w:tcBorders>
          </w:tcPr>
          <w:p w14:paraId="092E669A"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422CE74" w14:textId="04988BD8"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58118A24" w14:textId="76E2A3D9" w:rsidR="00945731" w:rsidRDefault="00945731" w:rsidP="00945731">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45731" w:rsidRPr="00887EAE" w14:paraId="4BB9B5D0" w14:textId="77777777" w:rsidTr="0065593A">
        <w:tc>
          <w:tcPr>
            <w:tcW w:w="1926" w:type="dxa"/>
            <w:tcBorders>
              <w:top w:val="nil"/>
              <w:left w:val="nil"/>
              <w:bottom w:val="nil"/>
              <w:right w:val="nil"/>
            </w:tcBorders>
          </w:tcPr>
          <w:p w14:paraId="33ED6989"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5F67A2C" w14:textId="7A78F52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945731" w:rsidRPr="00887EAE" w14:paraId="53F550CE" w14:textId="77777777" w:rsidTr="0065593A">
        <w:tc>
          <w:tcPr>
            <w:tcW w:w="1926" w:type="dxa"/>
            <w:tcBorders>
              <w:top w:val="nil"/>
              <w:left w:val="nil"/>
              <w:bottom w:val="nil"/>
              <w:right w:val="nil"/>
            </w:tcBorders>
          </w:tcPr>
          <w:p w14:paraId="2E80BF82"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C3FBAFE" w14:textId="5FA75EC1"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945731" w:rsidRPr="00887EAE" w14:paraId="78893AF7" w14:textId="77777777" w:rsidTr="0065593A">
        <w:tc>
          <w:tcPr>
            <w:tcW w:w="1926" w:type="dxa"/>
            <w:tcBorders>
              <w:top w:val="nil"/>
              <w:left w:val="nil"/>
              <w:bottom w:val="nil"/>
              <w:right w:val="nil"/>
            </w:tcBorders>
          </w:tcPr>
          <w:p w14:paraId="0529C0F6" w14:textId="77777777"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DDC53D7" w14:textId="45011ABD" w:rsidR="00945731" w:rsidRPr="00887EAE" w:rsidRDefault="00945731" w:rsidP="0065593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43A80A18" w14:textId="11AB6E40" w:rsidR="00945731" w:rsidRDefault="00945731" w:rsidP="00945731">
      <w:pPr>
        <w:widowControl w:val="0"/>
        <w:autoSpaceDE w:val="0"/>
        <w:autoSpaceDN w:val="0"/>
        <w:adjustRightInd w:val="0"/>
        <w:spacing w:line="240" w:lineRule="auto"/>
        <w:jc w:val="both"/>
        <w:rPr>
          <w:rFonts w:ascii="Times New Roman" w:hAnsi="Times New Roman"/>
          <w:sz w:val="24"/>
          <w:szCs w:val="24"/>
        </w:rPr>
      </w:pPr>
    </w:p>
    <w:p w14:paraId="20981802" w14:textId="676A2084" w:rsidR="00945731" w:rsidRDefault="00945731" w:rsidP="00945731">
      <w:pPr>
        <w:widowControl w:val="0"/>
        <w:autoSpaceDE w:val="0"/>
        <w:autoSpaceDN w:val="0"/>
        <w:adjustRightInd w:val="0"/>
        <w:spacing w:line="240" w:lineRule="auto"/>
        <w:jc w:val="both"/>
        <w:rPr>
          <w:rFonts w:ascii="Times New Roman" w:hAnsi="Times New Roman"/>
          <w:sz w:val="24"/>
          <w:szCs w:val="24"/>
        </w:rPr>
      </w:pPr>
    </w:p>
    <w:p w14:paraId="05DDBDAD" w14:textId="77777777" w:rsidR="00945731" w:rsidRDefault="00945731" w:rsidP="00945731">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ED59B6F" w14:textId="77777777" w:rsidR="00945731" w:rsidRDefault="00945731" w:rsidP="00945731">
      <w:pPr>
        <w:widowControl w:val="0"/>
        <w:autoSpaceDE w:val="0"/>
        <w:autoSpaceDN w:val="0"/>
        <w:adjustRightInd w:val="0"/>
        <w:spacing w:line="240" w:lineRule="auto"/>
        <w:rPr>
          <w:rFonts w:ascii="Times New Roman" w:hAnsi="Times New Roman"/>
          <w:sz w:val="24"/>
          <w:szCs w:val="24"/>
        </w:rPr>
      </w:pPr>
    </w:p>
    <w:p w14:paraId="23B8C04D" w14:textId="13ACCE11" w:rsidR="00945731" w:rsidRDefault="00945731" w:rsidP="00945731">
      <w:pPr>
        <w:widowControl w:val="0"/>
        <w:autoSpaceDE w:val="0"/>
        <w:autoSpaceDN w:val="0"/>
        <w:adjustRightInd w:val="0"/>
        <w:spacing w:line="240" w:lineRule="auto"/>
        <w:rPr>
          <w:rFonts w:ascii="Times New Roman" w:hAnsi="Times New Roman"/>
          <w:sz w:val="24"/>
          <w:szCs w:val="24"/>
        </w:rPr>
      </w:pPr>
    </w:p>
    <w:p w14:paraId="01B60EB0" w14:textId="77777777" w:rsidR="00945731" w:rsidRDefault="00945731" w:rsidP="00945731">
      <w:pPr>
        <w:widowControl w:val="0"/>
        <w:autoSpaceDE w:val="0"/>
        <w:autoSpaceDN w:val="0"/>
        <w:adjustRightInd w:val="0"/>
        <w:spacing w:line="240" w:lineRule="auto"/>
        <w:rPr>
          <w:rFonts w:ascii="CorpoS" w:hAnsi="CorpoS" w:cs="CorpoS"/>
          <w:color w:val="000000"/>
        </w:rPr>
      </w:pPr>
    </w:p>
    <w:p w14:paraId="405E18B4" w14:textId="77777777" w:rsidR="00945731" w:rsidRDefault="00945731" w:rsidP="0094573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74E69605" w14:textId="0B9FFCAA" w:rsidR="00945731" w:rsidRDefault="00945731" w:rsidP="00945731">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707E590C" w14:textId="520166FD" w:rsidR="00945731" w:rsidRDefault="00945731" w:rsidP="00945731">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A2B2010" w14:textId="4D859EBB" w:rsidR="00945731" w:rsidRDefault="00945731" w:rsidP="00945731">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727DF02F" w14:textId="166BD0FF" w:rsidR="00945731" w:rsidRDefault="00945731" w:rsidP="00945731">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64742BEA" w14:textId="5EBF1615" w:rsidR="00945731" w:rsidRDefault="00945731" w:rsidP="00945731">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4D162C7C" w14:textId="537676C6" w:rsidR="00945731" w:rsidRDefault="00945731" w:rsidP="00945731">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66B575D3" w14:textId="503BF27F" w:rsidR="00945731" w:rsidRDefault="00945731" w:rsidP="00945731">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A760541" w14:textId="4146F909" w:rsidR="00945731" w:rsidRDefault="00945731" w:rsidP="00945731">
      <w:pPr>
        <w:widowControl w:val="0"/>
        <w:autoSpaceDE w:val="0"/>
        <w:autoSpaceDN w:val="0"/>
        <w:adjustRightInd w:val="0"/>
        <w:spacing w:line="240" w:lineRule="auto"/>
        <w:rPr>
          <w:rFonts w:ascii="Times New Roman" w:hAnsi="Times New Roman"/>
          <w:sz w:val="24"/>
          <w:szCs w:val="24"/>
        </w:rPr>
      </w:pPr>
    </w:p>
    <w:p w14:paraId="7CB47423" w14:textId="560E1B71" w:rsidR="00945731" w:rsidRDefault="00945731" w:rsidP="00945731">
      <w:pPr>
        <w:widowControl w:val="0"/>
        <w:autoSpaceDE w:val="0"/>
        <w:autoSpaceDN w:val="0"/>
        <w:adjustRightInd w:val="0"/>
        <w:spacing w:line="240" w:lineRule="auto"/>
        <w:rPr>
          <w:rFonts w:ascii="Times New Roman" w:hAnsi="Times New Roman"/>
          <w:sz w:val="24"/>
          <w:szCs w:val="24"/>
        </w:rPr>
      </w:pPr>
    </w:p>
    <w:p w14:paraId="31D867A4" w14:textId="77777777" w:rsidR="00945731" w:rsidRDefault="00945731" w:rsidP="00945731">
      <w:pPr>
        <w:widowControl w:val="0"/>
        <w:autoSpaceDE w:val="0"/>
        <w:autoSpaceDN w:val="0"/>
        <w:adjustRightInd w:val="0"/>
        <w:spacing w:line="240" w:lineRule="auto"/>
        <w:rPr>
          <w:rFonts w:ascii="CorpoS" w:hAnsi="CorpoS" w:cs="CorpoS"/>
          <w:color w:val="000000"/>
        </w:rPr>
      </w:pPr>
    </w:p>
    <w:p w14:paraId="560CBB0B" w14:textId="77777777" w:rsidR="00945731" w:rsidRDefault="00945731" w:rsidP="00945731">
      <w:pPr>
        <w:widowControl w:val="0"/>
        <w:autoSpaceDE w:val="0"/>
        <w:autoSpaceDN w:val="0"/>
        <w:adjustRightInd w:val="0"/>
        <w:spacing w:line="240" w:lineRule="auto"/>
        <w:rPr>
          <w:rFonts w:ascii="CorpoS" w:hAnsi="CorpoS" w:cs="CorpoS"/>
          <w:b/>
          <w:bCs/>
          <w:color w:val="000000"/>
          <w:sz w:val="24"/>
          <w:szCs w:val="24"/>
        </w:rPr>
      </w:pPr>
    </w:p>
    <w:p w14:paraId="4170853D" w14:textId="604BC695" w:rsidR="00945731" w:rsidRDefault="00945731" w:rsidP="0094573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14B452C0" w14:textId="474C970E" w:rsidR="00945731" w:rsidRDefault="00945731" w:rsidP="00945731">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53F1D04" w14:textId="03F5B712" w:rsidR="00945731" w:rsidRDefault="00945731" w:rsidP="00945731">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41490762" w14:textId="46ABAE7D" w:rsidR="00945731" w:rsidRDefault="00945731" w:rsidP="00945731">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692B33FF" w14:textId="6E103A94" w:rsidR="00945731" w:rsidRDefault="00945731" w:rsidP="00945731">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39769B3A" w14:textId="4A32924A" w:rsidR="00945731" w:rsidRDefault="00945731" w:rsidP="00945731">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4BB3DF70" w14:textId="74FFB47D" w:rsidR="00945731" w:rsidRDefault="00945731" w:rsidP="00945731">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4E8FB33D" w14:textId="3E89F455" w:rsidR="00945731" w:rsidRDefault="00945731" w:rsidP="00945731">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64D73E34" w14:textId="08E0E0DD" w:rsidR="00945731" w:rsidRDefault="00945731" w:rsidP="00945731">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307A4269" w14:textId="409F5B29" w:rsidR="00945731" w:rsidRDefault="00945731" w:rsidP="00945731">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bookmarkEnd w:id="3"/>
    <w:p w14:paraId="5D5270BD" w14:textId="30974FBE" w:rsidR="00945731" w:rsidRDefault="00945731" w:rsidP="00945731">
      <w:pPr>
        <w:widowControl w:val="0"/>
        <w:tabs>
          <w:tab w:val="right" w:pos="9070"/>
        </w:tabs>
        <w:autoSpaceDE w:val="0"/>
        <w:autoSpaceDN w:val="0"/>
        <w:adjustRightInd w:val="0"/>
        <w:spacing w:line="240" w:lineRule="auto"/>
        <w:rPr>
          <w:rFonts w:ascii="Times New Roman" w:hAnsi="Times New Roman"/>
          <w:sz w:val="24"/>
          <w:szCs w:val="24"/>
        </w:rPr>
      </w:pPr>
    </w:p>
    <w:p w14:paraId="3EBBDE26" w14:textId="3A13DE07" w:rsidR="00945731" w:rsidRDefault="00945731" w:rsidP="00945731">
      <w:pPr>
        <w:widowControl w:val="0"/>
        <w:autoSpaceDE w:val="0"/>
        <w:autoSpaceDN w:val="0"/>
        <w:adjustRightInd w:val="0"/>
        <w:spacing w:line="240" w:lineRule="auto"/>
        <w:rPr>
          <w:rFonts w:ascii="Times New Roman" w:hAnsi="Times New Roman"/>
          <w:sz w:val="24"/>
          <w:szCs w:val="24"/>
        </w:rPr>
      </w:pPr>
    </w:p>
    <w:p w14:paraId="48462954" w14:textId="77777777" w:rsidR="00945731" w:rsidRDefault="00945731" w:rsidP="00945731">
      <w:pPr>
        <w:widowControl w:val="0"/>
        <w:autoSpaceDE w:val="0"/>
        <w:autoSpaceDN w:val="0"/>
        <w:adjustRightInd w:val="0"/>
        <w:spacing w:line="240" w:lineRule="auto"/>
        <w:rPr>
          <w:rFonts w:ascii="CorpoS" w:hAnsi="CorpoS" w:cs="CorpoS"/>
          <w:color w:val="000000"/>
          <w:sz w:val="24"/>
          <w:szCs w:val="24"/>
        </w:rPr>
      </w:pPr>
    </w:p>
    <w:p w14:paraId="46AC46F8" w14:textId="77777777" w:rsidR="00945731" w:rsidRDefault="00945731" w:rsidP="00945731">
      <w:pPr>
        <w:widowControl w:val="0"/>
        <w:autoSpaceDE w:val="0"/>
        <w:autoSpaceDN w:val="0"/>
        <w:adjustRightInd w:val="0"/>
        <w:spacing w:line="240" w:lineRule="auto"/>
        <w:rPr>
          <w:rFonts w:ascii="CorpoS" w:hAnsi="CorpoS" w:cs="CorpoS"/>
          <w:color w:val="000000"/>
          <w:sz w:val="24"/>
          <w:szCs w:val="24"/>
        </w:rPr>
      </w:pPr>
    </w:p>
    <w:p w14:paraId="5A2B6E8F" w14:textId="77777777" w:rsidR="00945731" w:rsidRDefault="00945731" w:rsidP="0094573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4F3D5551" w14:textId="12509FEC" w:rsidR="00945731" w:rsidRDefault="00945731" w:rsidP="00945731">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6BE16E5" w14:textId="6D354C6C"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75814B58" w14:textId="456A0E0F"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7C346E6B" w14:textId="7F23BFE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0B3A1BF0" w14:textId="6AA82D06"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F4E83B4" w14:textId="60C60389"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Chassis version</w:t>
      </w:r>
    </w:p>
    <w:p w14:paraId="121F6F1A" w14:textId="669F184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26CA6C07" w14:textId="2B6E74D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42D8C8C6" w14:textId="0BA8E34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C3S</w:t>
      </w:r>
      <w:r>
        <w:rPr>
          <w:rFonts w:ascii="CorpoS" w:hAnsi="CorpoS" w:cs="CorpoS"/>
          <w:color w:val="000000"/>
        </w:rPr>
        <w:tab/>
      </w:r>
      <w:r>
        <w:rPr>
          <w:rFonts w:ascii="CorpoS" w:hAnsi="CorpoS" w:cs="CorpoS"/>
          <w:color w:val="000000"/>
        </w:rPr>
        <w:t>Wheelbase 6350 mm</w:t>
      </w:r>
      <w:r>
        <w:rPr>
          <w:rFonts w:ascii="CorpoS" w:hAnsi="CorpoS" w:cs="CorpoS"/>
          <w:color w:val="000000"/>
        </w:rPr>
        <w:tab/>
      </w:r>
      <w:r>
        <w:rPr>
          <w:rFonts w:ascii="CorpoS" w:hAnsi="CorpoS" w:cs="CorpoS"/>
          <w:color w:val="000000"/>
        </w:rPr>
        <w:t>1,311.00</w:t>
      </w:r>
    </w:p>
    <w:p w14:paraId="3B47115F" w14:textId="1AB3AC1A"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0724C45" w14:textId="1B83A697"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2BE4B5FB" w14:textId="2B71F1D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*JW7Y</w:t>
      </w:r>
      <w:r>
        <w:rPr>
          <w:rFonts w:ascii="CorpoS" w:hAnsi="CorpoS" w:cs="CorpoS"/>
          <w:color w:val="000000"/>
        </w:rPr>
        <w:tab/>
      </w:r>
      <w:r>
        <w:rPr>
          <w:rFonts w:ascii="CorpoS" w:hAnsi="CorpoS" w:cs="CorpoS"/>
          <w:color w:val="000000"/>
        </w:rPr>
        <w:t>Weight variant 41.0 t (8.0/8.0/13.0/13.0)</w:t>
      </w:r>
      <w:r>
        <w:rPr>
          <w:rFonts w:ascii="CorpoS" w:hAnsi="CorpoS" w:cs="CorpoS"/>
          <w:color w:val="000000"/>
        </w:rPr>
        <w:tab/>
      </w:r>
      <w:r>
        <w:rPr>
          <w:rFonts w:ascii="CorpoS" w:hAnsi="CorpoS" w:cs="CorpoS"/>
          <w:color w:val="000000"/>
        </w:rPr>
        <w:t>288.00</w:t>
      </w:r>
    </w:p>
    <w:p w14:paraId="6768FFC5" w14:textId="694F8F9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W7G</w:t>
      </w:r>
      <w:r>
        <w:rPr>
          <w:rFonts w:ascii="CorpoS" w:hAnsi="CorpoS" w:cs="CorpoS"/>
          <w:color w:val="000000"/>
        </w:rPr>
        <w:tab/>
      </w:r>
      <w:r>
        <w:rPr>
          <w:rFonts w:ascii="CorpoS" w:hAnsi="CorpoS" w:cs="CorpoS"/>
          <w:color w:val="000000"/>
        </w:rPr>
        <w:t>Weight variant 37.0 t (8.0/8.0/13.0/13.0)</w:t>
      </w:r>
      <w:r>
        <w:rPr>
          <w:rFonts w:ascii="CorpoS" w:hAnsi="CorpoS" w:cs="CorpoS"/>
          <w:color w:val="000000"/>
        </w:rPr>
        <w:tab/>
      </w:r>
      <w:r>
        <w:rPr>
          <w:rFonts w:ascii="CorpoS" w:hAnsi="CorpoS" w:cs="CorpoS"/>
          <w:color w:val="000000"/>
        </w:rPr>
        <w:t>--,--</w:t>
      </w:r>
    </w:p>
    <w:p w14:paraId="0C32466C" w14:textId="2B8C00EF"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FC441CC" w14:textId="4744EF14"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71D2187" w14:textId="7CC3AA0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1B676458" w14:textId="1EE2A35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28F46247" w14:textId="11884B0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47615181" w14:textId="40F2380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458B1718" w14:textId="0898B69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6D324256" w14:textId="384D53B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1A0A5B38" w14:textId="5F97CAE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792.00</w:t>
      </w:r>
    </w:p>
    <w:p w14:paraId="7CFAF3A6" w14:textId="70623A4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06E48331" w14:textId="47D2817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4015E564" w14:textId="1D9746B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04A42602" w14:textId="46AE0E13"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852CBBB" w14:textId="4C5D8F09"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0B5E96D5" w14:textId="2C217BA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5B5EA21B" w14:textId="079C6B3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4C9E904C" w14:textId="0AC2017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878A0E6" w14:textId="1B01F51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4F022972" w14:textId="781E425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626BC3B8" w14:textId="6FBB06E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9EDAB58" w14:textId="41EF5CB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25A43A4B" w14:textId="550B353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4426A89F" w14:textId="4BB002A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3F9D931B" w14:textId="2248E96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0548C63A" w14:textId="5546FB07"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3E96474" w14:textId="697532CB"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3BBF979F" w14:textId="3162EAF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25D37253" w14:textId="239CA76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1,193.00</w:t>
      </w:r>
    </w:p>
    <w:p w14:paraId="348BE30C" w14:textId="11B5165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0A10AF27" w14:textId="33FE94D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A5C</w:t>
      </w:r>
      <w:r>
        <w:rPr>
          <w:rFonts w:ascii="CorpoS" w:hAnsi="CorpoS" w:cs="CorpoS"/>
          <w:color w:val="000000"/>
        </w:rPr>
        <w:tab/>
      </w:r>
      <w:r>
        <w:rPr>
          <w:rFonts w:ascii="CorpoS" w:hAnsi="CorpoS" w:cs="CorpoS"/>
          <w:color w:val="000000"/>
        </w:rPr>
        <w:t>Axle ratio i = 2.733</w:t>
      </w:r>
      <w:r>
        <w:rPr>
          <w:rFonts w:ascii="CorpoS" w:hAnsi="CorpoS" w:cs="CorpoS"/>
          <w:color w:val="000000"/>
        </w:rPr>
        <w:tab/>
      </w:r>
      <w:r>
        <w:rPr>
          <w:rFonts w:ascii="CorpoS" w:hAnsi="CorpoS" w:cs="CorpoS"/>
          <w:color w:val="000000"/>
        </w:rPr>
        <w:t>--,--</w:t>
      </w:r>
    </w:p>
    <w:p w14:paraId="30855382" w14:textId="6C60BB4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Q1X</w:t>
      </w:r>
      <w:r>
        <w:rPr>
          <w:rFonts w:ascii="CorpoS" w:hAnsi="CorpoS" w:cs="CorpoS"/>
          <w:color w:val="000000"/>
        </w:rPr>
        <w:tab/>
      </w:r>
      <w:r>
        <w:rPr>
          <w:rFonts w:ascii="CorpoS" w:hAnsi="CorpoS" w:cs="CorpoS"/>
          <w:color w:val="000000"/>
        </w:rPr>
        <w:t>Front spring. 2 x 8,0 t, 3-leaf</w:t>
      </w:r>
      <w:r>
        <w:rPr>
          <w:rFonts w:ascii="CorpoS" w:hAnsi="CorpoS" w:cs="CorpoS"/>
          <w:color w:val="000000"/>
        </w:rPr>
        <w:tab/>
      </w:r>
      <w:r>
        <w:rPr>
          <w:rFonts w:ascii="CorpoS" w:hAnsi="CorpoS" w:cs="CorpoS"/>
          <w:color w:val="000000"/>
        </w:rPr>
        <w:t>331.00</w:t>
      </w:r>
    </w:p>
    <w:p w14:paraId="5F338874" w14:textId="031C662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w:t>
      </w:r>
    </w:p>
    <w:p w14:paraId="0A6D131B" w14:textId="4E94B8F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33C3145B" w14:textId="7BFAE5DC"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DF0AB9E" w14:textId="4E1E5ECC"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74F4ADF4" w14:textId="23C4BF7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6589B722" w14:textId="420FA26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59E1269D" w14:textId="06A48C4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6E099F2F" w14:textId="49E3CC1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273FD3C9" w14:textId="158CCBF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60E8010F" w14:textId="6FE1D3E8"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F7D9409" w14:textId="2278F2D6"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4FA4F336" w14:textId="74BE91A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752271C" w14:textId="3E42915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12F08B2F" w14:textId="2D93817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*JCRP</w:t>
      </w:r>
      <w:r>
        <w:rPr>
          <w:rFonts w:ascii="CorpoS" w:hAnsi="CorpoS" w:cs="CorpoS"/>
          <w:color w:val="000000"/>
        </w:rPr>
        <w:tab/>
      </w:r>
      <w:r>
        <w:rPr>
          <w:rFonts w:ascii="CorpoS" w:hAnsi="CorpoS" w:cs="CorpoS"/>
          <w:color w:val="000000"/>
        </w:rPr>
        <w:t>Reinforcement, plate crossmembers, rear axles</w:t>
      </w:r>
      <w:r>
        <w:rPr>
          <w:rFonts w:ascii="CorpoS" w:hAnsi="CorpoS" w:cs="CorpoS"/>
          <w:color w:val="000000"/>
        </w:rPr>
        <w:tab/>
      </w:r>
      <w:r>
        <w:rPr>
          <w:rFonts w:ascii="CorpoS" w:hAnsi="CorpoS" w:cs="CorpoS"/>
          <w:color w:val="000000"/>
        </w:rPr>
        <w:t>288.00</w:t>
      </w:r>
    </w:p>
    <w:p w14:paraId="6390E908" w14:textId="7D92D4F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C4R</w:t>
      </w:r>
      <w:r>
        <w:rPr>
          <w:rFonts w:ascii="CorpoS" w:hAnsi="CorpoS" w:cs="CorpoS"/>
          <w:color w:val="000000"/>
        </w:rPr>
        <w:tab/>
      </w:r>
      <w:r>
        <w:rPr>
          <w:rFonts w:ascii="CorpoS" w:hAnsi="CorpoS" w:cs="CorpoS"/>
          <w:color w:val="000000"/>
        </w:rPr>
        <w:t>Frame overhang 2800 mm</w:t>
      </w:r>
      <w:r>
        <w:rPr>
          <w:rFonts w:ascii="CorpoS" w:hAnsi="CorpoS" w:cs="CorpoS"/>
          <w:color w:val="000000"/>
        </w:rPr>
        <w:tab/>
      </w:r>
      <w:r>
        <w:rPr>
          <w:rFonts w:ascii="CorpoS" w:hAnsi="CorpoS" w:cs="CorpoS"/>
          <w:color w:val="000000"/>
        </w:rPr>
        <w:t>1,088.00</w:t>
      </w:r>
    </w:p>
    <w:p w14:paraId="2FB1EE8E" w14:textId="2FACFD7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3,604.00</w:t>
      </w:r>
    </w:p>
    <w:p w14:paraId="2CFC3BB5" w14:textId="2AE0ECE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*JCUX</w:t>
      </w:r>
      <w:r>
        <w:rPr>
          <w:rFonts w:ascii="CorpoS" w:hAnsi="CorpoS" w:cs="CorpoS"/>
          <w:color w:val="000000"/>
        </w:rPr>
        <w:tab/>
      </w:r>
      <w:r>
        <w:rPr>
          <w:rFonts w:ascii="CorpoS" w:hAnsi="CorpoS" w:cs="CorpoS"/>
          <w:color w:val="000000"/>
        </w:rPr>
        <w:t>Overhang increase</w:t>
      </w:r>
      <w:r>
        <w:rPr>
          <w:rFonts w:ascii="CorpoS" w:hAnsi="CorpoS" w:cs="CorpoS"/>
          <w:color w:val="000000"/>
        </w:rPr>
        <w:tab/>
      </w:r>
      <w:r>
        <w:rPr>
          <w:rFonts w:ascii="CorpoS" w:hAnsi="CorpoS" w:cs="CorpoS"/>
          <w:color w:val="000000"/>
        </w:rPr>
        <w:t>--,--</w:t>
      </w:r>
    </w:p>
    <w:p w14:paraId="0AB69816" w14:textId="7667758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6A36D2B8" w14:textId="1F629E0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53041AFE" w14:textId="59535E2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7B9E9D32" w14:textId="194387A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D0E7AAD" w14:textId="2FECB74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w:t>
      </w:r>
    </w:p>
    <w:p w14:paraId="0053B81E" w14:textId="59539C4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1,166.00</w:t>
      </w:r>
    </w:p>
    <w:p w14:paraId="0F07AC4D" w14:textId="2DF0459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*JCAL</w:t>
      </w:r>
      <w:r>
        <w:rPr>
          <w:rFonts w:ascii="CorpoS" w:hAnsi="CorpoS" w:cs="CorpoS"/>
          <w:color w:val="000000"/>
        </w:rPr>
        <w:tab/>
      </w:r>
      <w:r>
        <w:rPr>
          <w:rFonts w:ascii="CorpoS" w:hAnsi="CorpoS" w:cs="CorpoS"/>
          <w:color w:val="000000"/>
        </w:rPr>
        <w:t>Battery carrier reinforced, batteries stacked</w:t>
      </w:r>
      <w:r>
        <w:rPr>
          <w:rFonts w:ascii="CorpoS" w:hAnsi="CorpoS" w:cs="CorpoS"/>
          <w:color w:val="000000"/>
        </w:rPr>
        <w:tab/>
      </w:r>
      <w:r>
        <w:rPr>
          <w:rFonts w:ascii="CorpoS" w:hAnsi="CorpoS" w:cs="CorpoS"/>
          <w:color w:val="000000"/>
        </w:rPr>
        <w:t>--,--</w:t>
      </w:r>
    </w:p>
    <w:p w14:paraId="7B93A465" w14:textId="44C4B7A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1,781.00</w:t>
      </w:r>
    </w:p>
    <w:p w14:paraId="76D62C93" w14:textId="3E83DF6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E9A72CC" w14:textId="635E64C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44B012EF" w14:textId="7FFDED2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0E557151" w14:textId="41D9148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*JKUR</w:t>
      </w:r>
      <w:r>
        <w:rPr>
          <w:rFonts w:ascii="CorpoS" w:hAnsi="CorpoS" w:cs="CorpoS"/>
          <w:color w:val="000000"/>
        </w:rPr>
        <w:tab/>
      </w:r>
      <w:r>
        <w:rPr>
          <w:rFonts w:ascii="CorpoS" w:hAnsi="CorpoS" w:cs="CorpoS"/>
          <w:color w:val="000000"/>
        </w:rPr>
        <w:t>AdBlue-Tank relocated to the right</w:t>
      </w:r>
      <w:r>
        <w:rPr>
          <w:rFonts w:ascii="CorpoS" w:hAnsi="CorpoS" w:cs="CorpoS"/>
          <w:color w:val="000000"/>
        </w:rPr>
        <w:tab/>
      </w:r>
      <w:r>
        <w:rPr>
          <w:rFonts w:ascii="CorpoS" w:hAnsi="CorpoS" w:cs="CorpoS"/>
          <w:color w:val="000000"/>
        </w:rPr>
        <w:t>--,--</w:t>
      </w:r>
    </w:p>
    <w:p w14:paraId="402A56B3" w14:textId="5789F4F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*JKVY</w:t>
      </w:r>
      <w:r>
        <w:rPr>
          <w:rFonts w:ascii="CorpoS" w:hAnsi="CorpoS" w:cs="CorpoS"/>
          <w:color w:val="000000"/>
        </w:rPr>
        <w:tab/>
      </w:r>
      <w:r>
        <w:rPr>
          <w:rFonts w:ascii="CorpoS" w:hAnsi="CorpoS" w:cs="CorpoS"/>
          <w:color w:val="000000"/>
        </w:rPr>
        <w:t>Tank moved to measure 3125 mm</w:t>
      </w:r>
      <w:r>
        <w:rPr>
          <w:rFonts w:ascii="CorpoS" w:hAnsi="CorpoS" w:cs="CorpoS"/>
          <w:color w:val="000000"/>
        </w:rPr>
        <w:tab/>
      </w:r>
      <w:r>
        <w:rPr>
          <w:rFonts w:ascii="CorpoS" w:hAnsi="CorpoS" w:cs="CorpoS"/>
          <w:color w:val="000000"/>
        </w:rPr>
        <w:t>753.00</w:t>
      </w:r>
    </w:p>
    <w:p w14:paraId="140540AE" w14:textId="368B775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262A0DF9" w14:textId="4C46D2F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5CEFAA73" w14:textId="403B0E6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528640FD" w14:textId="2CCFB1A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0F2B543D" w14:textId="2158643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w:t>
      </w:r>
    </w:p>
    <w:p w14:paraId="10EE60E5" w14:textId="0960D41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*JKTO</w:t>
      </w:r>
      <w:r>
        <w:rPr>
          <w:rFonts w:ascii="CorpoS" w:hAnsi="CorpoS" w:cs="CorpoS"/>
          <w:color w:val="000000"/>
        </w:rPr>
        <w:tab/>
      </w:r>
      <w:r>
        <w:rPr>
          <w:rFonts w:ascii="CorpoS" w:hAnsi="CorpoS" w:cs="CorpoS"/>
          <w:color w:val="000000"/>
        </w:rPr>
        <w:t>Heat Shield behind Gats-Box</w:t>
      </w:r>
      <w:r>
        <w:rPr>
          <w:rFonts w:ascii="CorpoS" w:hAnsi="CorpoS" w:cs="CorpoS"/>
          <w:color w:val="000000"/>
        </w:rPr>
        <w:tab/>
      </w:r>
      <w:r>
        <w:rPr>
          <w:rFonts w:ascii="CorpoS" w:hAnsi="CorpoS" w:cs="CorpoS"/>
          <w:color w:val="000000"/>
        </w:rPr>
        <w:t>331.00</w:t>
      </w:r>
    </w:p>
    <w:p w14:paraId="303C963A" w14:textId="2C1E1B1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70A08D09" w14:textId="6D4D2DA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K7S</w:t>
      </w:r>
      <w:r>
        <w:rPr>
          <w:rFonts w:ascii="CorpoS" w:hAnsi="CorpoS" w:cs="CorpoS"/>
          <w:color w:val="000000"/>
        </w:rPr>
        <w:tab/>
      </w:r>
      <w:r>
        <w:rPr>
          <w:rFonts w:ascii="CorpoS" w:hAnsi="CorpoS" w:cs="CorpoS"/>
          <w:color w:val="000000"/>
        </w:rPr>
        <w:t>Exhaust pipe, curved, above second axle</w:t>
      </w:r>
      <w:r>
        <w:rPr>
          <w:rFonts w:ascii="CorpoS" w:hAnsi="CorpoS" w:cs="CorpoS"/>
          <w:color w:val="000000"/>
        </w:rPr>
        <w:tab/>
      </w:r>
      <w:r>
        <w:rPr>
          <w:rFonts w:ascii="CorpoS" w:hAnsi="CorpoS" w:cs="CorpoS"/>
          <w:color w:val="000000"/>
        </w:rPr>
        <w:t>--,--</w:t>
      </w:r>
    </w:p>
    <w:p w14:paraId="3D7CD8FB" w14:textId="62553A2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5A97ECB8" w14:textId="0F52370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09A8E0A5" w14:textId="7D39417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34A62A1C" w14:textId="1CCFFDB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230C1CCE" w14:textId="73BE8CA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18AA44C4" w14:textId="4ADE23C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16C69DAE" w14:textId="2670607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48B31A74" w14:textId="4445115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*JQYY</w:t>
      </w:r>
      <w:r>
        <w:rPr>
          <w:rFonts w:ascii="CorpoS" w:hAnsi="CorpoS" w:cs="CorpoS"/>
          <w:color w:val="000000"/>
        </w:rPr>
        <w:tab/>
      </w:r>
      <w:r>
        <w:rPr>
          <w:rFonts w:ascii="CorpoS" w:hAnsi="CorpoS" w:cs="CorpoS"/>
          <w:color w:val="000000"/>
        </w:rPr>
        <w:t>Vehicle operation without trailer</w:t>
      </w:r>
      <w:r>
        <w:rPr>
          <w:rFonts w:ascii="CorpoS" w:hAnsi="CorpoS" w:cs="CorpoS"/>
          <w:color w:val="000000"/>
        </w:rPr>
        <w:tab/>
      </w:r>
      <w:r>
        <w:rPr>
          <w:rFonts w:ascii="CorpoS" w:hAnsi="CorpoS" w:cs="CorpoS"/>
          <w:color w:val="000000"/>
        </w:rPr>
        <w:t>--,--</w:t>
      </w:r>
    </w:p>
    <w:p w14:paraId="1966440E" w14:textId="742E0B0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0C2954D1" w14:textId="188853D5"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8A77B04" w14:textId="030B5D0B"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3C271EEC" w14:textId="2D5954F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745F71C5" w14:textId="47AD9F5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5582BD73" w14:textId="3FAB4AA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1EC30158" w14:textId="064F39D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4051CAC6" w14:textId="0A286BE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3FBA1221" w14:textId="175AE80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49A03CD3" w14:textId="2964EEC0"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34A5175" w14:textId="3ECAD614"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523B112" w14:textId="451EBA6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1879A90F" w14:textId="68B8D01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4B4C5007" w14:textId="0EA4CD7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6C77137A" w14:textId="2EF978A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75FB63BF" w14:textId="4A01434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7277C66A" w14:textId="33448E5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23C08A00" w14:textId="5CDB411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573259E" w14:textId="7AD9B7E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64365CCD" w14:textId="217E799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0EA7EBBD" w14:textId="691212C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26052E0F" w14:textId="3A73390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134C127C" w14:textId="1689D4C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08F18FC1" w14:textId="77D15FB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24C6CB76" w14:textId="4DD67EC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4BAD501C" w14:textId="41DD424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6BFB7D6A" w14:textId="2DA3C5C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6F364CF0" w14:textId="0065362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509F457A" w14:textId="3FE9266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3FBEB053" w14:textId="6018948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65B1D8EB" w14:textId="4DBF354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431A3C1E" w14:textId="03F32CC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1A401C53" w14:textId="13A1705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31D34621" w14:textId="1591708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2A1BDC34" w14:textId="6572B21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186BED9F" w14:textId="30BE996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3622CE41" w14:textId="4B7E065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20FC947D" w14:textId="1B80F49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B607E54" w14:textId="52B6DD7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3F247272" w14:textId="0F44CEF9"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44742D9" w14:textId="36F350C8"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6CDC6AF3" w14:textId="5EB3E21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2F527863" w14:textId="7645E73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16DAB9D6" w14:textId="1687E61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27D71916" w14:textId="673FB7D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05628268" w14:textId="0ACA743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129C1FCA" w14:textId="262D226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1961F614" w14:textId="37ADFE0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279A1969" w14:textId="4E34E71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0708D427" w14:textId="0C4BBB5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756BDC0A" w14:textId="014972D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7B6637A0" w14:textId="104A0DC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0CB4A806" w14:textId="3AD2C8D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58EEE652" w14:textId="77A7224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293C372" w14:textId="0B8FCD9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4FBE817F" w14:textId="58F2428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2A4D281E" w14:textId="67C2F30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100025CC" w14:textId="294A935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8331883" w14:textId="43F8B32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61DB6759" w14:textId="33869C9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65879437" w14:textId="39DD0CC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0A7C85BB" w14:textId="384934C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DAC972B" w14:textId="5101308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00DFA777" w14:textId="786D7C6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2D185449" w14:textId="6872698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39DA4FA7" w14:textId="0808F1F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B5057C4" w14:textId="67B31A8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1653CA1D" w14:textId="451E535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344C2B8D" w14:textId="1E054C5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21E56BC8" w14:textId="329923F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54F38654" w14:textId="2F8B3C9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22000FCB" w14:textId="339A93D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297D53CD" w14:textId="72CE1B8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7BA9CB28" w14:textId="00BBE4C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2FB9C8A8" w14:textId="77FA1CB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5DABA6BB" w14:textId="0153992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12DD8260" w14:textId="57CFC11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3568C570" w14:textId="7FC4955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270D3C29" w14:textId="50C6D74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0054425E" w14:textId="72CDA70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6584EA3E" w14:textId="1F7E0FA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77CB10AB" w14:textId="7476500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6DE73499" w14:textId="7FC1082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0678A32D" w14:textId="618854F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5F0461A2" w14:textId="094040F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30D017F2" w14:textId="688344A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34FE7F1E" w14:textId="45E4AF9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4983A022" w14:textId="6BCF76B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4F650524" w14:textId="23236B93"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1831C47" w14:textId="51FC2A3D"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4DE0C6B4" w14:textId="03F4A50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1FDF3272" w14:textId="5D51B55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2CA42CCB" w14:textId="1C46E30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5CA853EA" w14:textId="447C600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71913FE5" w14:textId="0FC520E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7D173D93" w14:textId="6C34565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0A211E7E" w14:textId="0124FE5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65145ACE" w14:textId="5CD0B28F"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0E0980E1" w14:textId="1E8135C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3A7401FB" w14:textId="3163806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769FCDF3" w14:textId="59279A3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170082C2" w14:textId="6172E2E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6162FA61" w14:textId="369ED0E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7F0F8C63" w14:textId="36E0B12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030F562C" w14:textId="21A4117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178168E6" w14:textId="14F40BD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082F0347" w14:textId="5BF29B2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2C30C04C" w14:textId="7275F6A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6C249261" w14:textId="495F13D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7CE48E9E" w14:textId="0F0B12F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624F0E8D" w14:textId="0941719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676ED351" w14:textId="0610398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52788644" w14:textId="21A5467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31CA14BC" w14:textId="04596F7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403D9709" w14:textId="1A498714"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D8AC456" w14:textId="2FE2DE0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00D1A6EE" w14:textId="74ADCBF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87D8669" w14:textId="78C293B2"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29A26EA" w14:textId="755247E4"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0ED3A9E7" w14:textId="5102A2E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538C52FC" w14:textId="1FD440D0"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2300A6DD" w14:textId="398A513C"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704DF463" w14:textId="33DCDFD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02118081" w14:textId="6636DC8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67A524E6" w14:textId="7FA4034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5295DCBB" w14:textId="1396E44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55120D5E" w14:textId="6C1C807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F9D4731" w14:textId="701D984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44D31085" w14:textId="535B352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3EC8A71" w14:textId="1C4C468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21D3EB9" w14:textId="6B332DF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3679510C" w14:textId="0A5AB95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0A08071E" w14:textId="71FC924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6ECE246E" w14:textId="0F631CF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2A68A1A4" w14:textId="017D741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5DBD3AD9" w14:textId="6BC0355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6FC52FB2" w14:textId="5E75691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w:t>
      </w:r>
    </w:p>
    <w:p w14:paraId="41CC756D" w14:textId="5114A7B8"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39C39A1F" w14:textId="0143234E"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X2V</w:t>
      </w:r>
      <w:r>
        <w:rPr>
          <w:rFonts w:ascii="CorpoS" w:hAnsi="CorpoS" w:cs="CorpoS"/>
          <w:color w:val="000000"/>
        </w:rPr>
        <w:tab/>
      </w:r>
      <w:r>
        <w:rPr>
          <w:rFonts w:ascii="CorpoS" w:hAnsi="CorpoS" w:cs="CorpoS"/>
          <w:color w:val="000000"/>
        </w:rPr>
        <w:t>Inner/outer turn. circle not as per ECE dir.</w:t>
      </w:r>
      <w:r>
        <w:rPr>
          <w:rFonts w:ascii="CorpoS" w:hAnsi="CorpoS" w:cs="CorpoS"/>
          <w:color w:val="000000"/>
        </w:rPr>
        <w:tab/>
      </w:r>
      <w:r>
        <w:rPr>
          <w:rFonts w:ascii="CorpoS" w:hAnsi="CorpoS" w:cs="CorpoS"/>
          <w:color w:val="000000"/>
        </w:rPr>
        <w:t>--,--</w:t>
      </w:r>
    </w:p>
    <w:p w14:paraId="3EA6D5E0" w14:textId="06BA588A"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6E35ACD6" w14:textId="5A597E76"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72F28720" w14:textId="4ACA9519"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6106947D" w14:textId="2C0BFC6D"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39307942" w14:textId="22C1853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450F820" w14:textId="1978288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69604D80" w14:textId="785C8753"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2AD33DAD" w14:textId="7062B3EB"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4A1C328F" w14:textId="2B2E190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5CD66E04" w14:textId="6CE93465"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715B5895" w14:textId="73B73582"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F51A021" w14:textId="1B0AA4D7"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p w14:paraId="7EFED771" w14:textId="2E8BE701"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19C1426" w14:textId="3DF6A85A" w:rsidR="00945731" w:rsidRDefault="00945731" w:rsidP="00945731">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Internal Codes</w:t>
      </w:r>
    </w:p>
    <w:p w14:paraId="2BBDA04A" w14:textId="451E0D91" w:rsidR="00945731" w:rsidRDefault="00945731" w:rsidP="00945731">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bookmarkEnd w:id="4"/>
    <w:p w14:paraId="376EFB87" w14:textId="06FC136C" w:rsidR="00945731" w:rsidRDefault="00945731" w:rsidP="00945731">
      <w:pPr>
        <w:widowControl w:val="0"/>
        <w:autoSpaceDE w:val="0"/>
        <w:autoSpaceDN w:val="0"/>
        <w:adjustRightInd w:val="0"/>
        <w:spacing w:line="240" w:lineRule="auto"/>
        <w:rPr>
          <w:rFonts w:ascii="Times New Roman" w:hAnsi="Times New Roman"/>
          <w:sz w:val="24"/>
          <w:szCs w:val="24"/>
        </w:rPr>
      </w:pPr>
    </w:p>
    <w:p w14:paraId="37B431AD" w14:textId="5E5C13CC" w:rsidR="00945731" w:rsidRDefault="00945731" w:rsidP="0094573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equipment</w:t>
      </w:r>
    </w:p>
    <w:p w14:paraId="16E28634" w14:textId="4E02D96D" w:rsidR="00945731" w:rsidRDefault="00945731" w:rsidP="00945731">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bookmarkStart w:id="5" w:name="W_4083_d9a1e079e4cb44bda8b4e93d74f5468f"/>
      <w:r>
        <w:t>*AJKLM</w:t>
      </w:r>
      <w:r>
        <w:rPr>
          <w:rFonts w:ascii="CorpoS" w:hAnsi="CorpoS" w:cs="CorpoS"/>
          <w:color w:val="000000"/>
        </w:rPr>
        <w:tab/>
      </w:r>
      <w:r>
        <w:t>AdBlue tank moved rearwards to measure 3500 mm</w:t>
      </w:r>
      <w:r>
        <w:rPr>
          <w:rFonts w:ascii="CorpoS" w:hAnsi="CorpoS" w:cs="CorpoS"/>
          <w:color w:val="000000"/>
        </w:rPr>
        <w:tab/>
      </w:r>
      <w:r>
        <w:t>--,--</w:t>
      </w:r>
    </w:p>
    <w:bookmarkEnd w:id="5"/>
    <w:p w14:paraId="74633989" w14:textId="1CC3FEAD" w:rsidR="00945731" w:rsidRDefault="00945731" w:rsidP="00945731">
      <w:pPr>
        <w:widowControl w:val="0"/>
        <w:tabs>
          <w:tab w:val="left" w:pos="850"/>
        </w:tabs>
        <w:autoSpaceDE w:val="0"/>
        <w:autoSpaceDN w:val="0"/>
        <w:adjustRightInd w:val="0"/>
        <w:spacing w:line="240" w:lineRule="auto"/>
        <w:rPr>
          <w:rFonts w:ascii="Times New Roman" w:hAnsi="Times New Roman"/>
          <w:sz w:val="24"/>
          <w:szCs w:val="24"/>
        </w:rPr>
      </w:pPr>
    </w:p>
    <w:p w14:paraId="1DA342F8" w14:textId="082C84EB" w:rsidR="00945731" w:rsidRDefault="00945731" w:rsidP="00945731">
      <w:pPr>
        <w:widowControl w:val="0"/>
        <w:tabs>
          <w:tab w:val="left" w:pos="850"/>
        </w:tabs>
        <w:autoSpaceDE w:val="0"/>
        <w:autoSpaceDN w:val="0"/>
        <w:adjustRightInd w:val="0"/>
        <w:spacing w:line="240" w:lineRule="auto"/>
        <w:rPr>
          <w:rFonts w:ascii="Times New Roman" w:hAnsi="Times New Roman"/>
          <w:sz w:val="24"/>
          <w:szCs w:val="24"/>
        </w:rPr>
      </w:pPr>
    </w:p>
    <w:p w14:paraId="7F18E347" w14:textId="2729C30D" w:rsidR="00945731" w:rsidRDefault="00945731" w:rsidP="00945731">
      <w:pPr>
        <w:widowControl w:val="0"/>
        <w:tabs>
          <w:tab w:val="left" w:pos="850"/>
        </w:tabs>
        <w:autoSpaceDE w:val="0"/>
        <w:autoSpaceDN w:val="0"/>
        <w:adjustRightInd w:val="0"/>
        <w:spacing w:line="240" w:lineRule="auto"/>
        <w:rPr>
          <w:rFonts w:ascii="Times New Roman" w:hAnsi="Times New Roman"/>
          <w:sz w:val="24"/>
          <w:szCs w:val="24"/>
        </w:rPr>
      </w:pPr>
    </w:p>
    <w:p w14:paraId="78D405B6" w14:textId="77777777" w:rsidR="00945731" w:rsidRDefault="00945731" w:rsidP="00945731">
      <w:pPr>
        <w:widowControl w:val="0"/>
        <w:tabs>
          <w:tab w:val="left" w:pos="850"/>
        </w:tabs>
        <w:autoSpaceDE w:val="0"/>
        <w:autoSpaceDN w:val="0"/>
        <w:adjustRightInd w:val="0"/>
        <w:spacing w:line="240" w:lineRule="auto"/>
        <w:rPr>
          <w:rFonts w:ascii="CorpoS" w:hAnsi="CorpoS" w:cs="CorpoS"/>
          <w:b/>
          <w:bCs/>
          <w:color w:val="000000"/>
        </w:rPr>
      </w:pPr>
    </w:p>
    <w:p w14:paraId="78EC1F1C" w14:textId="77777777" w:rsidR="00945731" w:rsidRDefault="00945731" w:rsidP="00945731">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15726917" w14:textId="77777777" w:rsidR="00945731" w:rsidRDefault="00945731" w:rsidP="00945731">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945731" w:rsidRPr="00BE7081" w14:paraId="7AE19F0C" w14:textId="77777777" w:rsidTr="0065593A">
        <w:tc>
          <w:tcPr>
            <w:tcW w:w="9075" w:type="dxa"/>
            <w:tcBorders>
              <w:top w:val="single" w:sz="6" w:space="0" w:color="auto"/>
              <w:left w:val="single" w:sz="6" w:space="0" w:color="auto"/>
              <w:bottom w:val="single" w:sz="6" w:space="0" w:color="auto"/>
              <w:right w:val="single" w:sz="6" w:space="0" w:color="auto"/>
            </w:tcBorders>
          </w:tcPr>
          <w:p w14:paraId="61364AD4" w14:textId="77777777" w:rsidR="00945731" w:rsidRPr="00BE7081" w:rsidRDefault="00945731" w:rsidP="0065593A">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945731" w:rsidRPr="00BE7081" w14:paraId="1BA01217" w14:textId="77777777" w:rsidTr="0065593A">
        <w:tc>
          <w:tcPr>
            <w:tcW w:w="9075" w:type="dxa"/>
            <w:tcBorders>
              <w:top w:val="single" w:sz="6" w:space="0" w:color="auto"/>
              <w:left w:val="single" w:sz="6" w:space="0" w:color="auto"/>
              <w:bottom w:val="single" w:sz="6" w:space="0" w:color="auto"/>
              <w:right w:val="single" w:sz="6" w:space="0" w:color="auto"/>
            </w:tcBorders>
          </w:tcPr>
          <w:p w14:paraId="3C9F8F1D" w14:textId="77777777" w:rsidR="00945731" w:rsidRPr="00BE7081" w:rsidRDefault="00945731" w:rsidP="0065593A">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504219D6" w14:textId="524E76A0" w:rsidR="00945731" w:rsidRPr="00BE7081" w:rsidRDefault="00945731" w:rsidP="0065593A">
            <w:pPr>
              <w:widowControl w:val="0"/>
              <w:autoSpaceDE w:val="0"/>
              <w:autoSpaceDN w:val="0"/>
              <w:adjustRightInd w:val="0"/>
              <w:spacing w:line="240" w:lineRule="auto"/>
              <w:rPr>
                <w:rFonts w:ascii="Times New Roman" w:hAnsi="Times New Roman"/>
                <w:sz w:val="24"/>
                <w:szCs w:val="24"/>
              </w:rPr>
            </w:pPr>
            <w:bookmarkStart w:id="6"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G2E</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6"/>
          </w:p>
          <w:p w14:paraId="12E5F977" w14:textId="77777777" w:rsidR="00945731" w:rsidRPr="00BE7081" w:rsidRDefault="00945731" w:rsidP="0065593A">
            <w:pPr>
              <w:widowControl w:val="0"/>
              <w:autoSpaceDE w:val="0"/>
              <w:autoSpaceDN w:val="0"/>
              <w:adjustRightInd w:val="0"/>
              <w:spacing w:line="240" w:lineRule="auto"/>
              <w:rPr>
                <w:rFonts w:ascii="CorpoS" w:hAnsi="CorpoS" w:cs="CorpoS"/>
                <w:color w:val="000000"/>
                <w:sz w:val="12"/>
                <w:szCs w:val="12"/>
              </w:rPr>
            </w:pPr>
          </w:p>
        </w:tc>
      </w:tr>
      <w:tr w:rsidR="00945731" w:rsidRPr="00BE7081" w14:paraId="229CE340" w14:textId="77777777" w:rsidTr="0065593A">
        <w:tc>
          <w:tcPr>
            <w:tcW w:w="9075" w:type="dxa"/>
            <w:tcBorders>
              <w:top w:val="single" w:sz="6" w:space="0" w:color="auto"/>
              <w:left w:val="single" w:sz="6" w:space="0" w:color="auto"/>
              <w:bottom w:val="single" w:sz="6" w:space="0" w:color="auto"/>
              <w:right w:val="single" w:sz="6" w:space="0" w:color="auto"/>
            </w:tcBorders>
          </w:tcPr>
          <w:p w14:paraId="66E2B73F" w14:textId="77777777" w:rsidR="00945731" w:rsidRPr="00BE7081" w:rsidRDefault="00945731" w:rsidP="0065593A">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945731" w:rsidRPr="00BE7081" w14:paraId="2DADE8CE" w14:textId="77777777" w:rsidTr="0065593A">
        <w:tc>
          <w:tcPr>
            <w:tcW w:w="9075" w:type="dxa"/>
            <w:tcBorders>
              <w:top w:val="single" w:sz="6" w:space="0" w:color="auto"/>
              <w:left w:val="single" w:sz="6" w:space="0" w:color="auto"/>
              <w:bottom w:val="single" w:sz="6" w:space="0" w:color="auto"/>
              <w:right w:val="single" w:sz="6" w:space="0" w:color="auto"/>
            </w:tcBorders>
          </w:tcPr>
          <w:p w14:paraId="77C6CF49" w14:textId="77777777" w:rsidR="00945731" w:rsidRPr="00BE7081" w:rsidRDefault="00945731" w:rsidP="0065593A">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10B16D6" w14:textId="06EF5980" w:rsidR="00945731" w:rsidRPr="00BE7081" w:rsidRDefault="00945731" w:rsidP="0065593A">
            <w:pPr>
              <w:widowControl w:val="0"/>
              <w:autoSpaceDE w:val="0"/>
              <w:autoSpaceDN w:val="0"/>
              <w:adjustRightInd w:val="0"/>
              <w:spacing w:line="240" w:lineRule="auto"/>
              <w:rPr>
                <w:rFonts w:ascii="CorpoS" w:hAnsi="CorpoS" w:cs="CorpoS"/>
                <w:color w:val="000000"/>
                <w:sz w:val="12"/>
                <w:szCs w:val="12"/>
              </w:rPr>
            </w:pPr>
            <w:bookmarkStart w:id="7"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A5C</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C3S</w:t>
            </w:r>
            <w:r w:rsidRPr="00BE7081">
              <w:rPr>
                <w:rFonts w:ascii="CorpoS" w:hAnsi="CorpoS" w:cs="CorpoS"/>
                <w:color w:val="000000"/>
                <w:sz w:val="20"/>
                <w:szCs w:val="20"/>
              </w:rPr>
              <w:t xml:space="preserve">; </w:t>
            </w:r>
            <w:r>
              <w:rPr>
                <w:rFonts w:ascii="CorpoS" w:hAnsi="CorpoS" w:cs="CorpoS"/>
                <w:color w:val="000000"/>
                <w:sz w:val="20"/>
                <w:szCs w:val="20"/>
              </w:rPr>
              <w:t>C4R</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C9S</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D3R</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E5M</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E9H</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JC7K</w:t>
            </w:r>
            <w:r w:rsidRPr="00BE7081">
              <w:rPr>
                <w:rFonts w:ascii="CorpoS" w:hAnsi="CorpoS" w:cs="CorpoS"/>
                <w:color w:val="000000"/>
                <w:sz w:val="20"/>
                <w:szCs w:val="20"/>
              </w:rPr>
              <w:t xml:space="preserve">; </w:t>
            </w:r>
            <w:r>
              <w:rPr>
                <w:rFonts w:ascii="CorpoS" w:hAnsi="CorpoS" w:cs="CorpoS"/>
                <w:color w:val="000000"/>
                <w:sz w:val="20"/>
                <w:szCs w:val="20"/>
              </w:rPr>
              <w:t>JC9B</w:t>
            </w:r>
            <w:r w:rsidRPr="00BE7081">
              <w:rPr>
                <w:rFonts w:ascii="CorpoS" w:hAnsi="CorpoS" w:cs="CorpoS"/>
                <w:color w:val="000000"/>
                <w:sz w:val="20"/>
                <w:szCs w:val="20"/>
              </w:rPr>
              <w:t xml:space="preserve">; </w:t>
            </w:r>
            <w:r>
              <w:rPr>
                <w:rFonts w:ascii="CorpoS" w:hAnsi="CorpoS" w:cs="CorpoS"/>
                <w:color w:val="000000"/>
                <w:sz w:val="20"/>
                <w:szCs w:val="20"/>
              </w:rPr>
              <w:t>JCAL</w:t>
            </w:r>
            <w:r w:rsidRPr="00BE7081">
              <w:rPr>
                <w:rFonts w:ascii="CorpoS" w:hAnsi="CorpoS" w:cs="CorpoS"/>
                <w:color w:val="000000"/>
                <w:sz w:val="20"/>
                <w:szCs w:val="20"/>
              </w:rPr>
              <w:t xml:space="preserve">; </w:t>
            </w:r>
            <w:r>
              <w:rPr>
                <w:rFonts w:ascii="CorpoS" w:hAnsi="CorpoS" w:cs="CorpoS"/>
                <w:color w:val="000000"/>
                <w:sz w:val="20"/>
                <w:szCs w:val="20"/>
              </w:rPr>
              <w:t>JCRP</w:t>
            </w:r>
            <w:r w:rsidRPr="00BE7081">
              <w:rPr>
                <w:rFonts w:ascii="CorpoS" w:hAnsi="CorpoS" w:cs="CorpoS"/>
                <w:color w:val="000000"/>
                <w:sz w:val="20"/>
                <w:szCs w:val="20"/>
              </w:rPr>
              <w:t xml:space="preserve">; </w:t>
            </w:r>
            <w:r>
              <w:rPr>
                <w:rFonts w:ascii="CorpoS" w:hAnsi="CorpoS" w:cs="CorpoS"/>
                <w:color w:val="000000"/>
                <w:sz w:val="20"/>
                <w:szCs w:val="20"/>
              </w:rPr>
              <w:t>JCUX</w:t>
            </w:r>
            <w:r w:rsidRPr="00BE7081">
              <w:rPr>
                <w:rFonts w:ascii="CorpoS" w:hAnsi="CorpoS" w:cs="CorpoS"/>
                <w:color w:val="000000"/>
                <w:sz w:val="20"/>
                <w:szCs w:val="20"/>
              </w:rPr>
              <w:t xml:space="preserve">; </w:t>
            </w:r>
            <w:r>
              <w:rPr>
                <w:rFonts w:ascii="CorpoS" w:hAnsi="CorpoS" w:cs="CorpoS"/>
                <w:color w:val="000000"/>
                <w:sz w:val="20"/>
                <w:szCs w:val="20"/>
              </w:rPr>
              <w:t>JK3V</w:t>
            </w:r>
            <w:r w:rsidRPr="00BE7081">
              <w:rPr>
                <w:rFonts w:ascii="CorpoS" w:hAnsi="CorpoS" w:cs="CorpoS"/>
                <w:color w:val="000000"/>
                <w:sz w:val="20"/>
                <w:szCs w:val="20"/>
              </w:rPr>
              <w:t xml:space="preserve">; </w:t>
            </w:r>
            <w:r>
              <w:rPr>
                <w:rFonts w:ascii="CorpoS" w:hAnsi="CorpoS" w:cs="CorpoS"/>
                <w:color w:val="000000"/>
                <w:sz w:val="20"/>
                <w:szCs w:val="20"/>
              </w:rPr>
              <w:t>JKTO</w:t>
            </w:r>
            <w:r w:rsidRPr="00BE7081">
              <w:rPr>
                <w:rFonts w:ascii="CorpoS" w:hAnsi="CorpoS" w:cs="CorpoS"/>
                <w:color w:val="000000"/>
                <w:sz w:val="20"/>
                <w:szCs w:val="20"/>
              </w:rPr>
              <w:t xml:space="preserve">; </w:t>
            </w:r>
            <w:r>
              <w:rPr>
                <w:rFonts w:ascii="CorpoS" w:hAnsi="CorpoS" w:cs="CorpoS"/>
                <w:color w:val="000000"/>
                <w:sz w:val="20"/>
                <w:szCs w:val="20"/>
              </w:rPr>
              <w:t>JKUR</w:t>
            </w:r>
            <w:r w:rsidRPr="00BE7081">
              <w:rPr>
                <w:rFonts w:ascii="CorpoS" w:hAnsi="CorpoS" w:cs="CorpoS"/>
                <w:color w:val="000000"/>
                <w:sz w:val="20"/>
                <w:szCs w:val="20"/>
              </w:rPr>
              <w:t xml:space="preserve">; </w:t>
            </w:r>
            <w:r>
              <w:rPr>
                <w:rFonts w:ascii="CorpoS" w:hAnsi="CorpoS" w:cs="CorpoS"/>
                <w:color w:val="000000"/>
                <w:sz w:val="20"/>
                <w:szCs w:val="20"/>
              </w:rPr>
              <w:t>JKVY</w:t>
            </w:r>
            <w:r w:rsidRPr="00BE7081">
              <w:rPr>
                <w:rFonts w:ascii="CorpoS" w:hAnsi="CorpoS" w:cs="CorpoS"/>
                <w:color w:val="000000"/>
                <w:sz w:val="20"/>
                <w:szCs w:val="20"/>
              </w:rPr>
              <w:t xml:space="preserve">; </w:t>
            </w:r>
            <w:r>
              <w:rPr>
                <w:rFonts w:ascii="CorpoS" w:hAnsi="CorpoS" w:cs="CorpoS"/>
                <w:color w:val="000000"/>
                <w:sz w:val="20"/>
                <w:szCs w:val="20"/>
              </w:rPr>
              <w:t>JQYY</w:t>
            </w:r>
            <w:r w:rsidRPr="00BE7081">
              <w:rPr>
                <w:rFonts w:ascii="CorpoS" w:hAnsi="CorpoS" w:cs="CorpoS"/>
                <w:color w:val="000000"/>
                <w:sz w:val="20"/>
                <w:szCs w:val="20"/>
              </w:rPr>
              <w:t xml:space="preserve">; </w:t>
            </w:r>
            <w:r>
              <w:rPr>
                <w:rFonts w:ascii="CorpoS" w:hAnsi="CorpoS" w:cs="CorpoS"/>
                <w:color w:val="000000"/>
                <w:sz w:val="20"/>
                <w:szCs w:val="20"/>
              </w:rPr>
              <w:t>JW7Y</w:t>
            </w:r>
            <w:r w:rsidRPr="00BE7081">
              <w:rPr>
                <w:rFonts w:ascii="CorpoS" w:hAnsi="CorpoS" w:cs="CorpoS"/>
                <w:color w:val="000000"/>
                <w:sz w:val="20"/>
                <w:szCs w:val="20"/>
              </w:rPr>
              <w:t xml:space="preserve">; </w:t>
            </w:r>
            <w:r>
              <w:rPr>
                <w:rFonts w:ascii="CorpoS" w:hAnsi="CorpoS" w:cs="CorpoS"/>
                <w:color w:val="000000"/>
                <w:sz w:val="20"/>
                <w:szCs w:val="20"/>
              </w:rPr>
              <w:t>JZYU</w:t>
            </w:r>
            <w:r w:rsidRPr="00BE7081">
              <w:rPr>
                <w:rFonts w:ascii="CorpoS" w:hAnsi="CorpoS" w:cs="CorpoS"/>
                <w:color w:val="000000"/>
                <w:sz w:val="20"/>
                <w:szCs w:val="20"/>
              </w:rPr>
              <w:t xml:space="preserve">; </w:t>
            </w:r>
            <w:r>
              <w:rPr>
                <w:rFonts w:ascii="CorpoS" w:hAnsi="CorpoS" w:cs="CorpoS"/>
                <w:color w:val="000000"/>
                <w:sz w:val="20"/>
                <w:szCs w:val="20"/>
              </w:rPr>
              <w:t>K1E</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K7S</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Q1X</w:t>
            </w:r>
            <w:r w:rsidRPr="00BE7081">
              <w:rPr>
                <w:rFonts w:ascii="CorpoS" w:hAnsi="CorpoS" w:cs="CorpoS"/>
                <w:color w:val="000000"/>
                <w:sz w:val="20"/>
                <w:szCs w:val="20"/>
              </w:rPr>
              <w:t xml:space="preserve">; </w:t>
            </w:r>
            <w:r>
              <w:rPr>
                <w:rFonts w:ascii="CorpoS" w:hAnsi="CorpoS" w:cs="CorpoS"/>
                <w:color w:val="000000"/>
                <w:sz w:val="20"/>
                <w:szCs w:val="20"/>
              </w:rPr>
              <w:t>Q8N</w:t>
            </w:r>
            <w:r w:rsidRPr="00BE7081">
              <w:rPr>
                <w:rFonts w:ascii="CorpoS" w:hAnsi="CorpoS" w:cs="CorpoS"/>
                <w:color w:val="000000"/>
                <w:sz w:val="20"/>
                <w:szCs w:val="20"/>
              </w:rPr>
              <w:t xml:space="preserve">; </w:t>
            </w:r>
            <w:r>
              <w:rPr>
                <w:rFonts w:ascii="CorpoS" w:hAnsi="CorpoS" w:cs="CorpoS"/>
                <w:color w:val="000000"/>
                <w:sz w:val="20"/>
                <w:szCs w:val="20"/>
              </w:rPr>
              <w:t>R2K</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W7G</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X2V</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7"/>
          </w:p>
          <w:p w14:paraId="4177D833" w14:textId="77777777" w:rsidR="00945731" w:rsidRPr="00BE7081" w:rsidRDefault="00945731" w:rsidP="0065593A">
            <w:pPr>
              <w:widowControl w:val="0"/>
              <w:autoSpaceDE w:val="0"/>
              <w:autoSpaceDN w:val="0"/>
              <w:adjustRightInd w:val="0"/>
              <w:spacing w:line="240" w:lineRule="auto"/>
              <w:rPr>
                <w:rFonts w:ascii="CorpoS" w:hAnsi="CorpoS" w:cs="CorpoS"/>
                <w:color w:val="000000"/>
                <w:sz w:val="12"/>
                <w:szCs w:val="12"/>
              </w:rPr>
            </w:pPr>
          </w:p>
        </w:tc>
      </w:tr>
      <w:tr w:rsidR="00945731" w:rsidRPr="00BE7081" w14:paraId="50A78478" w14:textId="77777777" w:rsidTr="0065593A">
        <w:tc>
          <w:tcPr>
            <w:tcW w:w="9075" w:type="dxa"/>
            <w:tcBorders>
              <w:top w:val="single" w:sz="6" w:space="0" w:color="auto"/>
              <w:left w:val="single" w:sz="6" w:space="0" w:color="auto"/>
              <w:bottom w:val="single" w:sz="6" w:space="0" w:color="auto"/>
              <w:right w:val="single" w:sz="6" w:space="0" w:color="auto"/>
            </w:tcBorders>
          </w:tcPr>
          <w:p w14:paraId="03C8FD3B" w14:textId="77777777" w:rsidR="00945731" w:rsidRPr="00BE7081" w:rsidRDefault="00945731" w:rsidP="0065593A">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945731" w:rsidRPr="00BE7081" w14:paraId="73272208" w14:textId="77777777" w:rsidTr="0065593A">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591C6BC" w14:textId="77777777" w:rsidR="00945731" w:rsidRPr="00BE7081" w:rsidRDefault="00945731" w:rsidP="0065593A">
            <w:pPr>
              <w:widowControl w:val="0"/>
              <w:autoSpaceDE w:val="0"/>
              <w:autoSpaceDN w:val="0"/>
              <w:adjustRightInd w:val="0"/>
              <w:spacing w:line="240" w:lineRule="auto"/>
              <w:rPr>
                <w:rFonts w:ascii="CorpoS" w:hAnsi="CorpoS" w:cs="CorpoS"/>
                <w:b/>
                <w:bCs/>
                <w:color w:val="000000"/>
                <w:sz w:val="12"/>
                <w:szCs w:val="12"/>
              </w:rPr>
            </w:pPr>
          </w:p>
          <w:p w14:paraId="0481FDA8" w14:textId="550E57B6" w:rsidR="00945731" w:rsidRDefault="00945731" w:rsidP="0065593A">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8" w:name="W_4083_1949b4a8467a49d696b4e95180a770f8"/>
            <w:r>
              <w:rPr>
                <w:rFonts w:ascii="CorpoS" w:hAnsi="CorpoS" w:cs="CorpoS"/>
                <w:color w:val="000000"/>
                <w:sz w:val="20"/>
                <w:szCs w:val="20"/>
              </w:rPr>
              <w:t>AJKLM</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AdBlue tank moved rearwards to measure 3500 mm</w:t>
            </w:r>
          </w:p>
          <w:bookmarkEnd w:id="8"/>
          <w:p w14:paraId="09ECC3F7" w14:textId="4E529212" w:rsidR="00945731" w:rsidRDefault="00945731" w:rsidP="0065593A">
            <w:pPr>
              <w:widowControl w:val="0"/>
              <w:autoSpaceDE w:val="0"/>
              <w:autoSpaceDN w:val="0"/>
              <w:adjustRightInd w:val="0"/>
              <w:spacing w:line="240" w:lineRule="auto"/>
              <w:rPr>
                <w:rFonts w:ascii="CorpoS" w:hAnsi="CorpoS" w:cs="CorpoS"/>
                <w:color w:val="000000"/>
                <w:sz w:val="20"/>
                <w:szCs w:val="20"/>
              </w:rPr>
            </w:pPr>
          </w:p>
          <w:p w14:paraId="5B269B78" w14:textId="77777777" w:rsidR="00945731" w:rsidRPr="00BE7081" w:rsidRDefault="00945731" w:rsidP="0065593A">
            <w:pPr>
              <w:widowControl w:val="0"/>
              <w:autoSpaceDE w:val="0"/>
              <w:autoSpaceDN w:val="0"/>
              <w:adjustRightInd w:val="0"/>
              <w:spacing w:line="240" w:lineRule="auto"/>
              <w:rPr>
                <w:rFonts w:ascii="CorpoS" w:hAnsi="CorpoS" w:cs="CorpoS"/>
                <w:b/>
                <w:bCs/>
                <w:color w:val="000000"/>
                <w:sz w:val="12"/>
                <w:szCs w:val="12"/>
              </w:rPr>
            </w:pPr>
          </w:p>
        </w:tc>
      </w:tr>
    </w:tbl>
    <w:p w14:paraId="3F518C23" w14:textId="77777777" w:rsidR="00945731" w:rsidRDefault="00945731" w:rsidP="00945731">
      <w:pPr>
        <w:widowControl w:val="0"/>
        <w:autoSpaceDE w:val="0"/>
        <w:autoSpaceDN w:val="0"/>
        <w:adjustRightInd w:val="0"/>
        <w:spacing w:line="240" w:lineRule="auto"/>
        <w:rPr>
          <w:rFonts w:ascii="CorpoS" w:hAnsi="CorpoS" w:cs="CorpoS"/>
          <w:b/>
          <w:bCs/>
          <w:color w:val="000000"/>
          <w:sz w:val="24"/>
          <w:szCs w:val="24"/>
        </w:rPr>
      </w:pPr>
    </w:p>
    <w:p w14:paraId="3679DEAD" w14:textId="77777777" w:rsidR="00945731" w:rsidRPr="007539D1" w:rsidRDefault="00945731" w:rsidP="00945731">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18C39E4C" w14:textId="1FC0072C" w:rsidR="00945731" w:rsidRDefault="00945731" w:rsidP="00945731">
      <w:pPr>
        <w:tabs>
          <w:tab w:val="right" w:pos="9072"/>
        </w:tabs>
        <w:autoSpaceDE w:val="0"/>
        <w:autoSpaceDN w:val="0"/>
        <w:adjustRightInd w:val="0"/>
        <w:spacing w:line="240" w:lineRule="auto"/>
        <w:rPr>
          <w:rFonts w:ascii="CorpoS" w:hAnsi="CorpoS" w:cs="Calibri"/>
          <w:sz w:val="20"/>
          <w:szCs w:val="20"/>
          <w:lang w:val="en-US"/>
        </w:rPr>
      </w:pPr>
    </w:p>
    <w:sectPr w:rsidR="00945731" w:rsidSect="00945731">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7ADB" w14:textId="77777777" w:rsidR="00D67457" w:rsidRDefault="00D67457" w:rsidP="00CB6D47">
      <w:r>
        <w:separator/>
      </w:r>
    </w:p>
    <w:p w14:paraId="7F65D3BC" w14:textId="77777777" w:rsidR="00D67457" w:rsidRDefault="00D67457"/>
  </w:endnote>
  <w:endnote w:type="continuationSeparator" w:id="0">
    <w:p w14:paraId="3528D4E7" w14:textId="77777777" w:rsidR="00D67457" w:rsidRDefault="00D67457" w:rsidP="00CB6D47">
      <w:r>
        <w:continuationSeparator/>
      </w:r>
    </w:p>
    <w:p w14:paraId="7A7C6D98" w14:textId="77777777" w:rsidR="00D67457" w:rsidRDefault="00D674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6820" w14:textId="77777777" w:rsidR="00945731" w:rsidRDefault="00945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8C26" w14:textId="77777777" w:rsidR="00945731" w:rsidRDefault="00945731" w:rsidP="00945731">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43F481DE" w14:textId="77777777" w:rsidR="00945731" w:rsidRDefault="00945731" w:rsidP="00945731">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CG02-1 Arocs 4153L 8x4 S5F 2026-08_19576</w:t>
    </w:r>
  </w:p>
  <w:p w14:paraId="04A00615" w14:textId="77777777" w:rsidR="00857115" w:rsidRPr="00945731" w:rsidRDefault="00857115" w:rsidP="00945731">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6B81" w14:textId="77777777" w:rsidR="00945731" w:rsidRDefault="00945731" w:rsidP="00945731">
    <w:pPr>
      <w:pStyle w:val="a4"/>
    </w:pPr>
  </w:p>
  <w:p w14:paraId="2012E008" w14:textId="77777777" w:rsidR="00945731" w:rsidRPr="00945731" w:rsidRDefault="00945731" w:rsidP="00945731">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EC38" w14:textId="77777777" w:rsidR="00D67457" w:rsidRDefault="00D67457" w:rsidP="00CB6D47">
      <w:r>
        <w:separator/>
      </w:r>
    </w:p>
    <w:p w14:paraId="072DD1E0" w14:textId="77777777" w:rsidR="00D67457" w:rsidRDefault="00D67457"/>
  </w:footnote>
  <w:footnote w:type="continuationSeparator" w:id="0">
    <w:p w14:paraId="3EB9259A" w14:textId="77777777" w:rsidR="00D67457" w:rsidRDefault="00D67457" w:rsidP="00CB6D47">
      <w:r>
        <w:continuationSeparator/>
      </w:r>
    </w:p>
    <w:p w14:paraId="5FE4496E" w14:textId="77777777" w:rsidR="00D67457" w:rsidRDefault="00D674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4ADB" w14:textId="77777777" w:rsidR="00945731" w:rsidRDefault="0094573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5BF7" w14:textId="77777777" w:rsidR="00945731" w:rsidRDefault="00945731" w:rsidP="00945731">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40B9CA07" w14:textId="77777777" w:rsidR="00945731" w:rsidRDefault="00945731" w:rsidP="00945731">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L</w:t>
    </w:r>
  </w:p>
  <w:p w14:paraId="32884A55" w14:textId="77777777" w:rsidR="00945731" w:rsidRDefault="00945731" w:rsidP="00945731">
    <w:pPr>
      <w:widowControl w:val="0"/>
      <w:autoSpaceDE w:val="0"/>
      <w:autoSpaceDN w:val="0"/>
      <w:adjustRightInd w:val="0"/>
      <w:spacing w:line="240" w:lineRule="auto"/>
      <w:ind w:right="-288"/>
      <w:jc w:val="center"/>
      <w:rPr>
        <w:rFonts w:ascii="CorpoS" w:hAnsi="CorpoS" w:cs="CorpoS"/>
        <w:color w:val="000000"/>
        <w:sz w:val="18"/>
        <w:szCs w:val="18"/>
      </w:rPr>
    </w:pPr>
  </w:p>
  <w:p w14:paraId="319865EA" w14:textId="77777777" w:rsidR="00945731" w:rsidRDefault="00945731" w:rsidP="00945731">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2026-06-18</w:t>
    </w:r>
    <w:r>
      <w:rPr>
        <w:rFonts w:ascii="CorpoS" w:hAnsi="CorpoS" w:cs="CorpoS"/>
        <w:color w:val="000000"/>
        <w:sz w:val="18"/>
        <w:szCs w:val="18"/>
      </w:rPr>
      <w:tab/>
    </w:r>
    <w:r>
      <w:rPr>
        <w:rFonts w:ascii="CorpoS" w:hAnsi="CorpoS" w:cs="CorpoS"/>
        <w:color w:val="000000"/>
        <w:sz w:val="18"/>
        <w:szCs w:val="18"/>
      </w:rPr>
      <w:tab/>
      <w:t>Salesman:  Cho</w:t>
    </w:r>
  </w:p>
  <w:p w14:paraId="3E8A7CFA" w14:textId="77777777" w:rsidR="00945731" w:rsidRDefault="00945731" w:rsidP="00945731">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1E95AC9" w14:textId="77777777" w:rsidR="00945731" w:rsidRDefault="00945731" w:rsidP="00945731">
    <w:pPr>
      <w:widowControl w:val="0"/>
      <w:autoSpaceDE w:val="0"/>
      <w:autoSpaceDN w:val="0"/>
      <w:adjustRightInd w:val="0"/>
      <w:spacing w:line="240" w:lineRule="auto"/>
      <w:ind w:right="-288"/>
      <w:jc w:val="center"/>
      <w:rPr>
        <w:rFonts w:ascii="CorpoS" w:hAnsi="CorpoS" w:cs="CorpoS"/>
        <w:color w:val="000000"/>
        <w:sz w:val="24"/>
        <w:szCs w:val="24"/>
      </w:rPr>
    </w:pPr>
  </w:p>
  <w:p w14:paraId="44FD6DA6" w14:textId="77777777" w:rsidR="00945731" w:rsidRPr="00945731" w:rsidRDefault="00945731" w:rsidP="00945731">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C1CB" w14:textId="77777777" w:rsidR="00945731" w:rsidRDefault="00945731" w:rsidP="00945731">
    <w:pPr>
      <w:pStyle w:val="a3"/>
    </w:pPr>
  </w:p>
  <w:p w14:paraId="03590D0B" w14:textId="77777777" w:rsidR="00945731" w:rsidRPr="00945731" w:rsidRDefault="00945731" w:rsidP="00945731">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31"/>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45B63"/>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45731"/>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D5CF0"/>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67457"/>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EE43"/>
  <w15:docId w15:val="{AFC9E2CA-CFEF-42FC-A35F-11266562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2072</Words>
  <Characters>11813</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2026-06-18T01:34:00Z</dcterms:created>
  <dcterms:modified xsi:type="dcterms:W3CDTF">2026-06-18T01:34:00Z</dcterms:modified>
</cp:coreProperties>
</file>