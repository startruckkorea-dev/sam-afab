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E1B6C" w14:textId="77777777" w:rsidR="0084438B" w:rsidRDefault="0084438B" w:rsidP="0084438B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TR05 Actros-L 2851LS 6x2 G5F 2026-08_87538</w:t>
      </w:r>
    </w:p>
    <w:p w14:paraId="39FEE902" w14:textId="77777777" w:rsidR="0084438B" w:rsidRDefault="0084438B" w:rsidP="0084438B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033DC56D" w14:textId="77777777" w:rsidR="0084438B" w:rsidRDefault="0084438B" w:rsidP="0084438B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L FHS 2651 LSDNA</w:t>
      </w:r>
    </w:p>
    <w:p w14:paraId="73CB95F3" w14:textId="77777777" w:rsidR="0084438B" w:rsidRDefault="0084438B" w:rsidP="0084438B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644483B0" w14:textId="77777777" w:rsidR="0084438B" w:rsidRDefault="0084438B" w:rsidP="0084438B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337CE3CF" w14:textId="77777777" w:rsidR="0084438B" w:rsidRDefault="0084438B" w:rsidP="0084438B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593C531D" w14:textId="77777777" w:rsidR="0084438B" w:rsidRDefault="0084438B" w:rsidP="0084438B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7A4D7458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L FHS</w:t>
      </w:r>
    </w:p>
    <w:p w14:paraId="08755AFE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2651 LSDNA</w:t>
      </w:r>
    </w:p>
    <w:p w14:paraId="1930820A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74F98336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96342512</w:t>
      </w:r>
    </w:p>
    <w:p w14:paraId="232B96B2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5A40E9AD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075188D6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L-cab</w:t>
      </w:r>
    </w:p>
    <w:p w14:paraId="5DFB3E4D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375 kW(510 PS)</w:t>
      </w:r>
    </w:p>
    <w:p w14:paraId="0A91F188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3250 mm</w:t>
      </w:r>
    </w:p>
    <w:p w14:paraId="1BEBB4EB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- kg</w:t>
      </w:r>
    </w:p>
    <w:p w14:paraId="3C884BED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53D5918C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433D8884" w14:textId="77777777" w:rsidR="0084438B" w:rsidRDefault="0084438B" w:rsidP="0084438B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2AAB15EF" w14:textId="77777777" w:rsidR="0084438B" w:rsidRPr="009A0B41" w:rsidRDefault="0084438B" w:rsidP="0084438B">
      <w:pPr>
        <w:rPr>
          <w:rFonts w:asciiTheme="minorHAnsi" w:hAnsiTheme="minorHAnsi" w:cstheme="minorHAnsi"/>
          <w:sz w:val="20"/>
          <w:szCs w:val="20"/>
        </w:rPr>
      </w:pPr>
    </w:p>
    <w:p w14:paraId="3B65D792" w14:textId="2CD8BF0E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73C0AEA6" w14:textId="7EF23499" w:rsidR="00C67748" w:rsidRPr="00172899" w:rsidRDefault="00C67748" w:rsidP="00C67748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41F91E26" w14:textId="77777777" w:rsidR="00C67748" w:rsidRPr="00172899" w:rsidRDefault="00C67748" w:rsidP="00C677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0D067DC9" w14:textId="57964009" w:rsidR="00C67748" w:rsidRPr="00172899" w:rsidRDefault="00C67748" w:rsidP="00C677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196,370.00</w:t>
      </w:r>
    </w:p>
    <w:p w14:paraId="4D1443A9" w14:textId="238AC743" w:rsidR="00C67748" w:rsidRPr="00172899" w:rsidRDefault="00C67748" w:rsidP="00C677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2,651.00</w:t>
      </w:r>
    </w:p>
    <w:p w14:paraId="1D749AB7" w14:textId="0D8D9909" w:rsidR="00C67748" w:rsidRPr="00172899" w:rsidRDefault="00C67748" w:rsidP="00C677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3,516.00</w:t>
      </w:r>
    </w:p>
    <w:p w14:paraId="1D601CAC" w14:textId="0CCC28A5" w:rsidR="00C67748" w:rsidRPr="00172899" w:rsidRDefault="00C67748" w:rsidP="00C677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107,639.00</w:t>
      </w:r>
    </w:p>
    <w:p w14:paraId="0B38C330" w14:textId="34307F8E" w:rsidR="00C67748" w:rsidRPr="00172899" w:rsidRDefault="00C67748" w:rsidP="00C677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17A4CA62" w14:textId="41E6C35A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7F4D87C" w14:textId="5BFF3736" w:rsidR="00C67748" w:rsidRPr="00172899" w:rsidRDefault="00C67748" w:rsidP="00C677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310,176.00</w:t>
      </w:r>
    </w:p>
    <w:p w14:paraId="6191CA07" w14:textId="2DD68DBF" w:rsidR="00C67748" w:rsidRPr="00172899" w:rsidRDefault="00C67748" w:rsidP="00C67748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787AC82F" w14:textId="1102DD6F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195EB0CE" w14:textId="77777777" w:rsidR="00C67748" w:rsidRDefault="00C67748" w:rsidP="00C67748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60B1A0E1" w14:textId="77777777" w:rsidR="00C67748" w:rsidRDefault="00C67748" w:rsidP="00C67748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1975D3F9" w14:textId="64B1B893" w:rsidR="00C67748" w:rsidRDefault="00C67748" w:rsidP="00C67748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5851B113" w14:textId="574A9E8F" w:rsidR="00C67748" w:rsidRDefault="00C67748" w:rsidP="00C67748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{F4476C62-7F54-40F4-B5B3-FD9446654C32}</w:t>
      </w:r>
    </w:p>
    <w:p w14:paraId="510319E4" w14:textId="77777777" w:rsidR="00C67748" w:rsidRPr="00172899" w:rsidRDefault="00C67748" w:rsidP="00C67748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7F05208F" w14:textId="53E98BAB" w:rsidR="00C67748" w:rsidRPr="00172899" w:rsidRDefault="00C67748" w:rsidP="00C67748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</w:p>
    <w:p w14:paraId="02BEFAE6" w14:textId="77777777" w:rsidR="00C67748" w:rsidRPr="00172899" w:rsidRDefault="00C67748" w:rsidP="00C67748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73AC0139" w14:textId="77777777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lastRenderedPageBreak/>
        <w:t xml:space="preserve">Vehicle status / list of reports </w:t>
      </w:r>
    </w:p>
    <w:p w14:paraId="097727F1" w14:textId="157B5377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748" w:rsidRPr="00887EAE" w14:paraId="1C378C9A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B43F2F6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8CC99DD" w14:textId="7DD2A7C6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C67748" w:rsidRPr="00887EAE" w14:paraId="03CDCBCF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A19B734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79615C3" w14:textId="0D963E25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C67748" w:rsidRPr="00887EAE" w14:paraId="03F88F4B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910823E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9614749" w14:textId="42FA1DEB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066A320D" w14:textId="51A33CF7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748" w:rsidRPr="00887EAE" w14:paraId="53032E49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30EC39D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8731BED" w14:textId="7552F265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C67748" w:rsidRPr="00887EAE" w14:paraId="75863FEF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C138288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3837758" w14:textId="7039191E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C67748" w:rsidRPr="00887EAE" w14:paraId="1BCDCE56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A4FB347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E9D8396" w14:textId="351B0E4B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75AC57E8" w14:textId="3A38FFED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748" w:rsidRPr="00887EAE" w14:paraId="29ECA514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FB563C0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CC0C25A" w14:textId="286972CB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C67748" w:rsidRPr="00887EAE" w14:paraId="7EBDA0BE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685B473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26884DC" w14:textId="2EB3493B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C67748" w:rsidRPr="00887EAE" w14:paraId="5C4E0469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BCC9B67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3728B13" w14:textId="2ED16293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ETA check has not yet been carried out for the vehicle. GCW has not yet been retrieved.</w:t>
            </w:r>
          </w:p>
        </w:tc>
      </w:tr>
    </w:tbl>
    <w:p w14:paraId="0F5A41DA" w14:textId="404CA134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748" w:rsidRPr="00887EAE" w14:paraId="709EC12B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49CFCDF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59DC516" w14:textId="4C86692B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C67748" w:rsidRPr="00887EAE" w14:paraId="7CCF71BD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5658935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34D7005" w14:textId="70B679C6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C67748" w:rsidRPr="00887EAE" w14:paraId="0E483C04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D4B5EAA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F7B751B" w14:textId="66FE3543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16D499B6" w14:textId="39CE576C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748" w:rsidRPr="00887EAE" w14:paraId="201A0147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5198DEA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066500D" w14:textId="2DD193AC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 evaluation</w:t>
            </w:r>
          </w:p>
        </w:tc>
      </w:tr>
      <w:tr w:rsidR="00C67748" w:rsidRPr="00887EAE" w14:paraId="7406F7A8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0AFD2B1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432983C" w14:textId="526A5DA5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C67748" w:rsidRPr="00887EAE" w14:paraId="068260A5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A57DB45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783CDFE" w14:textId="360C2133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VAZ-check is still not done.</w:t>
            </w:r>
          </w:p>
        </w:tc>
      </w:tr>
    </w:tbl>
    <w:p w14:paraId="6B9DEAB5" w14:textId="01F02141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748" w:rsidRPr="00887EAE" w14:paraId="1CE87988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44204E3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3C237EF" w14:textId="0E431A1C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C67748" w:rsidRPr="00887EAE" w14:paraId="14AEC07E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D8B289B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EA17FBF" w14:textId="02467C81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C67748" w:rsidRPr="00887EAE" w14:paraId="4DFFA4C3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F1B703A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AAD1B5E" w14:textId="3A30931A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28B7E657" w14:textId="0F2084CA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748" w:rsidRPr="00887EAE" w14:paraId="47729D38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20C611C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FF65048" w14:textId="1DCEE189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C67748" w:rsidRPr="00887EAE" w14:paraId="3C97B9F1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30636A0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06A6453" w14:textId="6832716B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C67748" w:rsidRPr="00887EAE" w14:paraId="671C9D31" w14:textId="77777777" w:rsidTr="00DB0A40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3C51AB5" w14:textId="77777777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B9E6885" w14:textId="180C3CBE" w:rsidR="00C67748" w:rsidRPr="00887EAE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4FC749B3" w14:textId="566DA6E2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2B633D42" w14:textId="5625E158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1931CFAA" w14:textId="77777777" w:rsidR="00C67748" w:rsidRDefault="00C67748" w:rsidP="00C67748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257F92F4" w14:textId="77777777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A355888" w14:textId="79553D84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B923498" w14:textId="77777777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12F8873C" w14:textId="77777777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6368BE5E" w14:textId="3C8C9C4E" w:rsidR="00C67748" w:rsidRDefault="00C67748" w:rsidP="00C677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1AD5535C" w14:textId="68C780D7" w:rsidR="00C67748" w:rsidRDefault="00C67748" w:rsidP="00C67748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2b8a10511b394fae9b1508a795c3f224"/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04EBAE3E" w14:textId="118744AB" w:rsidR="00C67748" w:rsidRDefault="00C67748" w:rsidP="00C67748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710.00</w:t>
      </w:r>
      <w:r>
        <w:rPr>
          <w:rFonts w:ascii="CorpoS" w:hAnsi="CorpoS" w:cs="CorpoS"/>
          <w:color w:val="000000"/>
        </w:rPr>
        <w:tab/>
      </w:r>
    </w:p>
    <w:p w14:paraId="1E3D9200" w14:textId="63681F5F" w:rsidR="00C67748" w:rsidRDefault="00C67748" w:rsidP="00C67748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 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43</w:t>
      </w:r>
    </w:p>
    <w:p w14:paraId="3B16CC89" w14:textId="561AFC5B" w:rsidR="00C67748" w:rsidRDefault="00C67748" w:rsidP="00C67748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287.00</w:t>
      </w:r>
      <w:r>
        <w:rPr>
          <w:rFonts w:ascii="CorpoS" w:hAnsi="CorpoS" w:cs="CorpoS"/>
          <w:color w:val="000000"/>
        </w:rPr>
        <w:tab/>
      </w:r>
    </w:p>
    <w:p w14:paraId="445C177B" w14:textId="59E187AF" w:rsidR="00C67748" w:rsidRDefault="00C67748" w:rsidP="00C67748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 bumper, lower entry, wheel arch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48</w:t>
      </w:r>
    </w:p>
    <w:p w14:paraId="1BFDA2C7" w14:textId="203C16A6" w:rsidR="00C67748" w:rsidRDefault="00C67748" w:rsidP="00C67748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7194</w:t>
      </w:r>
      <w:r>
        <w:rPr>
          <w:rFonts w:ascii="CorpoS" w:hAnsi="CorpoS" w:cs="CorpoS"/>
          <w:color w:val="000000"/>
        </w:rPr>
        <w:tab/>
        <w:t xml:space="preserve">RAL </w:t>
      </w:r>
      <w:r>
        <w:rPr>
          <w:rFonts w:ascii="CorpoS" w:hAnsi="CorpoS" w:cs="CorpoS"/>
          <w:color w:val="000000"/>
        </w:rPr>
        <w:t>7005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mouse grey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1,654.00</w:t>
      </w:r>
      <w:r>
        <w:rPr>
          <w:rFonts w:ascii="CorpoS" w:hAnsi="CorpoS" w:cs="CorpoS"/>
          <w:color w:val="000000"/>
        </w:rPr>
        <w:tab/>
      </w:r>
    </w:p>
    <w:bookmarkEnd w:id="2"/>
    <w:p w14:paraId="6C5A5EA4" w14:textId="600DCDF6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1EDBC2D" w14:textId="4EFBB75D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858FB43" w14:textId="77777777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08AC2F48" w14:textId="77777777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509E8D09" w14:textId="00977F4F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6D956EBB" w14:textId="0842AA9A" w:rsidR="00C67748" w:rsidRDefault="00C67748" w:rsidP="00C677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41389AF2" w14:textId="1503A5AE" w:rsidR="00C67748" w:rsidRDefault="00C67748" w:rsidP="00C67748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3" w:name="W_4009_43ac868d6901413482ac0186dcc8cd92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339CFCDF" w14:textId="5C5BA6A6" w:rsidR="00C67748" w:rsidRDefault="00C67748" w:rsidP="00C67748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p w14:paraId="4FEA8DFE" w14:textId="49762BF6" w:rsidR="00C67748" w:rsidRDefault="00C67748" w:rsidP="00C67748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745628E1" w14:textId="4E52E400" w:rsidR="00C67748" w:rsidRDefault="00C67748" w:rsidP="00C67748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drive</w:t>
      </w:r>
      <w:r>
        <w:rPr>
          <w:rFonts w:ascii="CorpoS" w:hAnsi="CorpoS" w:cs="CorpoS"/>
          <w:color w:val="000000"/>
        </w:rPr>
        <w:tab/>
      </w:r>
    </w:p>
    <w:p w14:paraId="18C5DB52" w14:textId="3433614D" w:rsidR="00C67748" w:rsidRDefault="00C67748" w:rsidP="00C67748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797B951A" w14:textId="7B9437A9" w:rsidR="00C67748" w:rsidRDefault="00C67748" w:rsidP="00C67748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bookmarkEnd w:id="3"/>
    <w:p w14:paraId="15140F1E" w14:textId="3B4BF4B8" w:rsidR="00C67748" w:rsidRDefault="00C67748" w:rsidP="00C677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D94B15D" w14:textId="1708E421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C6510DC" w14:textId="77777777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1C4473C2" w14:textId="77777777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091996EC" w14:textId="77777777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35BF8D1D" w14:textId="3DFFBD2B" w:rsidR="00C67748" w:rsidRDefault="00C67748" w:rsidP="00C67748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53DCC719" w14:textId="410D275A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4" w:name="W_4053_256f8f4286224ebaa901aa5562ad41de"/>
    </w:p>
    <w:p w14:paraId="57CEE425" w14:textId="1A37D8C7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National Version</w:t>
      </w:r>
    </w:p>
    <w:p w14:paraId="37134605" w14:textId="632629E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*&gt;&gt;&gt;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31C1739" w14:textId="46E3EF14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7B3E84F" w14:textId="1049799E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Chassis version</w:t>
      </w:r>
    </w:p>
    <w:p w14:paraId="6BE3E940" w14:textId="6A16D3C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3AA7A34" w14:textId="4912F1DE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0304707" w14:textId="57942ED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C1J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2B548A2" w14:textId="15D25B86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FB04BFD" w14:textId="6DC8CE39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 load distribution</w:t>
      </w:r>
    </w:p>
    <w:p w14:paraId="695FFA48" w14:textId="61AAEEB8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28.0 t (8.0/10.0/10.0)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0E4518C" w14:textId="13D2BCC1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219557A" w14:textId="63D43BB2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Engine</w:t>
      </w:r>
    </w:p>
    <w:p w14:paraId="00F11F90" w14:textId="1DD6576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OM471,inline 6, 12.8 l, 375kW (510hp),2500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BBE393" w14:textId="00D4073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3. Engine generation OM471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5,972.00</w:t>
      </w:r>
    </w:p>
    <w:p w14:paraId="414640B1" w14:textId="6B42BEE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5A910E4" w14:textId="1F555BF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DB9648D" w14:textId="76BF5AAE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571EA6B" w14:textId="467B69E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737948D" w14:textId="288F491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48945D57" w14:textId="62DDD99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Water pump, governed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7E9136A" w14:textId="1C8DA3E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73.00</w:t>
      </w:r>
    </w:p>
    <w:p w14:paraId="1F094AA5" w14:textId="66AC9E54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7A93F266" w14:textId="7CDD7DF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two-stage, deactivatable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E4FA7A4" w14:textId="01EEFB63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65428EB" w14:textId="130974A0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5B2BB74" w14:textId="1277E67B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Clutch &amp; transmission</w:t>
      </w:r>
    </w:p>
    <w:p w14:paraId="74CE232F" w14:textId="052B7E1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748B790" w14:textId="0005B82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01D2D03" w14:textId="7FA6BD2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0DDB738" w14:textId="7C3135C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3BD85EF" w14:textId="4B323C7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4D93B26" w14:textId="08583D39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B949F0C" w14:textId="74D881C7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FA66AFE" w14:textId="2F13EAAF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Axles &amp; suspension</w:t>
      </w:r>
    </w:p>
    <w:p w14:paraId="2E639819" w14:textId="53493E0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offset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68A2C0" w14:textId="0385B362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8.0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599.00</w:t>
      </w:r>
    </w:p>
    <w:p w14:paraId="66C46E29" w14:textId="6CEBD45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440,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233AE8D" w14:textId="7126C6F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A3D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 with active lubrication, uncontrolled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4FB4B34" w14:textId="02CD1DF9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28F7AAE" w14:textId="762FC764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2.533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BD2B660" w14:textId="7AF7B01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with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4,156.00</w:t>
      </w:r>
    </w:p>
    <w:p w14:paraId="0C1053B0" w14:textId="3E08234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Lowered frame, with residual bellow pressure ctrl.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564.00</w:t>
      </w:r>
    </w:p>
    <w:p w14:paraId="3727B564" w14:textId="084C44C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5FF7C2FE" w14:textId="7AC85B9F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F007340" w14:textId="46BAD025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Wheels &amp; tyres</w:t>
      </w:r>
    </w:p>
    <w:p w14:paraId="0F522416" w14:textId="405B0EA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Light-alloy wheels, 9.00x22.5, matt, Alcoa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5,932.00</w:t>
      </w:r>
    </w:p>
    <w:p w14:paraId="5C427FBF" w14:textId="03A4BAF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1.A.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2x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2AEF9D45" w14:textId="621E50E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   4x   315/70 R 22,5   Regio RR drive   Michelin   X Multi Energy D2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323DEA6A" w14:textId="1D3162D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4x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547E3E24" w14:textId="1EEB97C9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A22C18D" w14:textId="76CD3249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Frame and components attached to frame</w:t>
      </w:r>
    </w:p>
    <w:p w14:paraId="7267E2DC" w14:textId="08AAC97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116088A" w14:textId="10E913E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8F1DD1F" w14:textId="6D4B8E3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single-circuit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1A50381" w14:textId="1F51F9B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01B3B86" w14:textId="37777AB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495DE0E4" w14:textId="3BEDEF33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CA8E9C" w14:textId="2FB942E8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AF1C829" w14:textId="0556C40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9E11249" w14:textId="24D24BF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8105048" w14:textId="0E3625E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F10ACA" w14:textId="446FFD5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220 l, right, 650 x 700 x 600 mm,alu.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932.00</w:t>
      </w:r>
    </w:p>
    <w:p w14:paraId="0AFFBC12" w14:textId="422390A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148.00</w:t>
      </w:r>
    </w:p>
    <w:p w14:paraId="14C5EC2F" w14:textId="4683E938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4B8CA2AB" w14:textId="0D6F382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31F8E1DF" w14:textId="2C536AA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D4659AA" w14:textId="30C22024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AA53BC" w14:textId="5B9534E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3DACA12E" w14:textId="0D19E58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A3F4D44" w14:textId="614FACF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2550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491C307" w14:textId="11FFEEE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222E7A41" w14:textId="086FE6F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2B8583E0" w14:textId="65B5E7A8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CZE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mudguard, fender skirt, aerodynam.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AEBE71B" w14:textId="0F25CD34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34989DB" w14:textId="617C1DA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CSK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Underbody panelling, ProCabin,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BEEDC30" w14:textId="31BC29D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plastic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034CEA3" w14:textId="166FD0E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479548F" w14:textId="55691B9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23FC56C" w14:textId="3EC0AE1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2B6C7158" w14:textId="1F0226E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758B72F6" w14:textId="016A5B53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8134D7F" w14:textId="0140BAE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Q9P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 41mm (16mm + 25mm adaptor), 36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1,100.00</w:t>
      </w:r>
    </w:p>
    <w:p w14:paraId="5AC5356F" w14:textId="71BB72F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84A9063" w14:textId="66D68E7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13CF44D" w14:textId="619AB33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06FB40C" w14:textId="7A70583A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85AF166" w14:textId="5B4FDF92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Brake system</w:t>
      </w:r>
    </w:p>
    <w:p w14:paraId="43EBA302" w14:textId="5F26C962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747309B" w14:textId="5A93583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CD4A1D9" w14:textId="6E2F4A99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Heating, electronic air-processing unit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19374548" w14:textId="1362E874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33B8CFE" w14:textId="3DC31A42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B4L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All compressed air tanks,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802.00</w:t>
      </w:r>
    </w:p>
    <w:p w14:paraId="42A612CE" w14:textId="0AC5646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0D0F15F" w14:textId="70552B8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D2CE6B5" w14:textId="54B63513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E9BAC02" w14:textId="3755487F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exterior</w:t>
      </w:r>
    </w:p>
    <w:p w14:paraId="7522A51C" w14:textId="09914734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5157146" w14:textId="44FFF89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7D59F5F" w14:textId="188E2E0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706AFDF" w14:textId="6D2D785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A9C4946" w14:textId="6E6E9CFE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ProCabin-Giga,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25,827.00</w:t>
      </w:r>
    </w:p>
    <w:p w14:paraId="69F38063" w14:textId="19B5351E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FAV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version ProCabin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A140E39" w14:textId="2E03A3A4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FZY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width, 2500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00CE0CF" w14:textId="6E1ADF0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GigaSpace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3A4C59E" w14:textId="1254AF5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82BDAEE" w14:textId="021B3C6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1,494.00</w:t>
      </w:r>
    </w:p>
    <w:p w14:paraId="3D0E3332" w14:textId="7A0B14F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electrohydraulic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963.00</w:t>
      </w:r>
    </w:p>
    <w:p w14:paraId="2F52CD14" w14:textId="0B10F3B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69.00</w:t>
      </w:r>
    </w:p>
    <w:p w14:paraId="717A0D13" w14:textId="3D9F99D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EB67918" w14:textId="7242512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08CC406D" w14:textId="5A91FE39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Sliding/tilting sunroof, electric, glass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212.00</w:t>
      </w:r>
    </w:p>
    <w:p w14:paraId="59DC1F2C" w14:textId="55CFF9B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FDE4455" w14:textId="65FC4FA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DDA2D6D" w14:textId="4E16B7B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9CCE468" w14:textId="712E278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2DD74B0" w14:textId="53473234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Top entrance, painted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612.00</w:t>
      </w:r>
    </w:p>
    <w:p w14:paraId="26F8843C" w14:textId="1219113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D9360D4" w14:textId="61A3CB4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F5F1CF6" w14:textId="0292ED4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12160401" w14:textId="3B9A828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2,558.00</w:t>
      </w:r>
    </w:p>
    <w:p w14:paraId="0A3E3FF1" w14:textId="0FB14F7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bracket, chrome, lower cover, cab colour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72AE183" w14:textId="009580B3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A56F012" w14:textId="76F10C79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cladding, aerodynamically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5589C4A" w14:textId="24B1B653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side deflectors, without air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1,777.00</w:t>
      </w:r>
    </w:p>
    <w:p w14:paraId="2441AB82" w14:textId="1E5F1B32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395B4C6B" w14:textId="173B339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7F156079" w14:textId="74591DE4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42E6A2" w14:textId="4EC214E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533FAD1D" w14:textId="5283848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602A8FE" w14:textId="6D07BA43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Extended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90EB777" w14:textId="46CF1BCA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4A11458" w14:textId="36533F63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interior</w:t>
      </w:r>
    </w:p>
    <w:p w14:paraId="02962BB8" w14:textId="6CB3834E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1,355.00</w:t>
      </w:r>
    </w:p>
    <w:p w14:paraId="3B03F880" w14:textId="7B4BCD18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comfort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1,960.00</w:t>
      </w:r>
    </w:p>
    <w:p w14:paraId="20A9D783" w14:textId="78B882AE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version, Korea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2,082.00</w:t>
      </w:r>
    </w:p>
    <w:p w14:paraId="751B542D" w14:textId="670E623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A5FF7B7" w14:textId="5051E948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F36485" w14:textId="5847543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CD0F292" w14:textId="1B49DA73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1F7D940C" w14:textId="04B12D5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CBE3025" w14:textId="048B387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204.00</w:t>
      </w:r>
    </w:p>
    <w:p w14:paraId="542DE857" w14:textId="1D870842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789FA529" w14:textId="2765546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Luxury 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BD19D0C" w14:textId="1873BC3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 topper for lower comfort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056F1D1" w14:textId="27D5259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Mattress, ExtraPremiumComfort,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500.00</w:t>
      </w:r>
    </w:p>
    <w:p w14:paraId="12DA622D" w14:textId="07D5962E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B904005" w14:textId="4270368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5F6F755" w14:textId="10955AB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2EF7FBA" w14:textId="5A13662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344BF1A" w14:textId="26584BF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Roller sunblind, 1-piece, electric,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82A7139" w14:textId="726DBA6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C9E3C1B" w14:textId="07E489A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29575188" w14:textId="248BD06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4BDB3A68" w14:textId="77AC6BB9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455E2B62" w14:textId="3DEC097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Remote Truck 3.0 App pre-installation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100.00</w:t>
      </w:r>
    </w:p>
    <w:p w14:paraId="377BB9EA" w14:textId="756B075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J2K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Speaker, 2-way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114.00</w:t>
      </w:r>
    </w:p>
    <w:p w14:paraId="6DBC6E07" w14:textId="231F63A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6CD6434C" w14:textId="664E8BD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002EC5A4" w14:textId="3299B9F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TruckLive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61B1C5F" w14:textId="7EFB1DB2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Wireless charger for mobile phones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687.00</w:t>
      </w:r>
    </w:p>
    <w:p w14:paraId="6EADE39E" w14:textId="564E630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7865506" w14:textId="7AC8859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72AFE50" w14:textId="0D503CA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8AD271F" w14:textId="5507605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switch, on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297.00</w:t>
      </w:r>
    </w:p>
    <w:p w14:paraId="715E1EB5" w14:textId="3B559FC9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ambient lighting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330.00</w:t>
      </w:r>
    </w:p>
    <w:p w14:paraId="30DF8CA5" w14:textId="2EE6C51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LED reading lamps, gooseneck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A1545CB" w14:textId="4FB3742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30D42E56" w14:textId="21F4D5F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74CFE37" w14:textId="0A26B74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F02F75A" w14:textId="48C9482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air conditioning,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940BDAF" w14:textId="2037C5A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climate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4FF71ED" w14:textId="56934919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E66E6E" w14:textId="50A1ECD9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ACE0A41" w14:textId="18DBC0B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05792D82" w14:textId="6DB0753E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0232CBC" w14:textId="7710746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32E5621" w14:textId="068D130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Flexible shelving sys.,f. stowage above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343C9F6" w14:textId="2F48ED5E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56AF7F3" w14:textId="38EC10B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1,930.00</w:t>
      </w:r>
    </w:p>
    <w:p w14:paraId="653B46AD" w14:textId="4E4BB0FE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2EF3D53" w14:textId="0CABE38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TrendLine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2,045.00</w:t>
      </w:r>
    </w:p>
    <w:p w14:paraId="0BE1B04A" w14:textId="3180CE32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C34B8C8" w14:textId="1C51F595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Electrics / electronics</w:t>
      </w:r>
    </w:p>
    <w:p w14:paraId="3DA1CFCF" w14:textId="3C217CA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890F747" w14:textId="5C78DF58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Alternator, controlled 24-30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4D28608" w14:textId="6A80DA8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D450E4E" w14:textId="418D30C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152.00</w:t>
      </w:r>
    </w:p>
    <w:p w14:paraId="461048AB" w14:textId="0BF75C69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5CAA79" w14:textId="0C9C134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448BA8CC" w14:textId="788C3C2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functions, for body manufacturer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121.00</w:t>
      </w:r>
    </w:p>
    <w:p w14:paraId="5341256B" w14:textId="1062D41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21B44A9" w14:textId="0B8F4BC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763BC2F5" w14:textId="5CE4B2F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5CF9D3D" w14:textId="737E212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48A724C" w14:textId="5D1D535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Intelligent Light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392.00</w:t>
      </w:r>
    </w:p>
    <w:p w14:paraId="2CFBC5D8" w14:textId="77681178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56FFA97" w14:textId="3A3B766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tail lights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1013C34" w14:textId="73B23528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67966ED5" w14:textId="45E1D423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side turn signal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BE099DA" w14:textId="4C86A15A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67744DC" w14:textId="222A62F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F5712B6" w14:textId="07EFF38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star, illuminated from behind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539.00</w:t>
      </w:r>
    </w:p>
    <w:p w14:paraId="43DABE32" w14:textId="5E356872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EB30238" w14:textId="6842E0D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59929C7" w14:textId="45C78FA2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1B9EBCB9" w14:textId="0B6DD73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5C82EF7" w14:textId="45B37923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4537D60" w14:textId="0A8071F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28276E6" w14:textId="41F0445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59BF236" w14:textId="18E413E5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A0806DE" w14:textId="53713748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2DFCD4D" w14:textId="1660C32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Sensor position, side radar, widened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88B6FA2" w14:textId="650D84B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7BA3A8B" w14:textId="744EC7B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3C6090D2" w14:textId="6F2561F1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FA096AA" w14:textId="4A53E929" w:rsidR="00C67748" w:rsidRDefault="00C67748" w:rsidP="00C67748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Additional scopes</w:t>
      </w:r>
    </w:p>
    <w:p w14:paraId="2EC0D173" w14:textId="6F62DC7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454698DD" w14:textId="2A724CD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Climate Package, with noise/heat insulation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6,601.00</w:t>
      </w:r>
    </w:p>
    <w:p w14:paraId="6121C3CD" w14:textId="739ABFA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O8K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774.00</w:t>
      </w:r>
    </w:p>
    <w:p w14:paraId="676F9979" w14:textId="00B3E906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795.00</w:t>
      </w:r>
    </w:p>
    <w:p w14:paraId="5C0DC7C5" w14:textId="58480242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22174840" w14:textId="71246D9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0846504" w14:textId="74602B1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A185377" w14:textId="6BB652B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16B8410A" w14:textId="61A792E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5A5D6738" w14:textId="02664072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6DFF5395" w14:textId="16D31F9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5FC3FCCE" w14:textId="580C5FC1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FC0772E" w14:textId="6EDEA3C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F9485D9" w14:textId="3EF1D44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862FDD3" w14:textId="76B0D744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8C63955" w14:textId="344EE683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C6F3EEB" w14:textId="6C8C25F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87C76E6" w14:textId="5FFA6EA9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p w14:paraId="429F7D3A" w14:textId="35AD078E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V2B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B02AECB" w14:textId="122FEB2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22FC905" w14:textId="325CCB0B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1DF0910" w14:textId="58B3A594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DCDF25" w14:textId="3A6BCA4F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6284F4B" w14:textId="25AD6EC7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26FC545" w14:textId="7D2773E8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5E44978" w14:textId="7EA29B40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EAFB21A" w14:textId="0D20995C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FF671FA" w14:textId="58F4313D" w:rsidR="00C67748" w:rsidRDefault="00C67748" w:rsidP="00C67748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6E63E09D" w14:textId="3B5F0CFF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622743C" w14:textId="789BE29B" w:rsidR="00C67748" w:rsidRDefault="00C67748" w:rsidP="00C67748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5CC339E" w14:textId="7B229430" w:rsidR="00C67748" w:rsidRDefault="00C67748" w:rsidP="00C67748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5E4E194" w14:textId="77777777" w:rsidR="00C67748" w:rsidRDefault="00C67748" w:rsidP="00C67748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</w:rPr>
      </w:pPr>
    </w:p>
    <w:p w14:paraId="48AED8E9" w14:textId="77777777" w:rsidR="00C67748" w:rsidRDefault="00C67748" w:rsidP="00C67748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76C43CEE" w14:textId="77777777" w:rsidR="00C67748" w:rsidRDefault="00C67748" w:rsidP="00C67748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C67748" w:rsidRPr="00BE7081" w14:paraId="18BA1194" w14:textId="77777777" w:rsidTr="00DB0A4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271F1" w14:textId="77777777" w:rsidR="00C67748" w:rsidRPr="00BE7081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C67748" w:rsidRPr="00BE7081" w14:paraId="550A3148" w14:textId="77777777" w:rsidTr="00DB0A4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12B3D" w14:textId="77777777" w:rsidR="00C67748" w:rsidRPr="00BE7081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2024A026" w14:textId="430392C6" w:rsidR="00C67748" w:rsidRPr="00BE7081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5" w:name="W_4002_6ee963de38254971aebfdf507322eaa3"/>
            <w:r>
              <w:rPr>
                <w:rFonts w:ascii="CorpoS" w:hAnsi="CorpoS" w:cs="CorpoS"/>
                <w:color w:val="000000"/>
                <w:sz w:val="20"/>
                <w:szCs w:val="20"/>
              </w:rPr>
              <w:t>A1Z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A3D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M3D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V2B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5"/>
          </w:p>
          <w:p w14:paraId="3820953E" w14:textId="77777777" w:rsidR="00C67748" w:rsidRPr="00BE7081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C67748" w:rsidRPr="00BE7081" w14:paraId="4FC6D132" w14:textId="77777777" w:rsidTr="00DB0A4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1751F" w14:textId="77777777" w:rsidR="00C67748" w:rsidRPr="00BE7081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C67748" w:rsidRPr="00BE7081" w14:paraId="5C38315E" w14:textId="77777777" w:rsidTr="00DB0A4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44815" w14:textId="77777777" w:rsidR="00C67748" w:rsidRPr="00BE7081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515DFABC" w14:textId="35DEBFBA" w:rsidR="00C67748" w:rsidRPr="00BE7081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6" w:name="W_4003_99c9c7ff9af6406a8f832f9299793ef5"/>
            <w:r>
              <w:rPr>
                <w:rFonts w:ascii="CorpoS" w:hAnsi="CorpoS" w:cs="CorpoS"/>
                <w:color w:val="000000"/>
                <w:sz w:val="20"/>
                <w:szCs w:val="20"/>
              </w:rPr>
              <w:t>A1A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CSK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CZE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lastRenderedPageBreak/>
              <w:t>D3K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FAV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FZY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J5P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O8K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Q9P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1D68E57A" w14:textId="77777777" w:rsidR="00C67748" w:rsidRPr="00BE7081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C67748" w:rsidRPr="00BE7081" w14:paraId="65FD9060" w14:textId="77777777" w:rsidTr="00DB0A40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B7E4" w14:textId="77777777" w:rsidR="00C67748" w:rsidRPr="00BE7081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lastRenderedPageBreak/>
              <w:t>Additional equipment</w:t>
            </w:r>
          </w:p>
        </w:tc>
      </w:tr>
      <w:tr w:rsidR="00C67748" w:rsidRPr="00BE7081" w14:paraId="425CB130" w14:textId="77777777" w:rsidTr="00DB0A40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8981A" w14:textId="77777777" w:rsidR="00C67748" w:rsidRPr="00BE7081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59D602F0" w14:textId="3B07D4D4" w:rsidR="00C67748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023B9200" w14:textId="77777777" w:rsidR="00C67748" w:rsidRPr="00BE7081" w:rsidRDefault="00C67748" w:rsidP="00DB0A4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79065833" w14:textId="77777777" w:rsidR="00C67748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0372A49A" w14:textId="77777777" w:rsidR="00C67748" w:rsidRPr="007539D1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7539D1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79EE1937" w14:textId="58C28F7F" w:rsidR="00C67748" w:rsidRDefault="00C67748" w:rsidP="00C67748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p w14:paraId="3E4A488B" w14:textId="77777777" w:rsidR="00C67748" w:rsidRPr="007539D1" w:rsidRDefault="00C67748" w:rsidP="00C67748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  <w:lang w:val="en-US"/>
        </w:rPr>
      </w:pPr>
    </w:p>
    <w:sectPr w:rsidR="00C67748" w:rsidRPr="007539D1" w:rsidSect="00C677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5390F" w14:textId="77777777" w:rsidR="00FA5143" w:rsidRDefault="00FA5143" w:rsidP="00CB6D47">
      <w:r>
        <w:separator/>
      </w:r>
    </w:p>
    <w:p w14:paraId="71AAD8A0" w14:textId="77777777" w:rsidR="00FA5143" w:rsidRDefault="00FA5143"/>
  </w:endnote>
  <w:endnote w:type="continuationSeparator" w:id="0">
    <w:p w14:paraId="7C683BE2" w14:textId="77777777" w:rsidR="00FA5143" w:rsidRDefault="00FA5143" w:rsidP="00CB6D47">
      <w:r>
        <w:continuationSeparator/>
      </w:r>
    </w:p>
    <w:p w14:paraId="45CE4F07" w14:textId="77777777" w:rsidR="00FA5143" w:rsidRDefault="00FA51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EA10F" w14:textId="77777777" w:rsidR="00C67748" w:rsidRDefault="00C6774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DA9B6" w14:textId="77777777" w:rsidR="00C67748" w:rsidRDefault="00C67748" w:rsidP="00C67748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68B473DF" w14:textId="77777777" w:rsidR="00C67748" w:rsidRDefault="00C67748" w:rsidP="00C67748">
    <w:r>
      <w:rPr>
        <w:rFonts w:ascii="CorpoS" w:hAnsi="CorpoS" w:cs="CorpoS"/>
        <w:color w:val="000000"/>
        <w:sz w:val="16"/>
        <w:szCs w:val="16"/>
      </w:rPr>
      <w:t>P 261.00.00/D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TR05 Actros-L 2851LS 6x2 G5F 2026-08_87538</w:t>
    </w:r>
  </w:p>
  <w:p w14:paraId="50E286F2" w14:textId="77777777" w:rsidR="00857115" w:rsidRPr="00C67748" w:rsidRDefault="00857115" w:rsidP="00C67748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594E" w14:textId="77777777" w:rsidR="00C67748" w:rsidRDefault="00C67748" w:rsidP="00C67748">
    <w:pPr>
      <w:pStyle w:val="a4"/>
    </w:pPr>
  </w:p>
  <w:p w14:paraId="26C4E2D4" w14:textId="77777777" w:rsidR="00C67748" w:rsidRPr="00C67748" w:rsidRDefault="00C67748" w:rsidP="00C67748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B9ADE" w14:textId="77777777" w:rsidR="00FA5143" w:rsidRDefault="00FA5143" w:rsidP="00CB6D47">
      <w:r>
        <w:separator/>
      </w:r>
    </w:p>
    <w:p w14:paraId="34210DB7" w14:textId="77777777" w:rsidR="00FA5143" w:rsidRDefault="00FA5143"/>
  </w:footnote>
  <w:footnote w:type="continuationSeparator" w:id="0">
    <w:p w14:paraId="7B0C7A0F" w14:textId="77777777" w:rsidR="00FA5143" w:rsidRDefault="00FA5143" w:rsidP="00CB6D47">
      <w:r>
        <w:continuationSeparator/>
      </w:r>
    </w:p>
    <w:p w14:paraId="28B39E8A" w14:textId="77777777" w:rsidR="00FA5143" w:rsidRDefault="00FA51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6224" w14:textId="77777777" w:rsidR="00C67748" w:rsidRDefault="00C6774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E9F01" w14:textId="77777777" w:rsidR="00C67748" w:rsidRDefault="00C67748" w:rsidP="00C67748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7F66C7D8" w14:textId="77777777" w:rsidR="00C67748" w:rsidRDefault="00C67748" w:rsidP="00C67748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L FHS 2651 LSDNA</w:t>
    </w:r>
  </w:p>
  <w:p w14:paraId="250DAB8C" w14:textId="77777777" w:rsidR="00C67748" w:rsidRDefault="00C67748" w:rsidP="00C67748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187AD9ED" w14:textId="77777777" w:rsidR="00C67748" w:rsidRDefault="00C67748" w:rsidP="00C67748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2026-05-12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3C071830" w14:textId="77777777" w:rsidR="00C67748" w:rsidRDefault="00C67748" w:rsidP="00C67748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7737C107" w14:textId="77777777" w:rsidR="00C67748" w:rsidRDefault="00C67748" w:rsidP="00C67748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5662845A" w14:textId="77777777" w:rsidR="00C67748" w:rsidRPr="00C67748" w:rsidRDefault="00C67748" w:rsidP="00C67748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286CA" w14:textId="77777777" w:rsidR="00C67748" w:rsidRDefault="00C67748" w:rsidP="00C67748">
    <w:pPr>
      <w:pStyle w:val="a3"/>
    </w:pPr>
  </w:p>
  <w:p w14:paraId="7A90A1A3" w14:textId="77777777" w:rsidR="00C67748" w:rsidRPr="00C67748" w:rsidRDefault="00C67748" w:rsidP="00C67748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174471">
    <w:abstractNumId w:val="12"/>
  </w:num>
  <w:num w:numId="2" w16cid:durableId="1397821207">
    <w:abstractNumId w:val="4"/>
  </w:num>
  <w:num w:numId="3" w16cid:durableId="1584608845">
    <w:abstractNumId w:val="1"/>
  </w:num>
  <w:num w:numId="4" w16cid:durableId="186607710">
    <w:abstractNumId w:val="6"/>
  </w:num>
  <w:num w:numId="5" w16cid:durableId="1389263214">
    <w:abstractNumId w:val="2"/>
  </w:num>
  <w:num w:numId="6" w16cid:durableId="1411392102">
    <w:abstractNumId w:val="14"/>
  </w:num>
  <w:num w:numId="7" w16cid:durableId="365259642">
    <w:abstractNumId w:val="10"/>
  </w:num>
  <w:num w:numId="8" w16cid:durableId="1573150715">
    <w:abstractNumId w:val="7"/>
  </w:num>
  <w:num w:numId="9" w16cid:durableId="1824200399">
    <w:abstractNumId w:val="9"/>
  </w:num>
  <w:num w:numId="10" w16cid:durableId="158890322">
    <w:abstractNumId w:val="5"/>
  </w:num>
  <w:num w:numId="11" w16cid:durableId="1284268275">
    <w:abstractNumId w:val="13"/>
  </w:num>
  <w:num w:numId="12" w16cid:durableId="1026642076">
    <w:abstractNumId w:val="11"/>
  </w:num>
  <w:num w:numId="13" w16cid:durableId="948585247">
    <w:abstractNumId w:val="8"/>
  </w:num>
  <w:num w:numId="14" w16cid:durableId="1146362038">
    <w:abstractNumId w:val="0"/>
  </w:num>
  <w:num w:numId="15" w16cid:durableId="177894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48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A06C1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C72F3"/>
    <w:rsid w:val="001D3780"/>
    <w:rsid w:val="001E16A2"/>
    <w:rsid w:val="002115E7"/>
    <w:rsid w:val="00213BC8"/>
    <w:rsid w:val="00216B23"/>
    <w:rsid w:val="0022261D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4438B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0B41"/>
    <w:rsid w:val="009A1359"/>
    <w:rsid w:val="009A143E"/>
    <w:rsid w:val="009A3E5A"/>
    <w:rsid w:val="009C01C0"/>
    <w:rsid w:val="009D6B5C"/>
    <w:rsid w:val="009E071D"/>
    <w:rsid w:val="009E0F18"/>
    <w:rsid w:val="009E6AF8"/>
    <w:rsid w:val="009F1BD5"/>
    <w:rsid w:val="00A01FCF"/>
    <w:rsid w:val="00A151CA"/>
    <w:rsid w:val="00A3469B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E15A2"/>
    <w:rsid w:val="00BF0967"/>
    <w:rsid w:val="00C100D8"/>
    <w:rsid w:val="00C21630"/>
    <w:rsid w:val="00C27C18"/>
    <w:rsid w:val="00C34CB7"/>
    <w:rsid w:val="00C6385D"/>
    <w:rsid w:val="00C67748"/>
    <w:rsid w:val="00C7271C"/>
    <w:rsid w:val="00C7576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4F43"/>
    <w:rsid w:val="00DB0EEF"/>
    <w:rsid w:val="00DD0C34"/>
    <w:rsid w:val="00DE7D22"/>
    <w:rsid w:val="00E0761A"/>
    <w:rsid w:val="00E102C5"/>
    <w:rsid w:val="00E2146E"/>
    <w:rsid w:val="00E26E5C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7DF0"/>
    <w:rsid w:val="00EA4746"/>
    <w:rsid w:val="00EB1C00"/>
    <w:rsid w:val="00EB394B"/>
    <w:rsid w:val="00EB620C"/>
    <w:rsid w:val="00EB73D9"/>
    <w:rsid w:val="00ED125D"/>
    <w:rsid w:val="00ED1865"/>
    <w:rsid w:val="00ED398F"/>
    <w:rsid w:val="00EE0A95"/>
    <w:rsid w:val="00EF288E"/>
    <w:rsid w:val="00F24D76"/>
    <w:rsid w:val="00F35B8C"/>
    <w:rsid w:val="00F52838"/>
    <w:rsid w:val="00F71F56"/>
    <w:rsid w:val="00F77670"/>
    <w:rsid w:val="00F80004"/>
    <w:rsid w:val="00F82F2B"/>
    <w:rsid w:val="00F92EC1"/>
    <w:rsid w:val="00FA5143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C2079"/>
  <w15:docId w15:val="{1E91D56C-EA74-4201-8899-2CEC59EB5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0</TotalTime>
  <Pages>10</Pages>
  <Words>1982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sunghan.cho</dc:creator>
  <cp:lastModifiedBy>조성한 Product Management</cp:lastModifiedBy>
  <cp:revision>2</cp:revision>
  <cp:lastPrinted>2014-04-24T06:47:00Z</cp:lastPrinted>
  <dcterms:created xsi:type="dcterms:W3CDTF">2026-06-02T07:38:00Z</dcterms:created>
  <dcterms:modified xsi:type="dcterms:W3CDTF">2026-06-02T07:38:00Z</dcterms:modified>
</cp:coreProperties>
</file>