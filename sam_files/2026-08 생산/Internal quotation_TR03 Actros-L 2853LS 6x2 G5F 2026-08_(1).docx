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69E0" w14:textId="77777777" w:rsidR="00A44E1A" w:rsidRDefault="00A44E1A" w:rsidP="00A44E1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TR03 Actros-L 2853LS 6x2 G5F 2026-08_41336</w:t>
      </w:r>
    </w:p>
    <w:p w14:paraId="3F299BAE" w14:textId="77777777" w:rsidR="00A44E1A" w:rsidRDefault="00A44E1A" w:rsidP="00A44E1A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3A462BDE" w14:textId="77777777" w:rsidR="00A44E1A" w:rsidRDefault="00A44E1A" w:rsidP="00A44E1A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2653 LSDNA</w:t>
      </w:r>
    </w:p>
    <w:p w14:paraId="310DAC55" w14:textId="77777777" w:rsidR="00A44E1A" w:rsidRDefault="00A44E1A" w:rsidP="00A44E1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7498F3B2" w14:textId="77777777" w:rsidR="00A44E1A" w:rsidRDefault="00A44E1A" w:rsidP="00A44E1A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2AC9E40F" w14:textId="77777777" w:rsidR="00A44E1A" w:rsidRDefault="00A44E1A" w:rsidP="00A44E1A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1E3ED89C" w14:textId="77777777" w:rsidR="00A44E1A" w:rsidRDefault="00A44E1A" w:rsidP="00A44E1A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6C08A53F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22B85428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2653 LSDNA</w:t>
      </w:r>
    </w:p>
    <w:p w14:paraId="14813629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3C077C24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0632423B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51237A0B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590DE311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04CCF2AC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390 kW(530 PS)</w:t>
      </w:r>
    </w:p>
    <w:p w14:paraId="45866EC0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5153936A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28000 kg</w:t>
      </w:r>
    </w:p>
    <w:p w14:paraId="0E4B3748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76947C9A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397D09AB" w14:textId="77777777" w:rsidR="00A44E1A" w:rsidRDefault="00A44E1A" w:rsidP="00A44E1A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0CE8CA5A" w14:textId="77777777" w:rsidR="00A44E1A" w:rsidRPr="009A0B41" w:rsidRDefault="00A44E1A" w:rsidP="00A44E1A">
      <w:pPr>
        <w:rPr>
          <w:rFonts w:asciiTheme="minorHAnsi" w:hAnsiTheme="minorHAnsi" w:cstheme="minorHAnsi"/>
          <w:sz w:val="20"/>
          <w:szCs w:val="20"/>
        </w:rPr>
      </w:pPr>
    </w:p>
    <w:p w14:paraId="081BBF9D" w14:textId="1C432973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A20ABE5" w14:textId="2BB36555" w:rsidR="00DA350B" w:rsidRPr="00172899" w:rsidRDefault="00DA350B" w:rsidP="00DA350B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526F73B1" w14:textId="77777777" w:rsidR="00DA350B" w:rsidRPr="00172899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18B61EC0" w14:textId="3BED934C" w:rsidR="00DA350B" w:rsidRPr="00172899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198,690.00</w:t>
      </w:r>
    </w:p>
    <w:p w14:paraId="1DC6703D" w14:textId="3354CD45" w:rsidR="00DA350B" w:rsidRPr="00172899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4,602.00</w:t>
      </w:r>
    </w:p>
    <w:p w14:paraId="60CC8862" w14:textId="5A44C83F" w:rsidR="00DA350B" w:rsidRPr="00172899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3,516.00</w:t>
      </w:r>
    </w:p>
    <w:p w14:paraId="21990898" w14:textId="0F723FE5" w:rsidR="00DA350B" w:rsidRPr="00172899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120,305.00</w:t>
      </w:r>
    </w:p>
    <w:p w14:paraId="06EB85C4" w14:textId="4DEFD85F" w:rsidR="00DA350B" w:rsidRPr="00172899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420A0976" w14:textId="6E746A0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1619D7F9" w14:textId="36D5743F" w:rsidR="00DA350B" w:rsidRPr="00172899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327,113.00</w:t>
      </w:r>
    </w:p>
    <w:p w14:paraId="34D7F6FD" w14:textId="07A0487F" w:rsidR="00DA350B" w:rsidRPr="00172899" w:rsidRDefault="00DA350B" w:rsidP="00DA350B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71FD6901" w14:textId="3CF700DD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1B24DE4" w14:textId="77777777" w:rsidR="00DA350B" w:rsidRDefault="00DA350B" w:rsidP="00DA350B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5062E77D" w14:textId="77777777" w:rsidR="00DA350B" w:rsidRDefault="00DA350B" w:rsidP="00DA350B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7D578112" w14:textId="692148E9" w:rsidR="00DA350B" w:rsidRDefault="00DA350B" w:rsidP="00DA350B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20FF8780" w14:textId="27AE69E5" w:rsidR="00DA350B" w:rsidRDefault="00DA350B" w:rsidP="00DA350B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{46CB7F28-1444-414B-AC0C-7604CC0BB237}</w:t>
      </w:r>
    </w:p>
    <w:p w14:paraId="05FE0C00" w14:textId="77777777" w:rsidR="00DA350B" w:rsidRPr="00172899" w:rsidRDefault="00DA350B" w:rsidP="00DA350B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7E1F0EF3" w14:textId="2EFAFD0E" w:rsidR="00DA350B" w:rsidRPr="00172899" w:rsidRDefault="00DA350B" w:rsidP="00DA350B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</w:p>
    <w:p w14:paraId="088D6DE7" w14:textId="77777777" w:rsidR="00DA350B" w:rsidRPr="00172899" w:rsidRDefault="00DA350B" w:rsidP="00DA350B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34BDE081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 xml:space="preserve">Vehicle status / list of reports </w:t>
      </w:r>
    </w:p>
    <w:p w14:paraId="65CACF15" w14:textId="12978BD0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4D31F26D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07740A1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9F73ED2" w14:textId="51750D99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DA350B" w:rsidRPr="00887EAE" w14:paraId="7DD5336A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02E2E45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6B1CB68" w14:textId="55ECED4F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A350B" w:rsidRPr="00887EAE" w14:paraId="0BEA2981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7225327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ADD03DD" w14:textId="1AF4F9EA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3FD0BB92" w14:textId="07798663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30AE54DC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5B8A4DC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995713" w14:textId="42963DEE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DA350B" w:rsidRPr="00887EAE" w14:paraId="2B3CF393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AFA5769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0F828AA" w14:textId="31310111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A350B" w:rsidRPr="00887EAE" w14:paraId="046C4E7A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C5924DE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2E84A03" w14:textId="4ECA8F59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783BFACF" w14:textId="30C93FB6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005527E0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011E231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91F498B" w14:textId="118ACAC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DA350B" w:rsidRPr="00887EAE" w14:paraId="47388BA5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DE76FB3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2B51021" w14:textId="6AF23876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A350B" w:rsidRPr="00887EAE" w14:paraId="0B5E3AF2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F52019F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81511F1" w14:textId="32717A68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check has not yet been carried out for the vehicle. GCW has not yet been retrieved.</w:t>
            </w:r>
          </w:p>
        </w:tc>
      </w:tr>
    </w:tbl>
    <w:p w14:paraId="652762A2" w14:textId="0703747C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490EA2A1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2FFBAD7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7AFA9B7" w14:textId="52E26F88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DA350B" w:rsidRPr="00887EAE" w14:paraId="47504CAE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81C976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B1A9EF0" w14:textId="334AC039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350B" w:rsidRPr="00887EAE" w14:paraId="4DA7517C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E9A93D6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B2676C6" w14:textId="60F3BF7E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506E1331" w14:textId="10C8663B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6347B882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9E30E74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6AE2ED8" w14:textId="13F7A236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Technical Data</w:t>
            </w:r>
          </w:p>
        </w:tc>
      </w:tr>
      <w:tr w:rsidR="00DA350B" w:rsidRPr="00887EAE" w14:paraId="57D6A98E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7E3B3A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2B2FE67" w14:textId="319A0AFA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350B" w:rsidRPr="00887EAE" w14:paraId="3ADE62D8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1339B67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3DDB110" w14:textId="5866EFA3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Online specifications: configuration has changed, at least one aspect is not valid!</w:t>
            </w:r>
          </w:p>
        </w:tc>
      </w:tr>
    </w:tbl>
    <w:p w14:paraId="416BCAF1" w14:textId="32867802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7E19FD3F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F5545C2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5621058" w14:textId="6500A80F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DA350B" w:rsidRPr="00887EAE" w14:paraId="5078446C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6154EB3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A7909C3" w14:textId="53C9BDED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A350B" w:rsidRPr="00887EAE" w14:paraId="09D45DE4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0E5C11F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92E8C96" w14:textId="746DC7A4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downloaded title image is out of date.</w:t>
            </w:r>
          </w:p>
        </w:tc>
      </w:tr>
    </w:tbl>
    <w:p w14:paraId="48B2FDFE" w14:textId="54C69E01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151DD70A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5C6DA62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8B4A4AB" w14:textId="1AD1E19E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DA350B" w:rsidRPr="00887EAE" w14:paraId="52EC0CC7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4CF66D6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3A8EF2B" w14:textId="53E16628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350B" w:rsidRPr="00887EAE" w14:paraId="057E140E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4B3050F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2D5F754" w14:textId="7341AD4E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VAZ-check is still not done.</w:t>
            </w:r>
          </w:p>
        </w:tc>
      </w:tr>
    </w:tbl>
    <w:p w14:paraId="26787856" w14:textId="74412253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61CB3400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6AD444B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021F544" w14:textId="2C765F92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Technical Data</w:t>
            </w:r>
          </w:p>
        </w:tc>
      </w:tr>
      <w:tr w:rsidR="00DA350B" w:rsidRPr="00887EAE" w14:paraId="4AF9A4B3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B96DF68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60578D6" w14:textId="6ADC2B23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350B" w:rsidRPr="00887EAE" w14:paraId="4BB11906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63043B6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4A29167" w14:textId="3BA843CC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chassis including additional equipment and superstructure is &gt; 90% of the permissible vehicle weight. The min &amp; max payload centers can no longer be calculated.</w:t>
            </w:r>
          </w:p>
        </w:tc>
      </w:tr>
    </w:tbl>
    <w:p w14:paraId="4ED6F17A" w14:textId="4E728DF6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3BB001CD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6FAAD4A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9D6ACCC" w14:textId="4BB1F1E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DA350B" w:rsidRPr="00887EAE" w14:paraId="70F3B14C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A41DA54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B61C5F1" w14:textId="366DCA84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DA350B" w:rsidRPr="00887EAE" w14:paraId="5EF55E06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FE5AF76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9892FA3" w14:textId="55EB0CAF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735A876E" w14:textId="52FA8412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DA350B" w:rsidRPr="00887EAE" w14:paraId="24E32165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30A8D9B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lastRenderedPageBreak/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6E75CE1" w14:textId="70BD78F6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DA350B" w:rsidRPr="00887EAE" w14:paraId="6C77FA4D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884EAB2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E2C81AF" w14:textId="79F804D3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350B" w:rsidRPr="00887EAE" w14:paraId="7B14D82C" w14:textId="77777777" w:rsidTr="0079796C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CA531C" w14:textId="77777777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E32BD1" w14:textId="0F9467AD" w:rsidR="00DA350B" w:rsidRPr="00887EAE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69B61BB9" w14:textId="040B997F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0A527F46" w14:textId="4A063D09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19E94599" w14:textId="77777777" w:rsidR="00DA350B" w:rsidRDefault="00DA350B" w:rsidP="00DA350B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1FDC0D60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7F9EE5F" w14:textId="0DD546B5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A3A8BD4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23130B46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2CA44C4E" w14:textId="7CB6D9FA" w:rsidR="00DA350B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3B14BE01" w14:textId="5273C08E" w:rsidR="00DA350B" w:rsidRDefault="00DA350B" w:rsidP="00DA350B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25C9F738" w14:textId="0D3FC9DA" w:rsidR="00DA350B" w:rsidRDefault="00DA350B" w:rsidP="00DA350B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2,661.00</w:t>
      </w:r>
      <w:r>
        <w:rPr>
          <w:rFonts w:ascii="CorpoS" w:hAnsi="CorpoS" w:cs="CorpoS"/>
          <w:color w:val="000000"/>
        </w:rPr>
        <w:tab/>
      </w:r>
    </w:p>
    <w:p w14:paraId="54CC76A6" w14:textId="25D11592" w:rsidR="00DA350B" w:rsidRDefault="00DA350B" w:rsidP="00DA350B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 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43</w:t>
      </w:r>
    </w:p>
    <w:p w14:paraId="42F0B3CB" w14:textId="6121B5C5" w:rsidR="00DA350B" w:rsidRDefault="00DA350B" w:rsidP="00DA350B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287.00</w:t>
      </w:r>
      <w:r>
        <w:rPr>
          <w:rFonts w:ascii="CorpoS" w:hAnsi="CorpoS" w:cs="CorpoS"/>
          <w:color w:val="000000"/>
        </w:rPr>
        <w:tab/>
      </w:r>
    </w:p>
    <w:p w14:paraId="361017F1" w14:textId="3528F495" w:rsidR="00DA350B" w:rsidRDefault="00DA350B" w:rsidP="00DA350B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22733698" w14:textId="13B69FE2" w:rsidR="00DA350B" w:rsidRDefault="00DA350B" w:rsidP="00DA350B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390227FB" w14:textId="1B0F700B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2C49BF5" w14:textId="745AFB4E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B9FBC53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6A08B070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6A65B54A" w14:textId="2D7ECBBE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5AE8DAB5" w14:textId="267339D8" w:rsidR="00DA350B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343D6B8B" w14:textId="51B378E4" w:rsidR="00DA350B" w:rsidRDefault="00DA350B" w:rsidP="00DA350B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33538C83" w14:textId="6EEC120A" w:rsidR="00DA350B" w:rsidRDefault="00DA350B" w:rsidP="00DA350B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4C30C179" w14:textId="35EA769A" w:rsidR="00DA350B" w:rsidRDefault="00DA350B" w:rsidP="00DA350B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057B0C10" w14:textId="30608C22" w:rsidR="00DA350B" w:rsidRDefault="00DA350B" w:rsidP="00DA350B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321B3124" w14:textId="463B4FA2" w:rsidR="00DA350B" w:rsidRDefault="00DA350B" w:rsidP="00DA350B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5838EE52" w14:textId="1222546B" w:rsidR="00DA350B" w:rsidRDefault="00DA350B" w:rsidP="00DA350B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1B1B9B21" w14:textId="2A02EC44" w:rsidR="00DA350B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D1B0494" w14:textId="6CE6336E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08B4F18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5B6647CC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7DDD5584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2F26A530" w14:textId="5516F5F2" w:rsidR="00DA350B" w:rsidRDefault="00DA350B" w:rsidP="00DA350B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399B3A5D" w14:textId="18AF6B92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131AE67E" w14:textId="48536EA9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0A09280C" w14:textId="58B19AA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FA367E" w14:textId="2F2EAD91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E094A53" w14:textId="686614A6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45754817" w14:textId="0747F56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A0BEB2" w14:textId="04A486D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EC169F9" w14:textId="23AD3D2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3A18DAA" w14:textId="42FC2DD1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7C47F7C" w14:textId="2A6405A5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085B91E4" w14:textId="44FDACF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1A28A70" w14:textId="40A8BE06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3A5E8F2" w14:textId="4021A24F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0EE641F1" w14:textId="272FE63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390kW (530hp),2600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0313A3" w14:textId="4DABE5E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5A98C684" w14:textId="175B5A3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03F247D" w14:textId="6BE1819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72E8AC" w14:textId="3E223E8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A646ED" w14:textId="7A60F5BC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F724262" w14:textId="13F1BB7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0DC5124F" w14:textId="7B59166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AEDA99" w14:textId="343A2DC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4D404B4B" w14:textId="6A99BAB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7A94D1B0" w14:textId="07B740F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7006F3A" w14:textId="1C87183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F8687C" w14:textId="1136096A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4CD262D" w14:textId="3F118C42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0D3E70FB" w14:textId="30EF706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481B79" w14:textId="23DC310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0B35D6" w14:textId="013ED43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E859EF" w14:textId="5C102A2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Powertrain, 44 t to 68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12B59B9" w14:textId="428AC2B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1296CE" w14:textId="6928AAB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F31865" w14:textId="5CF4EC4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827AB1" w14:textId="255F62AF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2A9D31D" w14:textId="474702BF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1814A7ED" w14:textId="6DA307D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854BD2" w14:textId="7227066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56851716" w14:textId="1C5568D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485,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F94E3D" w14:textId="6004724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A80F58F" w14:textId="48DE541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2.733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8AE3448" w14:textId="73681BD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3162569C" w14:textId="11ECFBE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0F11997F" w14:textId="08C35D13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13A59E8" w14:textId="6631696D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>Wheels &amp; tyres</w:t>
      </w:r>
    </w:p>
    <w:p w14:paraId="2697D8AC" w14:textId="53BB934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Alum. wheels 9.00 x 22.5, Dura-Bright,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8,503.00</w:t>
      </w:r>
    </w:p>
    <w:p w14:paraId="56250B77" w14:textId="7CCA4AB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2x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044183A7" w14:textId="5B50463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   4x   315/70 R 22,5   Regio RR drive   Michelin   X Multi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0B0FC644" w14:textId="311A313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4x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71A960A2" w14:textId="11D3398F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9ED1261" w14:textId="78668A6C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66E6B986" w14:textId="22115C8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C3FB88" w14:textId="487C1A2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31F0591" w14:textId="6F4BA4B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Servotwin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9ADF84" w14:textId="58F6153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CLW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267.00</w:t>
      </w:r>
    </w:p>
    <w:p w14:paraId="2F186363" w14:textId="3253380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7C7E110" w14:textId="6834C1D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78C48236" w14:textId="643DD9D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8C6485" w14:textId="79B3434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601FF58" w14:textId="38C6EC8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24D0D8E" w14:textId="4AB770B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C74CE2" w14:textId="66290F6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DA341F9" w14:textId="428A2F6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14514BFC" w14:textId="08E7D89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640290EC" w14:textId="18B9160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06E3C1EE" w14:textId="4F2BFF3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6873DA40" w14:textId="1C87A0A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332D4AF" w14:textId="747C4BC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7C82BE3" w14:textId="1B6F4A9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47CEDA6E" w14:textId="7506358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B916C9B" w14:textId="61D5552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435C5E" w14:textId="3201DD9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0B77E0EE" w14:textId="227E88B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7B18E43D" w14:textId="57BB1F8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571231" w14:textId="643EF9B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C9D3AB" w14:textId="1EA3F56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CSK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47502AD" w14:textId="4988DD0C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26D627" w14:textId="57192B3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2D985DA" w14:textId="3A56DE8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8285898" w14:textId="488C038C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6391483F" w14:textId="24E0740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3D960D3E" w14:textId="687E71C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2B51A2" w14:textId="3334365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Q9P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 41mm (16mm + 25mm adaptor), 36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1,100.00</w:t>
      </w:r>
    </w:p>
    <w:p w14:paraId="54701BCC" w14:textId="68E247E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2C8E09" w14:textId="1F0E427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AD0C53" w14:textId="0975FF6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193B2C0" w14:textId="7DE71337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A3D53DA" w14:textId="3E2A1623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1DC6C5D0" w14:textId="3045D49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8A9C48" w14:textId="27D1D7E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FD9149" w14:textId="0B8886C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6CE80BC0" w14:textId="5F4A686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874BB91" w14:textId="102CF5A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5E9D69A0" w14:textId="7599686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8056AE2" w14:textId="487E0A0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886D94" w14:textId="51168673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0E09FB4" w14:textId="4652A799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745BAD88" w14:textId="7C6A609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139D436" w14:textId="67B33FC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0144AD2" w14:textId="17F9C32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408C5A7" w14:textId="3A56BB1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A33EE4" w14:textId="4440D0F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ProCabin-Giga,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25,827.00</w:t>
      </w:r>
    </w:p>
    <w:p w14:paraId="26752C70" w14:textId="1B2CD0F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E035AC5" w14:textId="6312ED2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DAA423" w14:textId="39C192A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GigaSpace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8C714D" w14:textId="3B72142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A9F3E7E" w14:textId="18B85E7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6D26F165" w14:textId="6E9E1C4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3812708A" w14:textId="25E6820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798.00</w:t>
      </w:r>
    </w:p>
    <w:p w14:paraId="1A5CA193" w14:textId="3558175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7B9F0F" w14:textId="167FBB7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768FF101" w14:textId="25DBE6A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DE59E1" w14:textId="4ED3452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ED16D9" w14:textId="3E1D844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135548A" w14:textId="0700BCA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109A1C5" w14:textId="0962492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F15854E" w14:textId="5D81456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0AB7C5CF" w14:textId="62AAE9F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217FCBD" w14:textId="73760D6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3CCCBF1" w14:textId="214DD7B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0EA2F594" w14:textId="20D5DF2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500D8E24" w14:textId="006391F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EE0AC4" w14:textId="582EC13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C0387F" w14:textId="70C3663C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8ED0AAE" w14:textId="5B12615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side deflectors, without air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1,777.00</w:t>
      </w:r>
    </w:p>
    <w:p w14:paraId="73B3EA91" w14:textId="750914D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2699AC48" w14:textId="3252873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0480ADDF" w14:textId="62250E9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258978" w14:textId="5FEA304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4077A2ED" w14:textId="3C762EC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DC8DE51" w14:textId="7A929DD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1705F51" w14:textId="772F4162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F0583DD" w14:textId="6C7A0FD2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01A07C2C" w14:textId="7B4DD44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76607E8B" w14:textId="76C33DA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3,137.00</w:t>
      </w:r>
    </w:p>
    <w:p w14:paraId="51E85494" w14:textId="23DD4FA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21247D55" w14:textId="6AC2EA0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E51584D" w14:textId="450E55B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686FD0" w14:textId="07DE641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71913FF" w14:textId="10735FE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0C8BDBED" w14:textId="228FDC3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3CEB5E0" w14:textId="3B42FDB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09402C" w14:textId="20C5EAD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56C6E753" w14:textId="6D61EDE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993C93F" w14:textId="66A3B63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356A87" w14:textId="010DAC1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6ACE8D4" w14:textId="785546F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8BC117" w14:textId="6D8B445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D9EF14" w14:textId="396F93D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7CC4D4" w14:textId="25F6CD2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343431E" w14:textId="02A3062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34C06D2" w14:textId="64043A1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8671E07" w14:textId="2291D2A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54BBF62C" w14:textId="5425064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40CD8413" w14:textId="7E5E4DA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11191B96" w14:textId="171AEEF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68B8C712" w14:textId="518CABB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Sound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643.00</w:t>
      </w:r>
    </w:p>
    <w:p w14:paraId="7851280B" w14:textId="1CE1024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2FE74AEF" w14:textId="7C4B4C3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64E169AF" w14:textId="4160302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56AF315" w14:textId="7976241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0E3537C0" w14:textId="07FF6DC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E3E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socket, 12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523.00</w:t>
      </w:r>
    </w:p>
    <w:p w14:paraId="1D87A4EF" w14:textId="4B2807E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78567E6" w14:textId="4A24E66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42C397D" w14:textId="0B1890D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FCD191" w14:textId="1EE8F25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1719AE" w14:textId="48EC32B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lighting, driving and living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3737B4" w14:textId="20E4A73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8A2CE2" w14:textId="4B8BA20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1A0A8984" w14:textId="09C33F4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7EADC0D" w14:textId="71AD784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25B5718" w14:textId="62D6D4C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9417484" w14:textId="2E1F989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0332A5" w14:textId="67D745B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7F6865" w14:textId="4C9FB80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1FC4248" w14:textId="70F403A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7DE0098E" w14:textId="5C3EDDD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F9667BE" w14:textId="61CFA37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94E0EA" w14:textId="54C3929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Flexible shelving sys.,f. stowage above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66DF99C" w14:textId="781EC37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58ECE5" w14:textId="578DDF2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037432" w14:textId="4CA9314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543E6A" w14:textId="710D0D2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Shaving mirror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5D775B" w14:textId="2818C15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StyleLine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30551FC0" w14:textId="16D860FE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CAFCD89" w14:textId="7C63EED6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0F6CD0DF" w14:textId="07E3802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E3AF142" w14:textId="67FA2E3C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50B384D" w14:textId="0ABE365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CDBD1F" w14:textId="3F2771E8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3B51C3BE" w14:textId="1863B29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8E066F" w14:textId="24E2BFE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597E6DB3" w14:textId="15F4A1A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3495AD7" w14:textId="5F2AD1D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62A25FAA" w14:textId="0EB0242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949C127" w14:textId="6BF1082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5723135" w14:textId="309CC91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392.00</w:t>
      </w:r>
    </w:p>
    <w:p w14:paraId="5116985F" w14:textId="708AB3E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94447F5" w14:textId="4BB338A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C1F370A" w14:textId="054CC64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7DEA16C9" w14:textId="48AFEB7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0D1B899" w14:textId="17CC1A4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2C77CA" w14:textId="7D4A3DA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E4E1A5E" w14:textId="34DAB00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9BF1EAC" w14:textId="7FEBC56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0D69D03" w14:textId="76B9AFE6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AD01326" w14:textId="3D47145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Predictive Powertrain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2,190.00</w:t>
      </w:r>
    </w:p>
    <w:p w14:paraId="676F0317" w14:textId="77B7AD6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assistance map, South Korea region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9DCB531" w14:textId="6C74ED1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78761AD9" w14:textId="0282D94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FCA296F" w14:textId="3F46B77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40AC5D" w14:textId="6C997A2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4A09961" w14:textId="2AEF104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Drive Assist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5,839.00</w:t>
      </w:r>
    </w:p>
    <w:p w14:paraId="6A991924" w14:textId="3A70579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4E20DC" w14:textId="4D7F5FB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FEF6F8" w14:textId="27B4BEA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723682" w14:textId="1854D27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706EAF2" w14:textId="62F9F52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B1413ED" w14:textId="011A71DC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4675B1C7" w14:textId="272D8746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C31F311" w14:textId="3F83328F" w:rsidR="00DA350B" w:rsidRDefault="00DA350B" w:rsidP="00DA350B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134697E3" w14:textId="50100385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093AFA17" w14:textId="01F6ECE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616FFD50" w14:textId="6D599F3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774.00</w:t>
      </w:r>
    </w:p>
    <w:p w14:paraId="61A9FC75" w14:textId="57C667DE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795.00</w:t>
      </w:r>
    </w:p>
    <w:p w14:paraId="26BE6D65" w14:textId="733193E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Comfort Package, with ExtraPremiumComfort mattress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3,538.00</w:t>
      </w:r>
    </w:p>
    <w:p w14:paraId="70805EAF" w14:textId="27DD58B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5AB486AD" w14:textId="0CE3DEE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6E61D96" w14:textId="2B0AEAD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949AA5" w14:textId="5D0E8F7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3F59A363" w14:textId="37262842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17E47885" w14:textId="7899B16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62AD410D" w14:textId="63885F8D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5362E6FB" w14:textId="7569767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5BAE417" w14:textId="1F14499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0A13A02" w14:textId="77684B6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538D28" w14:textId="3F3FED2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6D7C81" w14:textId="043521F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783FD0C" w14:textId="1DB7478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3C008B" w14:textId="7ED191F4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24F96DF7" w14:textId="16C4001F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4EA0F5" w14:textId="1C0726F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C8CAE05" w14:textId="492774B9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049D480" w14:textId="27C8B38B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226A180" w14:textId="268C9110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7E4C2E9" w14:textId="135A135A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1405F86" w14:textId="54652D1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D4966C7" w14:textId="302F6333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4355166" w14:textId="2F925937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CE0290" w14:textId="698C5721" w:rsidR="00DA350B" w:rsidRDefault="00DA350B" w:rsidP="00DA350B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763297A9" w14:textId="2E3388EB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719089F" w14:textId="5A8095C5" w:rsidR="00DA350B" w:rsidRDefault="00DA350B" w:rsidP="00DA350B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9069C84" w14:textId="1121D8A3" w:rsidR="00DA350B" w:rsidRDefault="00DA350B" w:rsidP="00DA350B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DAF6BB0" w14:textId="77777777" w:rsidR="00DA350B" w:rsidRDefault="00DA350B" w:rsidP="00DA350B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0DC322D2" w14:textId="77777777" w:rsidR="00DA350B" w:rsidRDefault="00DA350B" w:rsidP="00DA350B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121B8AA3" w14:textId="77777777" w:rsidR="00DA350B" w:rsidRDefault="00DA350B" w:rsidP="00DA350B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DA350B" w:rsidRPr="00BE7081" w14:paraId="004F2AA9" w14:textId="77777777" w:rsidTr="0079796C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25978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DA350B" w:rsidRPr="00BE7081" w14:paraId="3E730999" w14:textId="77777777" w:rsidTr="0079796C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4559B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24F50EB4" w14:textId="00EFF8A1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6841C6C3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DA350B" w:rsidRPr="00BE7081" w14:paraId="702DC47A" w14:textId="77777777" w:rsidTr="0079796C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3F57E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DA350B" w:rsidRPr="00BE7081" w14:paraId="5CED3582" w14:textId="77777777" w:rsidTr="0079796C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77721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3301FBBD" w14:textId="7C249441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CLW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Q9P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6E2357D3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DA350B" w:rsidRPr="00BE7081" w14:paraId="65418B09" w14:textId="77777777" w:rsidTr="0079796C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A9FCF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DA350B" w:rsidRPr="00BE7081" w14:paraId="284813FD" w14:textId="77777777" w:rsidTr="0079796C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FB303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28C7078C" w14:textId="42324C0B" w:rsidR="00DA350B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76795894" w14:textId="77777777" w:rsidR="00DA350B" w:rsidRPr="00BE7081" w:rsidRDefault="00DA350B" w:rsidP="0079796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70338BE0" w14:textId="77777777" w:rsidR="00DA350B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048A0EB5" w14:textId="77777777" w:rsidR="00DA350B" w:rsidRPr="007539D1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520A3D8D" w14:textId="18925E24" w:rsidR="00DA350B" w:rsidRDefault="00DA350B" w:rsidP="00DA350B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6DE82D33" w14:textId="77777777" w:rsidR="00DA350B" w:rsidRPr="007539D1" w:rsidRDefault="00DA350B" w:rsidP="00DA350B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DA350B" w:rsidRPr="007539D1" w:rsidSect="00DA35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D0D7" w14:textId="77777777" w:rsidR="00F64D90" w:rsidRDefault="00F64D90" w:rsidP="00CB6D47">
      <w:r>
        <w:separator/>
      </w:r>
    </w:p>
    <w:p w14:paraId="2B7FAB76" w14:textId="77777777" w:rsidR="00F64D90" w:rsidRDefault="00F64D90"/>
  </w:endnote>
  <w:endnote w:type="continuationSeparator" w:id="0">
    <w:p w14:paraId="7A1CA5BC" w14:textId="77777777" w:rsidR="00F64D90" w:rsidRDefault="00F64D90" w:rsidP="00CB6D47">
      <w:r>
        <w:continuationSeparator/>
      </w:r>
    </w:p>
    <w:p w14:paraId="380F12DC" w14:textId="77777777" w:rsidR="00F64D90" w:rsidRDefault="00F64D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71C7" w14:textId="77777777" w:rsidR="00DA350B" w:rsidRDefault="00DA350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1070D" w14:textId="77777777" w:rsidR="00DA350B" w:rsidRDefault="00DA350B" w:rsidP="00DA350B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03C849C7" w14:textId="77777777" w:rsidR="00DA350B" w:rsidRDefault="00DA350B" w:rsidP="00DA350B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TR03 Actros-L 2853LS 6x2 G5F 2026-08_41336</w:t>
    </w:r>
  </w:p>
  <w:p w14:paraId="1C8C6339" w14:textId="77777777" w:rsidR="00857115" w:rsidRPr="00DA350B" w:rsidRDefault="00857115" w:rsidP="00DA350B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A5A99" w14:textId="77777777" w:rsidR="00DA350B" w:rsidRDefault="00DA350B" w:rsidP="00DA350B">
    <w:pPr>
      <w:pStyle w:val="a4"/>
    </w:pPr>
  </w:p>
  <w:p w14:paraId="4AF9E3F5" w14:textId="77777777" w:rsidR="00DA350B" w:rsidRPr="00DA350B" w:rsidRDefault="00DA350B" w:rsidP="00DA350B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7228B" w14:textId="77777777" w:rsidR="00F64D90" w:rsidRDefault="00F64D90" w:rsidP="00CB6D47">
      <w:r>
        <w:separator/>
      </w:r>
    </w:p>
    <w:p w14:paraId="509520FC" w14:textId="77777777" w:rsidR="00F64D90" w:rsidRDefault="00F64D90"/>
  </w:footnote>
  <w:footnote w:type="continuationSeparator" w:id="0">
    <w:p w14:paraId="40A7AC6D" w14:textId="77777777" w:rsidR="00F64D90" w:rsidRDefault="00F64D90" w:rsidP="00CB6D47">
      <w:r>
        <w:continuationSeparator/>
      </w:r>
    </w:p>
    <w:p w14:paraId="7B8EA7FD" w14:textId="77777777" w:rsidR="00F64D90" w:rsidRDefault="00F64D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E3A8" w14:textId="77777777" w:rsidR="00DA350B" w:rsidRDefault="00DA35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FA81" w14:textId="77777777" w:rsidR="00DA350B" w:rsidRDefault="00DA350B" w:rsidP="00DA350B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0D59122A" w14:textId="77777777" w:rsidR="00DA350B" w:rsidRDefault="00DA350B" w:rsidP="00DA350B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2653 LSDNA</w:t>
    </w:r>
  </w:p>
  <w:p w14:paraId="2D1A8CEE" w14:textId="77777777" w:rsidR="00DA350B" w:rsidRDefault="00DA350B" w:rsidP="00DA350B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6E9D5EB9" w14:textId="77777777" w:rsidR="00DA350B" w:rsidRDefault="00DA350B" w:rsidP="00DA350B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2026-05-14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2647DE5D" w14:textId="77777777" w:rsidR="00DA350B" w:rsidRDefault="00DA350B" w:rsidP="00DA350B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2E2A52B4" w14:textId="77777777" w:rsidR="00DA350B" w:rsidRDefault="00DA350B" w:rsidP="00DA350B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2EC8B333" w14:textId="77777777" w:rsidR="00DA350B" w:rsidRPr="00DA350B" w:rsidRDefault="00DA350B" w:rsidP="00DA350B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5909" w14:textId="77777777" w:rsidR="00DA350B" w:rsidRDefault="00DA350B" w:rsidP="00DA350B">
    <w:pPr>
      <w:pStyle w:val="a3"/>
    </w:pPr>
  </w:p>
  <w:p w14:paraId="451DCF4D" w14:textId="77777777" w:rsidR="00DA350B" w:rsidRPr="00DA350B" w:rsidRDefault="00DA350B" w:rsidP="00DA350B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0B"/>
    <w:rsid w:val="00005C85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4E1A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350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52838"/>
    <w:rsid w:val="00F64D90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516A5"/>
  <w15:docId w15:val="{8843E85E-08D1-4211-8C7C-E5C8100A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2</TotalTime>
  <Pages>10</Pages>
  <Words>2089</Words>
  <Characters>11910</Characters>
  <Application>Microsoft Office Word</Application>
  <DocSecurity>0</DocSecurity>
  <Lines>99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2026-06-02T07:27:00Z</dcterms:created>
  <dcterms:modified xsi:type="dcterms:W3CDTF">2026-06-02T07:27:00Z</dcterms:modified>
</cp:coreProperties>
</file>