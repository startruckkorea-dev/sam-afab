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61F5" w14:textId="77777777" w:rsidR="00CB70D1" w:rsidRDefault="00CB70D1" w:rsidP="00CB70D1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TR06-1  Actros-L 2851LS 6x2 S5F 2026-07_70064</w:t>
      </w:r>
    </w:p>
    <w:p w14:paraId="176EDACF" w14:textId="77777777" w:rsidR="00CB70D1" w:rsidRDefault="00CB70D1" w:rsidP="00CB70D1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12CCF2C5" w14:textId="77777777" w:rsidR="00CB70D1" w:rsidRDefault="00CB70D1" w:rsidP="00CB70D1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2651 LSDNA</w:t>
      </w:r>
    </w:p>
    <w:p w14:paraId="5B8A328D" w14:textId="77777777" w:rsidR="00CB70D1" w:rsidRDefault="00CB70D1" w:rsidP="00CB70D1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5FC233E5" w14:textId="77777777" w:rsidR="00CB70D1" w:rsidRDefault="00CB70D1" w:rsidP="00CB70D1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384DCEE1" w14:textId="77777777" w:rsidR="00CB70D1" w:rsidRDefault="00CB70D1" w:rsidP="00CB70D1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1C065CCA" w14:textId="77777777" w:rsidR="00CB70D1" w:rsidRDefault="00CB70D1" w:rsidP="00CB70D1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3B227D10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352493D3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2651 LSDNA</w:t>
      </w:r>
    </w:p>
    <w:p w14:paraId="5747C44B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77424563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446CE67E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20D34F9C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65A1D35C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0C365966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375 kW(510 PS)</w:t>
      </w:r>
    </w:p>
    <w:p w14:paraId="1C1063E4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3BD4E065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70B14FDD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5D51D4EF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2762B436" w14:textId="77777777" w:rsidR="00CB70D1" w:rsidRDefault="00CB70D1" w:rsidP="00CB70D1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10A837DD" w14:textId="77777777" w:rsidR="00CB70D1" w:rsidRPr="009A0B41" w:rsidRDefault="00CB70D1" w:rsidP="00CB70D1">
      <w:pPr>
        <w:rPr>
          <w:rFonts w:asciiTheme="minorHAnsi" w:hAnsiTheme="minorHAnsi" w:cstheme="minorHAnsi"/>
          <w:sz w:val="20"/>
          <w:szCs w:val="20"/>
        </w:rPr>
      </w:pPr>
    </w:p>
    <w:p w14:paraId="260E4284" w14:textId="113CB312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4BDC57FB" w14:textId="1BE3E7B4" w:rsidR="001A5ADA" w:rsidRPr="00172899" w:rsidRDefault="001A5ADA" w:rsidP="001A5ADA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5F281A6A" w14:textId="77777777" w:rsidR="001A5ADA" w:rsidRPr="00172899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208A335F" w14:textId="5CDAAEF9" w:rsidR="001A5ADA" w:rsidRPr="00172899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196,370.00</w:t>
      </w:r>
    </w:p>
    <w:p w14:paraId="70E17556" w14:textId="35E4C232" w:rsidR="001A5ADA" w:rsidRPr="00172899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3,120.00</w:t>
      </w:r>
    </w:p>
    <w:p w14:paraId="145F5C6E" w14:textId="21A65365" w:rsidR="001A5ADA" w:rsidRPr="00172899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3,516.00</w:t>
      </w:r>
    </w:p>
    <w:p w14:paraId="2969A8ED" w14:textId="2796FD85" w:rsidR="001A5ADA" w:rsidRPr="00172899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105,609.00</w:t>
      </w:r>
    </w:p>
    <w:p w14:paraId="55825214" w14:textId="05C4A898" w:rsidR="001A5ADA" w:rsidRPr="00172899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55A52949" w14:textId="658D85A0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3C2DB38E" w14:textId="264B2729" w:rsidR="001A5ADA" w:rsidRPr="00172899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308,615.00</w:t>
      </w:r>
    </w:p>
    <w:p w14:paraId="156134B2" w14:textId="6933D6C2" w:rsidR="001A5ADA" w:rsidRPr="00172899" w:rsidRDefault="001A5ADA" w:rsidP="001A5ADA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5672CBD7" w14:textId="51DFC426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D02E9F9" w14:textId="77777777" w:rsidR="001A5ADA" w:rsidRDefault="001A5ADA" w:rsidP="001A5ADA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43D6BA64" w14:textId="77777777" w:rsidR="001A5ADA" w:rsidRDefault="001A5ADA" w:rsidP="001A5ADA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1FB96C5E" w14:textId="6A18BB8B" w:rsidR="001A5ADA" w:rsidRDefault="001A5ADA" w:rsidP="001A5ADA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277F040D" w14:textId="43247E94" w:rsidR="001A5ADA" w:rsidRDefault="001A5ADA" w:rsidP="001A5ADA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{E339EEBB-7604-4316-AC4D-C4F15546F303}</w:t>
      </w:r>
    </w:p>
    <w:p w14:paraId="4ECB3F83" w14:textId="77777777" w:rsidR="001A5ADA" w:rsidRPr="00172899" w:rsidRDefault="001A5ADA" w:rsidP="001A5ADA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665067CB" w14:textId="23CA0D14" w:rsidR="001A5ADA" w:rsidRPr="00172899" w:rsidRDefault="001A5ADA" w:rsidP="001A5ADA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35AAC378" w14:textId="77777777" w:rsidR="001A5ADA" w:rsidRPr="00172899" w:rsidRDefault="001A5ADA" w:rsidP="001A5ADA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73199B92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 xml:space="preserve">Vehicle status / list of reports </w:t>
      </w:r>
    </w:p>
    <w:p w14:paraId="6A158C16" w14:textId="00C9E523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1A5ADA" w:rsidRPr="00887EAE" w14:paraId="533D1302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7AC104B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EF9E116" w14:textId="62054F8E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1A5ADA" w:rsidRPr="00887EAE" w14:paraId="1E5D57EC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90F240B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4E69E8E" w14:textId="7ADB6AF4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1A5ADA" w:rsidRPr="00887EAE" w14:paraId="0FA66841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E02C442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B301BC6" w14:textId="01B86258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19772C9C" w14:textId="03811820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1A5ADA" w:rsidRPr="00887EAE" w14:paraId="79C3DC79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BF7146C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0D72C1B" w14:textId="0ACEB541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1A5ADA" w:rsidRPr="00887EAE" w14:paraId="1F8D95B9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9EE17E6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E17BBD4" w14:textId="6C169621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1A5ADA" w:rsidRPr="00887EAE" w14:paraId="1491FE2C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5B5AEA7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5FA0B57" w14:textId="6C8DA27F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69C81DDA" w14:textId="3F636DCC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1A5ADA" w:rsidRPr="00887EAE" w14:paraId="22150854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D2E2304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E021CBB" w14:textId="2B8D094D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1A5ADA" w:rsidRPr="00887EAE" w14:paraId="5644BD24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BED428E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81EF25C" w14:textId="4B1572C8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1A5ADA" w:rsidRPr="00887EAE" w14:paraId="3E225B42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618E286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3B6FD5B" w14:textId="43F19313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78438405" w14:textId="5D9C9FFC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1A5ADA" w:rsidRPr="00887EAE" w14:paraId="1D3BFB10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2CAC4D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9DAE2CF" w14:textId="478C4326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1A5ADA" w:rsidRPr="00887EAE" w14:paraId="57335E45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11B62D1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2AAA2C6" w14:textId="04957D64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1A5ADA" w:rsidRPr="00887EAE" w14:paraId="1668BE65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8B45CD3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A59E9BC" w14:textId="6DFB511A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0ADEFA12" w14:textId="47291041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1A5ADA" w:rsidRPr="00887EAE" w14:paraId="552407FA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72C323A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58FB51D" w14:textId="2A5E94FB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1A5ADA" w:rsidRPr="00887EAE" w14:paraId="391E243D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252F7FB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400432F" w14:textId="72771E05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1A5ADA" w:rsidRPr="00887EAE" w14:paraId="5A3E3718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460FA8C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778A427" w14:textId="258ED9E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36C8C298" w14:textId="372AAE34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1A5ADA" w:rsidRPr="00887EAE" w14:paraId="64D4F39D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EDE14EA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8D52ABA" w14:textId="003BC983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1A5ADA" w:rsidRPr="00887EAE" w14:paraId="7F4A978F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892CA44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26672B0" w14:textId="0AB2FFAD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1A5ADA" w:rsidRPr="00887EAE" w14:paraId="5A06B561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BA5500B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FFCA304" w14:textId="1A26058B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38722D18" w14:textId="3673D894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1A5ADA" w:rsidRPr="00887EAE" w14:paraId="34F3DE30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F38D1B5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1D1B405" w14:textId="4DA2CD39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1A5ADA" w:rsidRPr="00887EAE" w14:paraId="0560DAB9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A9F9E06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87E03B4" w14:textId="20D84D02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1A5ADA" w:rsidRPr="00887EAE" w14:paraId="4FFC0CEE" w14:textId="77777777" w:rsidTr="005B61ED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FB3A5E0" w14:textId="77777777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EF64D4" w14:textId="50557CCA" w:rsidR="001A5ADA" w:rsidRPr="00887EAE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1388E03A" w14:textId="737D513B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050EDBC7" w14:textId="10366546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6121871" w14:textId="77777777" w:rsidR="001A5ADA" w:rsidRDefault="001A5ADA" w:rsidP="001A5ADA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557AEA82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7835F4E" w14:textId="5DBF5540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5EC2A9F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402BF632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7190AD3C" w14:textId="6B455449" w:rsidR="001A5ADA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6F23C3A3" w14:textId="51136EC9" w:rsidR="001A5ADA" w:rsidRDefault="001A5ADA" w:rsidP="001A5ADA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4A15422B" w14:textId="27E71D5E" w:rsidR="001A5ADA" w:rsidRDefault="001A5ADA" w:rsidP="001A5ADA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710.00</w:t>
      </w:r>
      <w:r>
        <w:rPr>
          <w:rFonts w:ascii="CorpoS" w:hAnsi="CorpoS" w:cs="CorpoS"/>
          <w:color w:val="000000"/>
        </w:rPr>
        <w:tab/>
      </w:r>
    </w:p>
    <w:p w14:paraId="5826E7A8" w14:textId="6AA1BB09" w:rsidR="001A5ADA" w:rsidRDefault="001A5ADA" w:rsidP="001A5ADA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6791FE62" w14:textId="015154EC" w:rsidR="001A5ADA" w:rsidRDefault="001A5ADA" w:rsidP="001A5ADA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p w14:paraId="5652C52A" w14:textId="274D2BB5" w:rsidR="001A5ADA" w:rsidRDefault="001A5ADA" w:rsidP="001A5ADA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4062CB87" w14:textId="44D917F3" w:rsidR="001A5ADA" w:rsidRDefault="001A5ADA" w:rsidP="001A5ADA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2926C9C5" w14:textId="25FEC00E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017483B" w14:textId="726818D3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83AEC15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77FA3A3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76B5A563" w14:textId="0C1A9238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3196CCDD" w14:textId="33DEF99C" w:rsidR="001A5ADA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4633B3B7" w14:textId="427C4BDC" w:rsidR="001A5ADA" w:rsidRDefault="001A5ADA" w:rsidP="001A5ADA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48825928" w14:textId="01DAC672" w:rsidR="001A5ADA" w:rsidRDefault="001A5ADA" w:rsidP="001A5ADA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302C76EC" w14:textId="50DC26FB" w:rsidR="001A5ADA" w:rsidRDefault="001A5ADA" w:rsidP="001A5ADA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34DAF5F4" w14:textId="459CF48A" w:rsidR="001A5ADA" w:rsidRDefault="001A5ADA" w:rsidP="001A5ADA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013E048B" w14:textId="4460766F" w:rsidR="001A5ADA" w:rsidRDefault="001A5ADA" w:rsidP="001A5ADA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4340FC32" w14:textId="1C1B0FE5" w:rsidR="001A5ADA" w:rsidRDefault="001A5ADA" w:rsidP="001A5ADA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2F17F0BE" w14:textId="1AAA2AB6" w:rsidR="001A5ADA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47B8184" w14:textId="333DFF0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1246C49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7D5B035C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279CCE45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45A1EBA2" w14:textId="2BE96114" w:rsidR="001A5ADA" w:rsidRDefault="001A5ADA" w:rsidP="001A5ADA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09C5CB94" w14:textId="4940B0EA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041FA351" w14:textId="58BDE98F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4CC916E4" w14:textId="5F74AB3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F2AFF7" w14:textId="28D58D92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4557E82" w14:textId="4FA258EA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2EE30AA8" w14:textId="4C8C240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1428D3" w14:textId="1EA900C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1D5DA9" w14:textId="5929059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3C1FB1D" w14:textId="503B6D39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3CB3EE9" w14:textId="4EC89150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77392D09" w14:textId="75862F0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167226" w14:textId="71EDCBCE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025D8F3" w14:textId="03AC0902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47009E25" w14:textId="4084D0E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375kW (510hp),2500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1785188" w14:textId="1FDFBC7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618D97D6" w14:textId="321F758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F4E3C7" w14:textId="0DB17B9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E3A0E8" w14:textId="14AE84E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35C730F" w14:textId="1ACBCA8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B8FA40" w14:textId="77BBDB3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5BD0B224" w14:textId="0FC0EAB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850B3F" w14:textId="3F04C87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2ACFA5DF" w14:textId="5934853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45E142C0" w14:textId="181FF1E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5A34D5" w14:textId="43E3397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1AEF23" w14:textId="11737975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C54D7D9" w14:textId="09E38A3D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4DE97A45" w14:textId="166F48E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D67DBEF" w14:textId="0C6B931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48639E" w14:textId="0429F81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CAC6B8" w14:textId="1A73758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6E2743" w14:textId="0E0AD38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348DF0C" w14:textId="65294E2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34B17E" w14:textId="67155D23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889F18A" w14:textId="084468A9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2F03E88A" w14:textId="585969B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055656" w14:textId="4026BB2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1C48C263" w14:textId="2B9F3FB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440,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A4916C" w14:textId="2EC6857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 with active lubrication, uncontrolled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99F1BA2" w14:textId="23444F8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F8F60A" w14:textId="436D387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2.533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859B741" w14:textId="3E85147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056F760E" w14:textId="6E7E16D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46FC728E" w14:textId="636F810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7A308C97" w14:textId="6A3213D3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38E659B" w14:textId="08898387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78DCC2BF" w14:textId="6499E25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Light-alloy wheels, 9.00x22.5, matt,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5,932.00</w:t>
      </w:r>
    </w:p>
    <w:p w14:paraId="731324FC" w14:textId="701574B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2x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261DE93D" w14:textId="1CCC139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   4x   315/70 R 22,5   Regio RR drive   Michelin   X Multi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74A3A509" w14:textId="775B303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4x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6B6DFC87" w14:textId="4BB5A813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57DC897" w14:textId="7C571CEB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75854B4D" w14:textId="132A74A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D180E8" w14:textId="7C55F41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837344" w14:textId="310AA5F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8E719C9" w14:textId="63138A9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B64FE7" w14:textId="5B0BD2C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48F77157" w14:textId="0674ABD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A945DE" w14:textId="7697BA9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E3648D" w14:textId="50810B9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C3F7F2" w14:textId="764F405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B8A7CC" w14:textId="3A025DC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CF7A96" w14:textId="4BD9AFB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6C1D6FB9" w14:textId="335D4FA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2E3928D3" w14:textId="7BC2AA8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2FF33456" w14:textId="623D832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57490845" w14:textId="614F1B8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A73E0AE" w14:textId="239A3D0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345291" w14:textId="7230633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2CA71D05" w14:textId="2194159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8482A5" w14:textId="5DF3197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EC5546" w14:textId="26415F3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5032C866" w14:textId="1C69890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54AB4D9F" w14:textId="3040C03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6304DD3" w14:textId="6806628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080C76" w14:textId="63EDE4B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CSJ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EAAFE5" w14:textId="0E75FAB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758781" w14:textId="21A8681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D73DCF" w14:textId="1EAE7B0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DF5034" w14:textId="15E0653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0445581E" w14:textId="75A387B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3F6DB0A7" w14:textId="79334C7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6A5D2B21" w14:textId="75A75D1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4B2051" w14:textId="577497E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0384DF" w14:textId="3D84AF7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3123B1" w14:textId="560B410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9AD006" w14:textId="1FFD753E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A2B62F9" w14:textId="05C2E16C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1D80E0C5" w14:textId="0034499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27EF47" w14:textId="2BB1B4D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3A796A2" w14:textId="6E52696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3000EACE" w14:textId="4A9A8F8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99E14A" w14:textId="60D305A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1CAB5D0C" w14:textId="0C5F5A9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D72142D" w14:textId="4C41028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905DB9" w14:textId="66EBFB7C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8687153" w14:textId="15090608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39D0654E" w14:textId="059CE97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4711AA" w14:textId="472C358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B733B3" w14:textId="28EA151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F85F68" w14:textId="60F72EE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5CF64E" w14:textId="6A5F719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ProCabin-Stream,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19,572.00</w:t>
      </w:r>
    </w:p>
    <w:p w14:paraId="569EAA08" w14:textId="40BE499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22D8C1" w14:textId="331B1E9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EC99A9" w14:textId="585052A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StreamSpace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7BE373" w14:textId="2DF6EAA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81E8F0" w14:textId="74C70D6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1CEA82AF" w14:textId="6377D69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19C853ED" w14:textId="3FE09AF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C0AF9D" w14:textId="7184BE5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B31F46" w14:textId="30F8EAA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00B231B3" w14:textId="69B7146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212.00</w:t>
      </w:r>
    </w:p>
    <w:p w14:paraId="7381BFF0" w14:textId="64AFAF0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5D3C5D" w14:textId="5503A39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FD3E5B" w14:textId="2F30616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4311A97C" w14:textId="5D21056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C8FD7F" w14:textId="393D2BA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02056076" w14:textId="7B2C432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72AF4C5" w14:textId="25B13FA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020B4C" w14:textId="31A49BA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05D809AA" w14:textId="7F80B01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7785052C" w14:textId="4FEF596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393.00</w:t>
      </w:r>
    </w:p>
    <w:p w14:paraId="1E09F7B9" w14:textId="54E6094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603.00</w:t>
      </w:r>
    </w:p>
    <w:p w14:paraId="0BF9D380" w14:textId="2F6C121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8D695E" w14:textId="27A9BCA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414EDCE6" w14:textId="022F30A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30EE505C" w14:textId="3F9AEEE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48CADCCD" w14:textId="5AD4F77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3DA390" w14:textId="7E54E57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4D2DAFEF" w14:textId="1E08F49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AB4CFA3" w14:textId="647911F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9079FC" w14:textId="5A360D14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FA45E75" w14:textId="0E046B62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0FC8AB43" w14:textId="3CE66AF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76E475EE" w14:textId="3CFB60C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3AA64ED8" w14:textId="5855A59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43954BAD" w14:textId="3C02B16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EDC8E3" w14:textId="44EFA78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011529" w14:textId="2D64CBF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E1A96BC" w14:textId="5405976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452C1B97" w14:textId="1A330C4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EFF2D17" w14:textId="7756E8A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3BD7A86D" w14:textId="41826B9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50635729" w14:textId="5D18940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A6C008" w14:textId="7D2344C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778D14" w14:textId="5B4EFB1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500.00</w:t>
      </w:r>
    </w:p>
    <w:p w14:paraId="6174E36B" w14:textId="6738471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E6663D3" w14:textId="0B9FC72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BC1ADC" w14:textId="750895C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96910F" w14:textId="5FDFDE5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03CBA9" w14:textId="32FC9AC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4C8ECD5" w14:textId="012263B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729A88F" w14:textId="5976929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15F08100" w14:textId="193E303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1C87752B" w14:textId="2F15E48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770895A1" w14:textId="051B11B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53D2FA78" w14:textId="1B9D191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Speaker, 2-way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114.00</w:t>
      </w:r>
    </w:p>
    <w:p w14:paraId="56867CC8" w14:textId="54B90AA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12963758" w14:textId="5E7F84F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37681873" w14:textId="02D4560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B5F6BC" w14:textId="6B405C2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1844AD95" w14:textId="3E76271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3762F2" w14:textId="18A5F9E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0756FBE" w14:textId="6B83B37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6687B7" w14:textId="39DFD9B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297.00</w:t>
      </w:r>
    </w:p>
    <w:p w14:paraId="41423F3E" w14:textId="58870CE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330.00</w:t>
      </w:r>
    </w:p>
    <w:p w14:paraId="1CC59FDF" w14:textId="1B2C562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315202" w14:textId="46FD9A9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30324B23" w14:textId="5378D79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7BBE71C" w14:textId="72B34AB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15DEB7" w14:textId="1C8EB1E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EF90AA0" w14:textId="4DBCC64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BC9198" w14:textId="0942FC9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E08C974" w14:textId="7039F1B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FB932C4" w14:textId="49D02707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76159356" w14:textId="54B7A35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895.00</w:t>
      </w:r>
    </w:p>
    <w:p w14:paraId="4704E577" w14:textId="708643A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4DE14D2" w14:textId="577F38E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1468965" w14:textId="6BD91E0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177A3554" w14:textId="0A4974B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B595D56" w14:textId="5161F70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TrendLine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010538F0" w14:textId="436929B7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0661159" w14:textId="2DAE07F0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26B46C16" w14:textId="0B6C12B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ECE4F9F" w14:textId="46374D0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2A076E" w14:textId="1C0558B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CDCC08D" w14:textId="13E2424C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04A814BE" w14:textId="5B14842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1CFFB8" w14:textId="2ABC466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4C2DB626" w14:textId="19CB011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50DBFB47" w14:textId="17B6E53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043236" w14:textId="4EEA32E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4A629BCD" w14:textId="50D3C9F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EA39C4" w14:textId="2A9F23D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8A79919" w14:textId="6635B77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884.00</w:t>
      </w:r>
    </w:p>
    <w:p w14:paraId="2F5E6317" w14:textId="28AED57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4CCFCC" w14:textId="3CE6C34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088927" w14:textId="41C445E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1484311C" w14:textId="05B49DD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B735FB5" w14:textId="6691149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EC4FFA" w14:textId="09B9125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47A304" w14:textId="7F088A9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539.00</w:t>
      </w:r>
    </w:p>
    <w:p w14:paraId="7928BD48" w14:textId="25CAC76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414141" w14:textId="6632D37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09F50E0" w14:textId="756719B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45DF52D4" w14:textId="2C25647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D5534CF" w14:textId="2983908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718EC5E" w14:textId="12B0178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5A6103" w14:textId="11965F73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428793" w14:textId="146E111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44BEC3B" w14:textId="4877880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269AF6" w14:textId="24ECAE3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6E11E33" w14:textId="6D7BD20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587BFD8" w14:textId="3AFC914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3E380BBA" w14:textId="4011D62A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726B1D2" w14:textId="6F1D69A4" w:rsidR="001A5ADA" w:rsidRDefault="001A5ADA" w:rsidP="001A5ADA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72807132" w14:textId="25EA780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0057279E" w14:textId="771F345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16A6F911" w14:textId="4C7FBDB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35C0F98B" w14:textId="20EFB6D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1,015.00</w:t>
      </w:r>
    </w:p>
    <w:p w14:paraId="17F4F16A" w14:textId="533E21D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259B3080" w14:textId="1D772E3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3EB85E" w14:textId="5D44845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82676B" w14:textId="06BBF33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7014AFDE" w14:textId="665FB500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50535048" w14:textId="394832E6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7FB9B2EB" w14:textId="3A6FB2B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75502E2F" w14:textId="200DA962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843CE6" w14:textId="274E143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AC3120E" w14:textId="3F9398C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3F8F38" w14:textId="1D6D41B9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32DA2D" w14:textId="4ACBE31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E0EBA4" w14:textId="46C660A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063E56D" w14:textId="63CD823E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1DC7ACDD" w14:textId="4EDC787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F5167E" w14:textId="7CCAC28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CD0CAB" w14:textId="7613F768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E3FD434" w14:textId="0807F5D5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A6A5963" w14:textId="42628941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5B0373" w14:textId="2E19C214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248E851" w14:textId="45A3656A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B9063E6" w14:textId="4E37DD9D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F06158D" w14:textId="545DEB6F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729467" w14:textId="590116BB" w:rsidR="001A5ADA" w:rsidRDefault="001A5ADA" w:rsidP="001A5ADA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67FE01BB" w14:textId="2C9BCD3A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09CD132" w14:textId="797280E7" w:rsidR="001A5ADA" w:rsidRDefault="001A5ADA" w:rsidP="001A5ADA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71B30A6" w14:textId="3A94CC68" w:rsidR="001A5ADA" w:rsidRDefault="001A5ADA" w:rsidP="001A5ADA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9263574" w14:textId="77777777" w:rsidR="001A5ADA" w:rsidRDefault="001A5ADA" w:rsidP="001A5ADA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49DDAB96" w14:textId="77777777" w:rsidR="001A5ADA" w:rsidRDefault="001A5ADA" w:rsidP="001A5ADA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580C6A7D" w14:textId="77777777" w:rsidR="001A5ADA" w:rsidRDefault="001A5ADA" w:rsidP="001A5ADA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1A5ADA" w:rsidRPr="00BE7081" w14:paraId="09B70C84" w14:textId="77777777" w:rsidTr="005B61ED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E24CF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1A5ADA" w:rsidRPr="00BE7081" w14:paraId="51A41986" w14:textId="77777777" w:rsidTr="005B61ED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7EC69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03E5446D" w14:textId="12615209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0D7EB9A1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1A5ADA" w:rsidRPr="00BE7081" w14:paraId="40505BA5" w14:textId="77777777" w:rsidTr="005B61ED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400D3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1A5ADA" w:rsidRPr="00BE7081" w14:paraId="295D7A81" w14:textId="77777777" w:rsidTr="005B61ED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89D3C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4214EDE6" w14:textId="501B3CB5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lastRenderedPageBreak/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37F767FF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1A5ADA" w:rsidRPr="00BE7081" w14:paraId="3CD63116" w14:textId="77777777" w:rsidTr="005B61ED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16AAD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lastRenderedPageBreak/>
              <w:t>Additional equipment</w:t>
            </w:r>
          </w:p>
        </w:tc>
      </w:tr>
      <w:tr w:rsidR="001A5ADA" w:rsidRPr="00BE7081" w14:paraId="059641D6" w14:textId="77777777" w:rsidTr="005B61ED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5E25B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0CC1EF78" w14:textId="51E387C7" w:rsidR="001A5ADA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070C7FFA" w14:textId="77777777" w:rsidR="001A5ADA" w:rsidRPr="00BE7081" w:rsidRDefault="001A5ADA" w:rsidP="005B61E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70686211" w14:textId="77777777" w:rsidR="001A5ADA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6F871046" w14:textId="77777777" w:rsidR="001A5ADA" w:rsidRPr="007539D1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2282465E" w14:textId="402E78F8" w:rsidR="001A5ADA" w:rsidRDefault="001A5ADA" w:rsidP="001A5ADA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7AD2378C" w14:textId="77777777" w:rsidR="001A5ADA" w:rsidRPr="007539D1" w:rsidRDefault="001A5ADA" w:rsidP="001A5AD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1A5ADA" w:rsidRPr="007539D1" w:rsidSect="001A5A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9FD97" w14:textId="77777777" w:rsidR="001A6E67" w:rsidRDefault="001A6E67" w:rsidP="00CB6D47">
      <w:r>
        <w:separator/>
      </w:r>
    </w:p>
    <w:p w14:paraId="66125D8C" w14:textId="77777777" w:rsidR="001A6E67" w:rsidRDefault="001A6E67"/>
  </w:endnote>
  <w:endnote w:type="continuationSeparator" w:id="0">
    <w:p w14:paraId="171F529A" w14:textId="77777777" w:rsidR="001A6E67" w:rsidRDefault="001A6E67" w:rsidP="00CB6D47">
      <w:r>
        <w:continuationSeparator/>
      </w:r>
    </w:p>
    <w:p w14:paraId="27B08D74" w14:textId="77777777" w:rsidR="001A6E67" w:rsidRDefault="001A6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74BAF" w14:textId="77777777" w:rsidR="001A5ADA" w:rsidRDefault="001A5AD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E61D" w14:textId="77777777" w:rsidR="001A5ADA" w:rsidRDefault="001A5ADA" w:rsidP="001A5ADA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0E59B0DE" w14:textId="77777777" w:rsidR="001A5ADA" w:rsidRDefault="001A5ADA" w:rsidP="001A5ADA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TR06-1  Actros-L 2851LS 6x2 S5F 2026-07_70064</w:t>
    </w:r>
  </w:p>
  <w:p w14:paraId="5BCD111A" w14:textId="77777777" w:rsidR="00857115" w:rsidRPr="001A5ADA" w:rsidRDefault="00857115" w:rsidP="001A5ADA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B0D5" w14:textId="77777777" w:rsidR="001A5ADA" w:rsidRDefault="001A5ADA" w:rsidP="001A5ADA">
    <w:pPr>
      <w:pStyle w:val="a4"/>
    </w:pPr>
  </w:p>
  <w:p w14:paraId="34A3BBE4" w14:textId="77777777" w:rsidR="001A5ADA" w:rsidRPr="001A5ADA" w:rsidRDefault="001A5ADA" w:rsidP="001A5ADA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7049E" w14:textId="77777777" w:rsidR="001A6E67" w:rsidRDefault="001A6E67" w:rsidP="00CB6D47">
      <w:r>
        <w:separator/>
      </w:r>
    </w:p>
    <w:p w14:paraId="7D98E5A8" w14:textId="77777777" w:rsidR="001A6E67" w:rsidRDefault="001A6E67"/>
  </w:footnote>
  <w:footnote w:type="continuationSeparator" w:id="0">
    <w:p w14:paraId="78B9B867" w14:textId="77777777" w:rsidR="001A6E67" w:rsidRDefault="001A6E67" w:rsidP="00CB6D47">
      <w:r>
        <w:continuationSeparator/>
      </w:r>
    </w:p>
    <w:p w14:paraId="07E45137" w14:textId="77777777" w:rsidR="001A6E67" w:rsidRDefault="001A6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A77D8" w14:textId="77777777" w:rsidR="001A5ADA" w:rsidRDefault="001A5AD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FBB0" w14:textId="77777777" w:rsidR="001A5ADA" w:rsidRDefault="001A5ADA" w:rsidP="001A5ADA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31A34AF5" w14:textId="77777777" w:rsidR="001A5ADA" w:rsidRDefault="001A5ADA" w:rsidP="001A5ADA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2651 LSDNA</w:t>
    </w:r>
  </w:p>
  <w:p w14:paraId="607F5F6F" w14:textId="77777777" w:rsidR="001A5ADA" w:rsidRDefault="001A5ADA" w:rsidP="001A5ADA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117D1BA4" w14:textId="77777777" w:rsidR="001A5ADA" w:rsidRDefault="001A5ADA" w:rsidP="001A5ADA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2025-12-23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079A0ECA" w14:textId="77777777" w:rsidR="001A5ADA" w:rsidRDefault="001A5ADA" w:rsidP="001A5ADA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3C36154E" w14:textId="77777777" w:rsidR="001A5ADA" w:rsidRDefault="001A5ADA" w:rsidP="001A5ADA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6BC8F626" w14:textId="77777777" w:rsidR="001A5ADA" w:rsidRPr="001A5ADA" w:rsidRDefault="001A5ADA" w:rsidP="001A5ADA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E9133" w14:textId="77777777" w:rsidR="001A5ADA" w:rsidRDefault="001A5ADA" w:rsidP="001A5ADA">
    <w:pPr>
      <w:pStyle w:val="a3"/>
    </w:pPr>
  </w:p>
  <w:p w14:paraId="278FAFE6" w14:textId="77777777" w:rsidR="001A5ADA" w:rsidRPr="001A5ADA" w:rsidRDefault="001A5ADA" w:rsidP="001A5ADA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DA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A5ADA"/>
    <w:rsid w:val="001A6E67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759A3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B70D1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640A0"/>
  <w15:docId w15:val="{170B81D7-B948-4EFE-B567-780B871C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1</TotalTime>
  <Pages>10</Pages>
  <Words>1975</Words>
  <Characters>11262</Characters>
  <Application>Microsoft Office Word</Application>
  <DocSecurity>0</DocSecurity>
  <Lines>93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2026-05-14T04:19:00Z</dcterms:created>
  <dcterms:modified xsi:type="dcterms:W3CDTF">2026-05-14T04:19:00Z</dcterms:modified>
</cp:coreProperties>
</file>