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120F" w14:textId="77777777" w:rsidR="00F36249" w:rsidRDefault="00F36249" w:rsidP="00F3624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TR04-1  Actros-L 2853LS 6x2 B5F 2026-07_43775</w:t>
      </w:r>
    </w:p>
    <w:p w14:paraId="20EABBA4" w14:textId="77777777" w:rsidR="00F36249" w:rsidRDefault="00F36249" w:rsidP="00F36249">
      <w:pPr>
        <w:widowControl w:val="0"/>
        <w:tabs>
          <w:tab w:val="left" w:pos="2834"/>
          <w:tab w:val="left" w:pos="3685"/>
        </w:tabs>
        <w:autoSpaceDE w:val="0"/>
        <w:autoSpaceDN w:val="0"/>
        <w:adjustRightInd w:val="0"/>
        <w:spacing w:line="240" w:lineRule="auto"/>
        <w:jc w:val="center"/>
        <w:rPr>
          <w:rFonts w:ascii="CorpoS" w:hAnsi="CorpoS" w:cs="CorpoS"/>
          <w:b/>
          <w:bCs/>
          <w:color w:val="000000"/>
        </w:rPr>
      </w:pPr>
    </w:p>
    <w:p w14:paraId="682D5586" w14:textId="77777777" w:rsidR="00F36249" w:rsidRDefault="00F36249" w:rsidP="00F3624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8"/>
          <w:szCs w:val="28"/>
        </w:rPr>
        <w:t>Mercedes-Benz Actros 5 L FHS 2653 LSDNA</w:t>
      </w:r>
    </w:p>
    <w:p w14:paraId="2E36D271" w14:textId="77777777" w:rsidR="00F36249" w:rsidRDefault="00F36249" w:rsidP="00F36249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08340DF3" w14:textId="77777777" w:rsidR="00F36249" w:rsidRDefault="00F36249" w:rsidP="00F36249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5007CF09" w14:textId="77777777" w:rsidR="00F36249" w:rsidRDefault="00F36249" w:rsidP="00F36249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description</w:t>
      </w:r>
    </w:p>
    <w:p w14:paraId="569E691B" w14:textId="77777777" w:rsidR="00F36249" w:rsidRDefault="00F36249" w:rsidP="00F36249">
      <w:pPr>
        <w:widowControl w:val="0"/>
        <w:tabs>
          <w:tab w:val="left" w:pos="2552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16330CAC" w14:textId="77777777" w:rsidR="00F36249" w:rsidRDefault="00F36249" w:rsidP="00F36249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Model:</w:t>
      </w:r>
      <w:r>
        <w:rPr>
          <w:rFonts w:ascii="CorpoS" w:hAnsi="CorpoS" w:cs="CorpoS"/>
          <w:color w:val="000000"/>
        </w:rPr>
        <w:tab/>
        <w:t>Mercedes-Benz Actros 5 L FHS</w:t>
      </w:r>
    </w:p>
    <w:p w14:paraId="3F79F07C" w14:textId="77777777" w:rsidR="00F36249" w:rsidRDefault="00F36249" w:rsidP="00F36249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Vehicle type:</w:t>
      </w:r>
      <w:r>
        <w:rPr>
          <w:rFonts w:ascii="CorpoS" w:hAnsi="CorpoS" w:cs="CorpoS"/>
          <w:color w:val="000000"/>
        </w:rPr>
        <w:tab/>
        <w:t>2653 LSDNA</w:t>
      </w:r>
    </w:p>
    <w:p w14:paraId="440BA242" w14:textId="77777777" w:rsidR="00F36249" w:rsidRDefault="00F36249" w:rsidP="00F36249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Drivetrain:</w:t>
      </w:r>
      <w:r>
        <w:rPr>
          <w:rFonts w:ascii="CorpoS" w:hAnsi="CorpoS" w:cs="CorpoS"/>
          <w:color w:val="000000"/>
        </w:rPr>
        <w:tab/>
        <w:t>6x2</w:t>
      </w:r>
    </w:p>
    <w:p w14:paraId="0D5C9652" w14:textId="77777777" w:rsidR="00F36249" w:rsidRDefault="00F36249" w:rsidP="00F36249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Baumuster:</w:t>
      </w:r>
      <w:r>
        <w:rPr>
          <w:rFonts w:ascii="CorpoS" w:hAnsi="CorpoS" w:cs="CorpoS"/>
          <w:color w:val="000000"/>
        </w:rPr>
        <w:tab/>
        <w:t>96342512</w:t>
      </w:r>
    </w:p>
    <w:p w14:paraId="33FF812F" w14:textId="77777777" w:rsidR="00F36249" w:rsidRDefault="00F36249" w:rsidP="00F36249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Subcategory:</w:t>
      </w:r>
      <w:r>
        <w:rPr>
          <w:rFonts w:ascii="CorpoS" w:hAnsi="CorpoS" w:cs="CorpoS"/>
          <w:color w:val="000000"/>
        </w:rPr>
        <w:tab/>
        <w:t>24a</w:t>
      </w:r>
    </w:p>
    <w:p w14:paraId="6C0BC728" w14:textId="77777777" w:rsidR="00F36249" w:rsidRDefault="00F36249" w:rsidP="00F36249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Chassis variant:</w:t>
      </w:r>
      <w:r>
        <w:rPr>
          <w:rFonts w:ascii="CorpoS" w:hAnsi="CorpoS" w:cs="CorpoS"/>
          <w:color w:val="000000"/>
        </w:rPr>
        <w:tab/>
        <w:t>Semitrailer tractor</w:t>
      </w:r>
    </w:p>
    <w:p w14:paraId="1AE436A1" w14:textId="77777777" w:rsidR="00F36249" w:rsidRDefault="00F36249" w:rsidP="00F36249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Cab:</w:t>
      </w:r>
      <w:r>
        <w:rPr>
          <w:rFonts w:ascii="CorpoS" w:hAnsi="CorpoS" w:cs="CorpoS"/>
          <w:color w:val="000000"/>
        </w:rPr>
        <w:tab/>
        <w:t>L-cab</w:t>
      </w:r>
    </w:p>
    <w:p w14:paraId="401083F2" w14:textId="77777777" w:rsidR="00F36249" w:rsidRDefault="00F36249" w:rsidP="00F36249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Engine power:</w:t>
      </w:r>
      <w:r>
        <w:rPr>
          <w:rFonts w:ascii="CorpoS" w:hAnsi="CorpoS" w:cs="CorpoS"/>
          <w:color w:val="000000"/>
        </w:rPr>
        <w:tab/>
        <w:t>390 kW(530 PS)</w:t>
      </w:r>
    </w:p>
    <w:p w14:paraId="54A2C35D" w14:textId="77777777" w:rsidR="00F36249" w:rsidRDefault="00F36249" w:rsidP="00F36249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Wheelbase:</w:t>
      </w:r>
      <w:r>
        <w:rPr>
          <w:rFonts w:ascii="CorpoS" w:hAnsi="CorpoS" w:cs="CorpoS"/>
          <w:color w:val="000000"/>
        </w:rPr>
        <w:tab/>
        <w:t>3250 mm</w:t>
      </w:r>
    </w:p>
    <w:p w14:paraId="032DA892" w14:textId="77777777" w:rsidR="00F36249" w:rsidRDefault="00F36249" w:rsidP="00F36249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Gross vehicle weight:</w:t>
      </w:r>
      <w:r>
        <w:rPr>
          <w:rFonts w:ascii="CorpoS" w:hAnsi="CorpoS" w:cs="CorpoS"/>
          <w:color w:val="000000"/>
        </w:rPr>
        <w:tab/>
        <w:t>- kg</w:t>
      </w:r>
    </w:p>
    <w:p w14:paraId="09A89E18" w14:textId="77777777" w:rsidR="00F36249" w:rsidRDefault="00F36249" w:rsidP="00F36249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Steering type:</w:t>
      </w:r>
      <w:r>
        <w:rPr>
          <w:rFonts w:ascii="CorpoS" w:hAnsi="CorpoS" w:cs="CorpoS"/>
          <w:color w:val="000000"/>
        </w:rPr>
        <w:tab/>
        <w:t>left</w:t>
      </w:r>
    </w:p>
    <w:p w14:paraId="24C5A2EA" w14:textId="77777777" w:rsidR="00F36249" w:rsidRDefault="00F36249" w:rsidP="00F36249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Country validity:</w:t>
      </w:r>
      <w:r>
        <w:rPr>
          <w:rFonts w:ascii="CorpoS" w:hAnsi="CorpoS" w:cs="CorpoS"/>
          <w:color w:val="000000"/>
        </w:rPr>
        <w:tab/>
        <w:t>(847) Republic of Korea (South Korea)</w:t>
      </w:r>
    </w:p>
    <w:p w14:paraId="4D07AB36" w14:textId="77777777" w:rsidR="00F36249" w:rsidRDefault="00F36249" w:rsidP="00F36249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 xml:space="preserve">Fifth wheel position: </w:t>
      </w:r>
      <w:r>
        <w:rPr>
          <w:rFonts w:ascii="CorpoS" w:hAnsi="CorpoS" w:cs="CorpoS"/>
          <w:color w:val="000000"/>
        </w:rPr>
        <w:tab/>
        <w:t>950 mm</w:t>
      </w:r>
    </w:p>
    <w:p w14:paraId="3A401AC2" w14:textId="77777777" w:rsidR="00F36249" w:rsidRPr="009A0B41" w:rsidRDefault="00F36249" w:rsidP="00F36249">
      <w:pPr>
        <w:rPr>
          <w:rFonts w:asciiTheme="minorHAnsi" w:hAnsiTheme="minorHAnsi" w:cstheme="minorHAnsi"/>
          <w:sz w:val="20"/>
          <w:szCs w:val="20"/>
        </w:rPr>
      </w:pPr>
    </w:p>
    <w:p w14:paraId="4D73B1AD" w14:textId="51FCF249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3F0ABE47" w14:textId="54EE3891" w:rsidR="00C67434" w:rsidRPr="00172899" w:rsidRDefault="00C67434" w:rsidP="00C67434">
      <w:pPr>
        <w:widowControl w:val="0"/>
        <w:tabs>
          <w:tab w:val="left" w:pos="5102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>
        <w:rPr>
          <w:rFonts w:ascii="CorpoS" w:hAnsi="CorpoS" w:cs="CorpoS"/>
          <w:color w:val="000000"/>
          <w:sz w:val="24"/>
          <w:szCs w:val="24"/>
        </w:rPr>
        <w:tab/>
      </w:r>
      <w:r w:rsidRPr="00172899">
        <w:rPr>
          <w:rFonts w:ascii="CorpoS" w:hAnsi="CorpoS" w:cs="CorpoS"/>
          <w:b/>
          <w:bCs/>
          <w:color w:val="000000"/>
          <w:lang w:val="en-US"/>
        </w:rPr>
        <w:t>Discount in %</w:t>
      </w:r>
      <w:r w:rsidRPr="00172899">
        <w:rPr>
          <w:rFonts w:ascii="CorpoS" w:hAnsi="CorpoS" w:cs="CorpoS"/>
          <w:b/>
          <w:bCs/>
          <w:color w:val="000000"/>
          <w:sz w:val="24"/>
          <w:szCs w:val="24"/>
          <w:lang w:val="en-US"/>
        </w:rPr>
        <w:tab/>
      </w:r>
      <w:r>
        <w:rPr>
          <w:rFonts w:ascii="CorpoS" w:hAnsi="CorpoS" w:cs="CorpoS"/>
          <w:b/>
          <w:bCs/>
          <w:color w:val="000000"/>
          <w:sz w:val="24"/>
          <w:szCs w:val="24"/>
        </w:rPr>
        <w:t>Amount in EUR</w:t>
      </w:r>
    </w:p>
    <w:p w14:paraId="1A329205" w14:textId="77777777" w:rsidR="00C67434" w:rsidRPr="00172899" w:rsidRDefault="00C67434" w:rsidP="00C67434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sz w:val="24"/>
          <w:szCs w:val="24"/>
          <w:lang w:val="en-US"/>
        </w:rPr>
      </w:pPr>
    </w:p>
    <w:p w14:paraId="211896B2" w14:textId="5E9B85CF" w:rsidR="00C67434" w:rsidRPr="00172899" w:rsidRDefault="00C67434" w:rsidP="00C67434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Basic vehicle price: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198,690.00</w:t>
      </w:r>
    </w:p>
    <w:p w14:paraId="4759EC14" w14:textId="03799D49" w:rsidR="00C67434" w:rsidRPr="00172899" w:rsidRDefault="00C67434" w:rsidP="00C67434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paint: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5,071.00</w:t>
      </w:r>
    </w:p>
    <w:p w14:paraId="5FC284B2" w14:textId="79230BAB" w:rsidR="00C67434" w:rsidRPr="00172899" w:rsidRDefault="00C67434" w:rsidP="00C67434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tyres: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3,516.00</w:t>
      </w:r>
    </w:p>
    <w:p w14:paraId="44697ACE" w14:textId="5B8DB5EC" w:rsidR="00C67434" w:rsidRPr="00172899" w:rsidRDefault="00C67434" w:rsidP="00C67434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special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119,601.00</w:t>
      </w:r>
    </w:p>
    <w:p w14:paraId="1D98F805" w14:textId="5F776C94" w:rsidR="00C67434" w:rsidRPr="00172899" w:rsidRDefault="00C67434" w:rsidP="00C67434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additional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--,--</w:t>
      </w:r>
    </w:p>
    <w:p w14:paraId="2575A8EF" w14:textId="44196946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2DDE967E" w14:textId="5DA4BC2D" w:rsidR="00C67434" w:rsidRPr="00172899" w:rsidRDefault="00C67434" w:rsidP="00C67434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lang w:val="en-US"/>
        </w:rPr>
      </w:pPr>
      <w:r w:rsidRPr="00172899">
        <w:rPr>
          <w:rFonts w:ascii="CorpoS" w:hAnsi="CorpoS" w:cs="CorpoS"/>
          <w:b/>
          <w:bCs/>
          <w:color w:val="000000"/>
          <w:lang w:val="en-US"/>
        </w:rPr>
        <w:t xml:space="preserve">Vehicle price (ex factory) </w:t>
      </w:r>
      <w:r w:rsidRPr="00172899">
        <w:rPr>
          <w:rFonts w:ascii="CorpoS" w:hAnsi="CorpoS" w:cs="CorpoS"/>
          <w:b/>
          <w:bCs/>
          <w:color w:val="000000"/>
          <w:lang w:val="en-US"/>
        </w:rPr>
        <w:tab/>
      </w:r>
      <w:r>
        <w:rPr>
          <w:rFonts w:ascii="CorpoS" w:hAnsi="CorpoS" w:cs="CorpoS"/>
          <w:b/>
          <w:bCs/>
          <w:color w:val="000000"/>
        </w:rPr>
        <w:t>326,878.00</w:t>
      </w:r>
    </w:p>
    <w:p w14:paraId="23B4D63D" w14:textId="5F164BAE" w:rsidR="00C67434" w:rsidRPr="00172899" w:rsidRDefault="00C67434" w:rsidP="00C67434">
      <w:pPr>
        <w:widowControl w:val="0"/>
        <w:tabs>
          <w:tab w:val="right" w:pos="6803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</w:p>
    <w:p w14:paraId="1519A14C" w14:textId="07F234A5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134DA8C5" w14:textId="77777777" w:rsidR="00C67434" w:rsidRDefault="00C67434" w:rsidP="00C67434">
      <w:pPr>
        <w:widowControl w:val="0"/>
        <w:tabs>
          <w:tab w:val="right" w:pos="9066"/>
        </w:tabs>
        <w:autoSpaceDE w:val="0"/>
        <w:autoSpaceDN w:val="0"/>
        <w:adjustRightInd w:val="0"/>
        <w:spacing w:line="240" w:lineRule="auto"/>
        <w:ind w:right="-1417"/>
        <w:rPr>
          <w:rFonts w:ascii="Times New Roman" w:hAnsi="Times New Roman"/>
          <w:color w:val="000000"/>
          <w:sz w:val="20"/>
          <w:szCs w:val="20"/>
        </w:rPr>
      </w:pPr>
    </w:p>
    <w:p w14:paraId="25503DF9" w14:textId="77777777" w:rsidR="00C67434" w:rsidRDefault="00C67434" w:rsidP="00C67434">
      <w:pPr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—————————————————————————————————————————————————————————-—----------------------------</w:t>
      </w:r>
    </w:p>
    <w:p w14:paraId="126639F9" w14:textId="0FAD5713" w:rsidR="00C67434" w:rsidRDefault="00C67434" w:rsidP="00C67434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 w:rsidRPr="0046568E">
        <w:rPr>
          <w:rFonts w:ascii="CorpoS" w:hAnsi="CorpoS"/>
          <w:sz w:val="20"/>
          <w:szCs w:val="20"/>
        </w:rPr>
        <w:t>GUID:</w:t>
      </w:r>
      <w:r w:rsidRPr="00CE22C4">
        <w:rPr>
          <w:rFonts w:ascii="CorpoS" w:hAnsi="CorpoS" w:cs="CorpoS"/>
          <w:color w:val="000000"/>
        </w:rPr>
        <w:t xml:space="preserve"> </w:t>
      </w:r>
      <w:bookmarkStart w:id="0" w:name="W_44515_91b66b4a0feb41129cab91b0c55d8dba"/>
    </w:p>
    <w:bookmarkEnd w:id="0"/>
    <w:p w14:paraId="76CAC7FE" w14:textId="2469F373" w:rsidR="00C67434" w:rsidRDefault="00C67434" w:rsidP="00C67434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>
        <w:rPr>
          <w:rFonts w:ascii="CorpoS" w:hAnsi="CorpoS" w:cs="CorpoS"/>
          <w:color w:val="000000"/>
        </w:rPr>
        <w:t>{3049ADDF-37D6-4EC4-B7E7-A7EFA2DDE43A}</w:t>
      </w:r>
    </w:p>
    <w:p w14:paraId="5C674080" w14:textId="77777777" w:rsidR="00C67434" w:rsidRPr="00172899" w:rsidRDefault="00C67434" w:rsidP="00C67434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002257A1" w14:textId="4F4D0481" w:rsidR="00C67434" w:rsidRPr="00172899" w:rsidRDefault="00C67434" w:rsidP="00C67434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sz w:val="20"/>
          <w:szCs w:val="20"/>
          <w:lang w:val="en-US"/>
        </w:rPr>
        <w:t xml:space="preserve">VAZ-Check: </w:t>
      </w:r>
      <w:r>
        <w:rPr>
          <w:rFonts w:ascii="CorpoS" w:hAnsi="CorpoS" w:cs="CorpoS"/>
          <w:color w:val="000000"/>
          <w:sz w:val="20"/>
          <w:szCs w:val="20"/>
        </w:rPr>
        <w:t>#</w:t>
      </w:r>
    </w:p>
    <w:p w14:paraId="408868E5" w14:textId="77777777" w:rsidR="00C67434" w:rsidRPr="00172899" w:rsidRDefault="00C67434" w:rsidP="00C67434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4C2CF5E1" w14:textId="77777777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lastRenderedPageBreak/>
        <w:t xml:space="preserve">Vehicle status / list of reports </w:t>
      </w:r>
    </w:p>
    <w:p w14:paraId="227D4358" w14:textId="6F15E9EF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W_44548_c5ba49df287b42439e7994753b22de1c"/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67434" w:rsidRPr="00887EAE" w14:paraId="51E7C7B7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A8D489B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92740A4" w14:textId="7868FF45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Equipment</w:t>
            </w:r>
          </w:p>
        </w:tc>
      </w:tr>
      <w:tr w:rsidR="00C67434" w:rsidRPr="00887EAE" w14:paraId="68022DDC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3E5A626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C23E482" w14:textId="197C4A1E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C67434" w:rsidRPr="00887EAE" w14:paraId="06645DEA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6A63A92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221D13A" w14:textId="123505E2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Selected: C0A, serial frame overhang</w:t>
            </w:r>
          </w:p>
        </w:tc>
      </w:tr>
    </w:tbl>
    <w:p w14:paraId="129DEED8" w14:textId="11A32FC2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67434" w:rsidRPr="00887EAE" w14:paraId="5B6B90F6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FE08B51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44D7AC3" w14:textId="6FA61830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Calculation</w:t>
            </w:r>
          </w:p>
        </w:tc>
      </w:tr>
      <w:tr w:rsidR="00C67434" w:rsidRPr="00887EAE" w14:paraId="23121E9E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8A50C9A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EE1449C" w14:textId="234A86C4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C67434" w:rsidRPr="00887EAE" w14:paraId="757DC839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92D5650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B54F668" w14:textId="147747AB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documentation of price data is incomplete. To following Code [%s] the price information P.O.A. or price i.c.w..</w:t>
            </w:r>
          </w:p>
        </w:tc>
      </w:tr>
    </w:tbl>
    <w:p w14:paraId="3871978F" w14:textId="773C99BC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67434" w:rsidRPr="00887EAE" w14:paraId="2E23A28F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8D01B4B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2B3FDFC" w14:textId="635B861E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ETA-check</w:t>
            </w:r>
          </w:p>
        </w:tc>
      </w:tr>
      <w:tr w:rsidR="00C67434" w:rsidRPr="00887EAE" w14:paraId="3D8AFFC6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8202503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438AE7E" w14:textId="2BA3885D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C67434" w:rsidRPr="00887EAE" w14:paraId="0664D1FE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8832D44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B6C577A" w14:textId="28446CF5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vehicle configuration was changed after the last successful ETA check. GCW may no longer be valid.</w:t>
            </w:r>
          </w:p>
        </w:tc>
      </w:tr>
    </w:tbl>
    <w:p w14:paraId="39BAB2ED" w14:textId="69A5348A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67434" w:rsidRPr="00887EAE" w14:paraId="49F627FD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A6F11C1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208E2EB" w14:textId="0D75AA32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Paints</w:t>
            </w:r>
          </w:p>
        </w:tc>
      </w:tr>
      <w:tr w:rsidR="00C67434" w:rsidRPr="00887EAE" w14:paraId="316ECAF0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368EDDB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B798EF9" w14:textId="1A9AA92F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C67434" w:rsidRPr="00887EAE" w14:paraId="24D143C6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26C22FF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98740E5" w14:textId="37078456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No additional paint code has been defined for the wind deflector or the wind guide.</w:t>
            </w:r>
          </w:p>
        </w:tc>
      </w:tr>
    </w:tbl>
    <w:p w14:paraId="75F327FE" w14:textId="288FDBC6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67434" w:rsidRPr="00887EAE" w14:paraId="6C6883AE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C5240F3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A925F8D" w14:textId="1A66023D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VAZ evaluation</w:t>
            </w:r>
          </w:p>
        </w:tc>
      </w:tr>
      <w:tr w:rsidR="00C67434" w:rsidRPr="00887EAE" w14:paraId="354290FE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09093CA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5825D50" w14:textId="7473A446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C67434" w:rsidRPr="00887EAE" w14:paraId="648EC408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5C137CA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0862037" w14:textId="770FA0B1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vehicle configuration has been changed since the last VAZ check.</w:t>
            </w:r>
          </w:p>
        </w:tc>
      </w:tr>
    </w:tbl>
    <w:p w14:paraId="59B6B5BA" w14:textId="1E2216AE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67434" w:rsidRPr="00887EAE" w14:paraId="5C828B61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16681E7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49252E2" w14:textId="2C161C3A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Configuration</w:t>
            </w:r>
          </w:p>
        </w:tc>
      </w:tr>
      <w:tr w:rsidR="00C67434" w:rsidRPr="00887EAE" w14:paraId="1F7086DC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729FBEE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0B29E52" w14:textId="019DBC3D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C67434" w:rsidRPr="00887EAE" w14:paraId="60911C3E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AF25BF2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EBE2B53" w14:textId="6C2C78A9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WARNING: 'M7U - Cooling power for hot regions'</w:t>
            </w:r>
          </w:p>
        </w:tc>
      </w:tr>
    </w:tbl>
    <w:p w14:paraId="73E1950C" w14:textId="1346CF64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C67434" w:rsidRPr="00887EAE" w14:paraId="00EDEF0F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01FE52C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2A78D8B" w14:textId="3ADC2FD0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General</w:t>
            </w:r>
          </w:p>
        </w:tc>
      </w:tr>
      <w:tr w:rsidR="00C67434" w:rsidRPr="00887EAE" w14:paraId="3F2440A1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42F8B298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9E84823" w14:textId="25944809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C67434" w:rsidRPr="00887EAE" w14:paraId="44A7BEBA" w14:textId="77777777" w:rsidTr="006C251A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CD03920" w14:textId="7777777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0B2C7C43" w14:textId="55E00F47" w:rsidR="00C67434" w:rsidRPr="00887EAE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e-mail address of the contact person is missing.</w:t>
            </w:r>
          </w:p>
        </w:tc>
      </w:tr>
      <w:bookmarkEnd w:id="1"/>
    </w:tbl>
    <w:p w14:paraId="724CBBBC" w14:textId="1F552599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04CB1728" w14:textId="47B2E252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7E4416BF" w14:textId="77777777" w:rsidR="00C67434" w:rsidRDefault="00C67434" w:rsidP="00C67434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Times New Roman" w:hAnsi="Times New Roman"/>
          <w:sz w:val="24"/>
          <w:szCs w:val="24"/>
        </w:rPr>
      </w:pPr>
    </w:p>
    <w:p w14:paraId="6B4C9741" w14:textId="77777777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745385C8" w14:textId="277ED4B5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3403C85" w14:textId="77777777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125EA5B1" w14:textId="77777777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Paint</w:t>
      </w:r>
    </w:p>
    <w:p w14:paraId="540735F1" w14:textId="78A9DC8C" w:rsidR="00C67434" w:rsidRDefault="00C67434" w:rsidP="00C67434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1A725597" w14:textId="1BD86934" w:rsidR="00C67434" w:rsidRDefault="00C67434" w:rsidP="00C67434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2" w:name="W_4010_2b8a10511b394fae9b1508a795c3f224"/>
      <w:r>
        <w:rPr>
          <w:rFonts w:ascii="CorpoS" w:hAnsi="CorpoS" w:cs="CorpoS"/>
          <w:color w:val="000000"/>
        </w:rPr>
        <w:t>LZ 1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Cab</w:t>
      </w:r>
    </w:p>
    <w:p w14:paraId="2F4A467E" w14:textId="3921854B" w:rsidR="00C67434" w:rsidRDefault="00C67434" w:rsidP="00C67434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9676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Ice silver metallic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2,661.00</w:t>
      </w:r>
      <w:r>
        <w:rPr>
          <w:rFonts w:ascii="CorpoS" w:hAnsi="CorpoS" w:cs="CorpoS"/>
          <w:color w:val="000000"/>
        </w:rPr>
        <w:tab/>
      </w:r>
    </w:p>
    <w:p w14:paraId="080FC0AA" w14:textId="58DFE693" w:rsidR="00C67434" w:rsidRDefault="00C67434" w:rsidP="00C67434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2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Air deflectors and cab-side deflectors painted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40</w:t>
      </w:r>
    </w:p>
    <w:p w14:paraId="5F5EF15A" w14:textId="2CF17044" w:rsidR="00C67434" w:rsidRDefault="00C67434" w:rsidP="00C67434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  <w:t xml:space="preserve">MB </w:t>
      </w:r>
      <w:r>
        <w:rPr>
          <w:rFonts w:ascii="CorpoS" w:hAnsi="CorpoS" w:cs="CorpoS"/>
          <w:color w:val="000000"/>
        </w:rPr>
        <w:t>9676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Ice silver metallic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756.00</w:t>
      </w:r>
      <w:r>
        <w:rPr>
          <w:rFonts w:ascii="CorpoS" w:hAnsi="CorpoS" w:cs="CorpoS"/>
          <w:color w:val="000000"/>
        </w:rPr>
        <w:tab/>
      </w:r>
    </w:p>
    <w:p w14:paraId="33AD32B2" w14:textId="2966DCF9" w:rsidR="00C67434" w:rsidRDefault="00C67434" w:rsidP="00C67434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LZ 3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Paint bumper, lower entry, wheel arch</w:t>
      </w:r>
      <w:r>
        <w:rPr>
          <w:rFonts w:ascii="CorpoS" w:hAnsi="CorpoS" w:cs="CorpoS"/>
          <w:color w:val="000000"/>
        </w:rPr>
        <w:t>/</w:t>
      </w:r>
      <w:r>
        <w:rPr>
          <w:rFonts w:ascii="CorpoS" w:hAnsi="CorpoS" w:cs="CorpoS"/>
          <w:color w:val="000000"/>
        </w:rPr>
        <w:t>48</w:t>
      </w:r>
    </w:p>
    <w:p w14:paraId="167EAFD5" w14:textId="566F9651" w:rsidR="00C67434" w:rsidRDefault="00C67434" w:rsidP="00C67434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9676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Ice silver metallic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1,654.00</w:t>
      </w:r>
      <w:r>
        <w:rPr>
          <w:rFonts w:ascii="CorpoS" w:hAnsi="CorpoS" w:cs="CorpoS"/>
          <w:color w:val="000000"/>
        </w:rPr>
        <w:tab/>
      </w:r>
    </w:p>
    <w:bookmarkEnd w:id="2"/>
    <w:p w14:paraId="152C37B4" w14:textId="1E304F9F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C61A624" w14:textId="669FC355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92FA44C" w14:textId="77777777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23BEBCB2" w14:textId="77777777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6759BE45" w14:textId="2D851C69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Tyres</w:t>
      </w:r>
    </w:p>
    <w:p w14:paraId="78E55373" w14:textId="48B04648" w:rsidR="00C67434" w:rsidRDefault="00C67434" w:rsidP="00C67434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531097BD" w14:textId="07AAF7F2" w:rsidR="00C67434" w:rsidRDefault="00C67434" w:rsidP="00C67434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3" w:name="W_4009_43ac868d6901413482ac0186dcc8cd92"/>
      <w:r>
        <w:rPr>
          <w:rFonts w:ascii="CorpoS" w:hAnsi="CorpoS" w:cs="CorpoS"/>
          <w:color w:val="000000"/>
        </w:rPr>
        <w:t>1st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700.00</w:t>
      </w:r>
    </w:p>
    <w:p w14:paraId="3E9A22C6" w14:textId="733DBCC6" w:rsidR="00C67434" w:rsidRDefault="00C67434" w:rsidP="00C67434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all pos.</w:t>
      </w:r>
      <w:r>
        <w:rPr>
          <w:rFonts w:ascii="CorpoS" w:hAnsi="CorpoS" w:cs="CorpoS"/>
          <w:color w:val="000000"/>
        </w:rPr>
        <w:tab/>
      </w:r>
    </w:p>
    <w:p w14:paraId="522A2A63" w14:textId="18EC8094" w:rsidR="00C67434" w:rsidRDefault="00C67434" w:rsidP="00C67434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2nd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F38LIB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1,416.00</w:t>
      </w:r>
    </w:p>
    <w:p w14:paraId="36A9080F" w14:textId="62B490F7" w:rsidR="00C67434" w:rsidRDefault="00C67434" w:rsidP="00C67434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drive</w:t>
      </w:r>
      <w:r>
        <w:rPr>
          <w:rFonts w:ascii="CorpoS" w:hAnsi="CorpoS" w:cs="CorpoS"/>
          <w:color w:val="000000"/>
        </w:rPr>
        <w:tab/>
      </w:r>
    </w:p>
    <w:p w14:paraId="10BF62AF" w14:textId="5B1A235B" w:rsidR="00C67434" w:rsidRDefault="00C67434" w:rsidP="00C67434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3rd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315/70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1,400.00</w:t>
      </w:r>
    </w:p>
    <w:p w14:paraId="19398973" w14:textId="36939393" w:rsidR="00C67434" w:rsidRDefault="00C67434" w:rsidP="00C67434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RR all pos.</w:t>
      </w:r>
      <w:r>
        <w:rPr>
          <w:rFonts w:ascii="CorpoS" w:hAnsi="CorpoS" w:cs="CorpoS"/>
          <w:color w:val="000000"/>
        </w:rPr>
        <w:tab/>
      </w:r>
    </w:p>
    <w:bookmarkEnd w:id="3"/>
    <w:p w14:paraId="4F5ACB41" w14:textId="4B8CF724" w:rsidR="00C67434" w:rsidRDefault="00C67434" w:rsidP="00C67434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9346B94" w14:textId="3D87DA2A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B100D58" w14:textId="77777777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51DCB71E" w14:textId="77777777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1B69E50C" w14:textId="77777777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equipment</w:t>
      </w:r>
    </w:p>
    <w:p w14:paraId="4884CD75" w14:textId="5432D7A6" w:rsidR="00C67434" w:rsidRDefault="00C67434" w:rsidP="00C67434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1A15400D" w14:textId="4FF08C1E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4" w:name="W_4053_256f8f4286224ebaa901aa5562ad41de"/>
    </w:p>
    <w:p w14:paraId="3C46ECF1" w14:textId="3345BB79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National Version</w:t>
      </w:r>
    </w:p>
    <w:p w14:paraId="07FCB890" w14:textId="7EE2C367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*&gt;&gt;&gt;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Basetype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67491BD" w14:textId="19AA0BCD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107DB26" w14:textId="5DBC8D25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Chassis version</w:t>
      </w:r>
    </w:p>
    <w:p w14:paraId="356F1254" w14:textId="363E76D5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EB09377" w14:textId="33241BF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6705806" w14:textId="51A8525B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C1J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Wheelbase 3250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F28FE3D" w14:textId="03991739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2AE1E50" w14:textId="12A733A2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 load distribution</w:t>
      </w:r>
    </w:p>
    <w:p w14:paraId="6CCDA6B8" w14:textId="4CF1A3C0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Weight variant 28.0 t (8.0/10.0/10.0)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7B53A7A" w14:textId="766AD963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E91227B" w14:textId="3E0031F3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Engine</w:t>
      </w:r>
    </w:p>
    <w:p w14:paraId="70E47916" w14:textId="63202520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M3E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Eng. OM471,inline 6, 12.8 l, 390kW (530hp),2600 Nm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6910F84" w14:textId="08F616F0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3. Engine generation OM471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5,972.00</w:t>
      </w:r>
    </w:p>
    <w:p w14:paraId="6390EB0D" w14:textId="647753C9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OM 471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20EF0EE" w14:textId="1569820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version Euro VI, 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351CE46" w14:textId="244095F4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Certification according to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5955E50" w14:textId="598B036A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M8B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intake behind cab, mounted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45715C7" w14:textId="4E61C224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M8Y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pre-filter, chassis-mounted, additional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680.00</w:t>
      </w:r>
    </w:p>
    <w:p w14:paraId="52082B88" w14:textId="2AE4FA35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Water pump, governed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E99BE8A" w14:textId="4016EE0F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Insect screen in front of cooling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73.00</w:t>
      </w:r>
    </w:p>
    <w:p w14:paraId="01A0FE0B" w14:textId="615FC4B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High Performance Engine Brake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816.00</w:t>
      </w:r>
    </w:p>
    <w:p w14:paraId="160263FB" w14:textId="5CA83629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compressor, two-stage, deactivatable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4AD4EAA" w14:textId="6C277A61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mounts, reinforced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333F2A7" w14:textId="30F7C837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AF0CF14" w14:textId="4083145A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Clutch &amp; transmission</w:t>
      </w:r>
    </w:p>
    <w:p w14:paraId="63450702" w14:textId="798EC60E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Single-disc clutch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7CB084D" w14:textId="49B8D8A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G 281-12/14.93-1.0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D12EACE" w14:textId="6FCD024A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N6Z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F822841" w14:textId="45769BA7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Powertrain, 44 t to 68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D64D724" w14:textId="6CCEF33E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PowerShift 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B7EC0E6" w14:textId="3C5EA969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PowerShift Advanced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2FEE9CC" w14:textId="070A25AA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G0K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 program, economy/power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4DD6548" w14:textId="5D9CA1E9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C836F4B" w14:textId="22146749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Axles &amp; suspension</w:t>
      </w:r>
    </w:p>
    <w:p w14:paraId="69517EEA" w14:textId="54A06F7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axle, offset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E767E70" w14:textId="6DE7852F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8.0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599.00</w:t>
      </w:r>
    </w:p>
    <w:p w14:paraId="0B06CFB1" w14:textId="3F6726B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axle, crown wheel 485, hypoid, 13.0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FD794BD" w14:textId="54A7A7BA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Trail. axle 10 t, de-loadable, liftable,twin tyres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A3ABA6C" w14:textId="72E908C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A5C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ratio i = 2.733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C66EAF7" w14:textId="6C2D004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with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4,156.00</w:t>
      </w:r>
    </w:p>
    <w:p w14:paraId="0EE949F9" w14:textId="68523445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load measuring device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665.00</w:t>
      </w:r>
    </w:p>
    <w:p w14:paraId="61E50AE0" w14:textId="47DD432A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ADF2B43" w14:textId="622C11B9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Wheels &amp; tyres</w:t>
      </w:r>
    </w:p>
    <w:p w14:paraId="4E8B8042" w14:textId="56B4B300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R2Y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Alum. wheels 9.00 x 22.5, Dura-Bright, Alcoa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8,503.00</w:t>
      </w:r>
    </w:p>
    <w:p w14:paraId="10ADE78F" w14:textId="2C4119F0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1.A.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   2x   315/70 R 22,5   Regio RR all pos.   Michelin   X Multi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700.00</w:t>
      </w:r>
    </w:p>
    <w:p w14:paraId="1E5C3100" w14:textId="69C7DCAD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F38LIB 80   4x   315/70 R 22,5   Regio RR drive   Michelin   X Multi Energy D2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1,416.00</w:t>
      </w:r>
    </w:p>
    <w:p w14:paraId="6D207596" w14:textId="1D62C797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F38LGA 80   4x   315/70 R 22,5   Regio RR all pos.   Michelin   X Multi Energy Z2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1,400.00</w:t>
      </w:r>
    </w:p>
    <w:p w14:paraId="26822490" w14:textId="747BF725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9C176AF" w14:textId="5FE53E7A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Frame and components attached to frame</w:t>
      </w:r>
    </w:p>
    <w:p w14:paraId="3DF317A1" w14:textId="18B2AFE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 plate above frame, partial cover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CD3C6B6" w14:textId="797A1A6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Frame overhang 750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B633D57" w14:textId="57C8B360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Steering, Servotwin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805FFE7" w14:textId="5733FE78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CLW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Steering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267.00</w:t>
      </w:r>
    </w:p>
    <w:p w14:paraId="6E275684" w14:textId="5654645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 steering pump, 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AAA1DD7" w14:textId="23996A99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C7I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 cover,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58.00</w:t>
      </w:r>
    </w:p>
    <w:p w14:paraId="5661D27B" w14:textId="7E383439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carrier, batteries side by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BD68C77" w14:textId="592BFC6B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Main tank,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9A04C0E" w14:textId="16DF02F4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F2542E4" w14:textId="0C4A9E0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Tank, 290 l, left, 650 x 700 x 750 mm,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DBB4D60" w14:textId="5E5B7CB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K3V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AdBlue tank, 60 l,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DF62FDF" w14:textId="35BB9948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Second tank, 220 l, right, 650 x 700 x 600 mm,alu.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932.00</w:t>
      </w:r>
    </w:p>
    <w:p w14:paraId="5E7B514B" w14:textId="7DEC2012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Tanks,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148.00</w:t>
      </w:r>
    </w:p>
    <w:p w14:paraId="2993B7F0" w14:textId="430600EF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screen, tank filler 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63.00</w:t>
      </w:r>
    </w:p>
    <w:p w14:paraId="3D33E7C4" w14:textId="66BAB53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Protective cap for AdBlue metering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70.00</w:t>
      </w:r>
    </w:p>
    <w:p w14:paraId="7BDD2C36" w14:textId="6E91958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narrow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4BC091A" w14:textId="3BDBD68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9501406" w14:textId="3A5DDD74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system, outlet to left, under 30 degrees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864.00</w:t>
      </w:r>
    </w:p>
    <w:p w14:paraId="561B6DB0" w14:textId="72785B62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U2G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box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53C35EE" w14:textId="4D0F8792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wing, 2550 mm vehicle width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DCCEC1A" w14:textId="04220E8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Wing, 3-piece, with EC splash guard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1,521.00</w:t>
      </w:r>
    </w:p>
    <w:p w14:paraId="72BF2F3E" w14:textId="62E6586E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Splash guard (EC), front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108.00</w:t>
      </w:r>
    </w:p>
    <w:p w14:paraId="0E7744A0" w14:textId="121A3B87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CZE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mudguard, fender skirt, aerodynam.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18D36AE" w14:textId="115BFAE4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underride guard (ECE),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3793F33" w14:textId="09405BBE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CSJ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Underbody panelling, ProCabin, standard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DC7B676" w14:textId="75ABDC1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Bumper, with plastic corners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7C7E53A" w14:textId="756F5BBB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 centre section with towing eyes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ABE5F3C" w14:textId="31B2AAA8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manually lubricated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4D562AA" w14:textId="06E1FBAF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coupling, standard, Jost JSK 37C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1,772.00</w:t>
      </w:r>
    </w:p>
    <w:p w14:paraId="199BD233" w14:textId="0AF886D2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Drive-on ramp/coupling aid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382.00</w:t>
      </w:r>
    </w:p>
    <w:p w14:paraId="31C0068E" w14:textId="5843B76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Q6D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Mounting plate, 40 mm, 20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655.00</w:t>
      </w:r>
    </w:p>
    <w:p w14:paraId="1D436587" w14:textId="4716001F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Q6W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5th-wheel bracket, w/ hole pattern, raised, H=50mm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4813EA9" w14:textId="42D67C5A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 wheel coupling height = 185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E63DC29" w14:textId="37C85AF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H2J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lead +950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358E458" w14:textId="18B57CC8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Fifth-wheel coupling ex factory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9B30E3B" w14:textId="5D74B105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535AFE5" w14:textId="19FCBA97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Brake system</w:t>
      </w:r>
    </w:p>
    <w:p w14:paraId="07A9C274" w14:textId="718E4330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Disc brakes on front and rear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6EF6C55" w14:textId="396F4E00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Electronic braking system with ABS and ASR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DB39A78" w14:textId="60FCCA9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Heating, electronic air-processing unit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181.00</w:t>
      </w:r>
    </w:p>
    <w:p w14:paraId="3B572C22" w14:textId="22407E01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Electr. compressed air supply and control, centre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6BD1607" w14:textId="2307572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B4L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All compressed air tanks,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802.00</w:t>
      </w:r>
    </w:p>
    <w:p w14:paraId="1BC05DD1" w14:textId="0BD02E0D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B5I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Brake and electrical connections, high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72D080F" w14:textId="4AC764E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Parking brake, electronic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E25E360" w14:textId="6B6AEC41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E90C9E5" w14:textId="2C135A7D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exterior</w:t>
      </w:r>
    </w:p>
    <w:p w14:paraId="339E1EDF" w14:textId="7792C6AB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F1R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L-cab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7ECB34A" w14:textId="40EC15CE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Floor variant, flat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BCE5EB1" w14:textId="6A8D4F98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width 2.50 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951FBE7" w14:textId="20ED7A45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Cab, 765 mm attachment height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5A0082C" w14:textId="72C379E2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ProCabin-Big, level floor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22,397.00</w:t>
      </w:r>
    </w:p>
    <w:p w14:paraId="7A9CBDEA" w14:textId="668C6B64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FAV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version ProCabin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2298A4A" w14:textId="0EAE6898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FZY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width, 2500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AA268D7" w14:textId="0D5C3FA2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BigSpace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3BDDA77" w14:textId="1331CAD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rear wall, without window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113FE5C" w14:textId="3A6A6E7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mountings, comfort, air-sprung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1,494.00</w:t>
      </w:r>
    </w:p>
    <w:p w14:paraId="14ACFD9E" w14:textId="100C7B18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tilting mechanism, electrohydraulic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963.00</w:t>
      </w:r>
    </w:p>
    <w:p w14:paraId="2B9BD01E" w14:textId="583A6681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Windscreen, tinted, with filter band, heated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798.00</w:t>
      </w:r>
    </w:p>
    <w:p w14:paraId="5C4AC2B3" w14:textId="70E1130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44D77F3" w14:textId="07BDB625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Rain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213.00</w:t>
      </w:r>
    </w:p>
    <w:p w14:paraId="5F026364" w14:textId="610BA83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D8M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Sliding/tilting sunroof, electric, glass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650AE35" w14:textId="634FA129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8C79568" w14:textId="73AD044F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exterior flap,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90F4727" w14:textId="2851623F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locker, left, under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674.00</w:t>
      </w:r>
    </w:p>
    <w:p w14:paraId="44334444" w14:textId="7C2D7972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Step, behind cab,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43EB717" w14:textId="4647CA82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Top entrance, painted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612.00</w:t>
      </w:r>
    </w:p>
    <w:p w14:paraId="29551A6E" w14:textId="7AE8159F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Door extension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6E66265" w14:textId="13C327AD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entrance, left/right, rigid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E5FD505" w14:textId="279839EF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mirror, heated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194.00</w:t>
      </w:r>
    </w:p>
    <w:p w14:paraId="53C2E3CF" w14:textId="31C7F768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2,558.00</w:t>
      </w:r>
    </w:p>
    <w:p w14:paraId="01F2BB6D" w14:textId="33727320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bracket, chrome, lower cover, cab colour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393.00</w:t>
      </w:r>
    </w:p>
    <w:p w14:paraId="45E6AA25" w14:textId="721E91AF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 visor, exterior, transparent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50B937A" w14:textId="53F2129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A-pillar cladding, aerodynamically optimised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CF35629" w14:textId="526FB3D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deflector, snap-in, with cab side deflectors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3,239.00</w:t>
      </w:r>
    </w:p>
    <w:p w14:paraId="2F19ECF5" w14:textId="1144328A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deflectors, loose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281.00</w:t>
      </w:r>
    </w:p>
    <w:p w14:paraId="5BBDA332" w14:textId="1C24D745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horns, cab roof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679.00</w:t>
      </w:r>
    </w:p>
    <w:p w14:paraId="17EA8649" w14:textId="280C89D0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F0F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module, N3 vehicle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E0719D6" w14:textId="05DCD35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remote control keys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291.00</w:t>
      </w:r>
    </w:p>
    <w:p w14:paraId="065D3480" w14:textId="7D3FF058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Locking system, with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BF98A93" w14:textId="3C042E55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Extended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D6FD782" w14:textId="5398CF34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6AB649A" w14:textId="1B2F193E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interior</w:t>
      </w:r>
    </w:p>
    <w:p w14:paraId="083F41A3" w14:textId="45064B41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suspension seat, ventilated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1,355.00</w:t>
      </w:r>
    </w:p>
    <w:p w14:paraId="49E0AAB3" w14:textId="37D213EE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suspension seat, ventilated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3,137.00</w:t>
      </w:r>
    </w:p>
    <w:p w14:paraId="397961AC" w14:textId="6A05D86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version, Korea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2,082.00</w:t>
      </w:r>
    </w:p>
    <w:p w14:paraId="5B260CB4" w14:textId="11109C8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Co-driver's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E3D50E4" w14:textId="566B62AF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seat backrest, release mechanism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50B36AD" w14:textId="10222F8D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D2W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Armrests on both sides, co-driver's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0EC72B1" w14:textId="76852B9B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belt monitor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222.00</w:t>
      </w:r>
    </w:p>
    <w:p w14:paraId="5B2A7925" w14:textId="004C891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F269711" w14:textId="6B3F10E7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Dinamica, black, co-driver`s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2328648" w14:textId="07BFE991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J4X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Belt warning w/ seat occup. detection, co-driver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433.00</w:t>
      </w:r>
    </w:p>
    <w:p w14:paraId="7C72A7D0" w14:textId="7D69D952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Luxury bed,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C4CE368" w14:textId="3D21F8E8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 topper for lower comfort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A0E4C3E" w14:textId="2E2AD1C7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Mattress, ExtraPremiumComfort, bottom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193AE20" w14:textId="157640FF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D9A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luxury bed, top, wide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6BAC60B" w14:textId="47D68DE7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Leather steering wheel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87F2A33" w14:textId="3C3FA77D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S3A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Airbag, driver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C698613" w14:textId="6591E56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Carpet, engine tunnel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E17EAEB" w14:textId="3B508230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Roller sunblind, 1-piece, electric, windscreen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B65AE47" w14:textId="1450F901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Sunblind, side, driver's and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4F8D54C" w14:textId="0E79AE57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Speedometer, deletion, tachograph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-41.00</w:t>
      </w:r>
    </w:p>
    <w:p w14:paraId="0176DA29" w14:textId="7D38136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Reversing buzzer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232.00</w:t>
      </w:r>
    </w:p>
    <w:p w14:paraId="7127FD10" w14:textId="50C3870F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Multimedia Cockpit Interactive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2,781.00</w:t>
      </w:r>
    </w:p>
    <w:p w14:paraId="7E0B96B5" w14:textId="58BFA848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Remote Truck 3.0 App pre-installation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100.00</w:t>
      </w:r>
    </w:p>
    <w:p w14:paraId="7555F2B6" w14:textId="14318AC1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Sound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643.00</w:t>
      </w:r>
    </w:p>
    <w:p w14:paraId="254EC7BE" w14:textId="1E1B86E4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1,214.00</w:t>
      </w:r>
    </w:p>
    <w:p w14:paraId="4CE2B74F" w14:textId="11F50DE5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for 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336.00</w:t>
      </w:r>
    </w:p>
    <w:p w14:paraId="29A1ADB7" w14:textId="3F60F171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TruckLive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64C5345" w14:textId="5F6ACA2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J5P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Wireless charger for mobile phones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687.00</w:t>
      </w:r>
    </w:p>
    <w:p w14:paraId="52378DDE" w14:textId="713E9FB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Additional socket, 12 V/15 A, co-driver footwell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523.00</w:t>
      </w:r>
    </w:p>
    <w:p w14:paraId="7FD0B950" w14:textId="74724F6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Socket, 24 V/15 A, co-driver footwell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A4D7A6E" w14:textId="222ABA24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left 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C278B41" w14:textId="10F7E1AF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USB-C con., in side wall stowage comp., right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4B1E327" w14:textId="2D85E198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MirrorCam switch, on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09FC42D" w14:textId="3A15EC50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ambient lighting, driving and living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5E6953D" w14:textId="25051E08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LED reading lamps, gooseneck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9B7EA4F" w14:textId="0ADB251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hot water heater,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2,619.00</w:t>
      </w:r>
    </w:p>
    <w:p w14:paraId="0B2687A5" w14:textId="5AAB1A8B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Residual engine heat utilisation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E3EC378" w14:textId="091958B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and heat insulation of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BF4FF40" w14:textId="1FFD5917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Auxiliary air conditioning, electric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63488F3" w14:textId="75B4D0B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Automatic climate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D086738" w14:textId="07163D9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flaps, above windscreen, one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A26749F" w14:textId="3E1D5692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compartment lid, driver and co-driver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FE8EEDD" w14:textId="5EC85C4F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Stowage trays for stowage compartments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115.00</w:t>
      </w:r>
    </w:p>
    <w:p w14:paraId="6B41E375" w14:textId="06E307F1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Drawers,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D24733C" w14:textId="69A22C9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Drawer, under dash support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6895F43" w14:textId="213BA4B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D7N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Flexible shelving sys.,f. stowage above windscreen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29F6E6A" w14:textId="0004B05F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D7V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Table, on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A7488D2" w14:textId="46C4DE1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Y1X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Pull-out refrigerator, under bed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55C07DF" w14:textId="22160011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Compressed-air connection, in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5889D83" w14:textId="23089D97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Shaving mirror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B7CE89C" w14:textId="08E5A904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StyleLine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2,045.00</w:t>
      </w:r>
    </w:p>
    <w:p w14:paraId="25839ECF" w14:textId="20402EB9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5702A4A" w14:textId="50CB0756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Electrics / electronics</w:t>
      </w:r>
    </w:p>
    <w:p w14:paraId="7B133BF9" w14:textId="65435568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AGM-Batteries, 2 x 12 V/220 Ah, maintenance-free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A2CE9B0" w14:textId="544734E8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E1T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Alternator, controlled 24-30 V/100 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E09EE5A" w14:textId="1235898B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1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51E9F40" w14:textId="24B99BD4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2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152.00</w:t>
      </w:r>
    </w:p>
    <w:p w14:paraId="4AB183C1" w14:textId="069654A9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Cable remote control for air suspension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6BD1353" w14:textId="2EFE307A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PSM, 2nd generation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797.00</w:t>
      </w:r>
    </w:p>
    <w:p w14:paraId="74776E90" w14:textId="1EBFD45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Trailer socket, 24 V, 15-pin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5E14854" w14:textId="073F566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Adapter, 15-pin to 2x7-pin socket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556.00</w:t>
      </w:r>
    </w:p>
    <w:p w14:paraId="5DFBD479" w14:textId="5694744F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daytime running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9E98E22" w14:textId="4F9DCC01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main headlamps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CBEBF6E" w14:textId="5D11D37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Intelligent Light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884.00</w:t>
      </w:r>
    </w:p>
    <w:p w14:paraId="22C2CD0A" w14:textId="4DF13D3F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fog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B8F84C5" w14:textId="476F7764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tail lights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A990458" w14:textId="4295921B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 LED work light, cab rear wall, top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458.00</w:t>
      </w:r>
    </w:p>
    <w:p w14:paraId="1C61DE10" w14:textId="723AEC3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side turn signal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445543A" w14:textId="20D5C45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marker lamps, flashing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940DF5E" w14:textId="23CD4470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turn signals in light signature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2F7D80C" w14:textId="71D8BE14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star, illuminated from behind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64C2688" w14:textId="13FA267D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Illumination regulation, in acc. with UN-R 48.06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24D7FBB" w14:textId="50BD5262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 limiter, 90 km/h (56 mph),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F8F9826" w14:textId="76382878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Predictive Powertrain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2,190.00</w:t>
      </w:r>
    </w:p>
    <w:p w14:paraId="09FE7FE3" w14:textId="5310241E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J7Q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Driving assistance map, South Korea region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C7386C5" w14:textId="5A4054D5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Stability Control Assist (ESP)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1,458.00</w:t>
      </w:r>
    </w:p>
    <w:p w14:paraId="78525920" w14:textId="2DBF22FB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Lane Keeping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76AC0F6" w14:textId="37B5F658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Proximity Control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62CA57D" w14:textId="33B096EF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S1L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Attention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21E275E" w14:textId="7FEA394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Drive Assist 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5,839.00</w:t>
      </w:r>
    </w:p>
    <w:p w14:paraId="41091D11" w14:textId="1DA453D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Sideguard Assist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9959314" w14:textId="785F7CFB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Frontguard Assist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2B1A228" w14:textId="22B3BFD1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Brake Assist 6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8FB65FA" w14:textId="35CFA767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S2Q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Sensor position, side radar, widened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787870D" w14:textId="5B6BC3CA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Cruise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55070B8" w14:textId="4EDFEC95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E4W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Starting-off aid, speed limit 30 km/h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819.00</w:t>
      </w:r>
    </w:p>
    <w:p w14:paraId="160726B3" w14:textId="1DE5F2C3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B646849" w14:textId="0C586B3D" w:rsidR="00C67434" w:rsidRDefault="00C67434" w:rsidP="00C67434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lastRenderedPageBreak/>
        <w:t>Additional scopes</w:t>
      </w:r>
    </w:p>
    <w:p w14:paraId="46018865" w14:textId="0DEFB923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Safety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5,127.00</w:t>
      </w:r>
    </w:p>
    <w:p w14:paraId="00D61ECE" w14:textId="116FEBB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Climate Package, with noise/heat insulation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6,601.00</w:t>
      </w:r>
    </w:p>
    <w:p w14:paraId="69C61AAB" w14:textId="5C3781E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O8K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Driving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924.00</w:t>
      </w:r>
    </w:p>
    <w:p w14:paraId="3A1D412F" w14:textId="1D11DBB9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OYL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Storage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795.00</w:t>
      </w:r>
    </w:p>
    <w:p w14:paraId="061438B4" w14:textId="033DD6D1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OYP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Comfort Package, with ExtraPremiumComfort mattress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3,538.00</w:t>
      </w:r>
    </w:p>
    <w:p w14:paraId="20CF8090" w14:textId="28CC80B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OYR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 pack Overseas plus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5,071.00</w:t>
      </w:r>
    </w:p>
    <w:p w14:paraId="10ADDDAD" w14:textId="245E4395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Bottom shell to prevent swirling-up of dust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E7B5538" w14:textId="0307595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regulation acc. to UN-R 51.03, phase 2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D247448" w14:textId="76680B49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encapsulation, special package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1,396.00</w:t>
      </w:r>
    </w:p>
    <w:p w14:paraId="2AF1AF3C" w14:textId="2730397B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Hazard warning triangle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25.00</w:t>
      </w:r>
    </w:p>
    <w:p w14:paraId="23986D6F" w14:textId="3C452581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Warning lamp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38.00</w:t>
      </w:r>
    </w:p>
    <w:p w14:paraId="1FF6C884" w14:textId="191BFBE0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*K5Y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Initial filling, additional 30 litres of fuel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72.00</w:t>
      </w:r>
    </w:p>
    <w:p w14:paraId="2B4133B5" w14:textId="093A641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Active Safety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27C58DC" w14:textId="034ED131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O3R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482C939" w14:textId="58797824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OWY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Interior measures upgrade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4E8B3C5" w14:textId="2114963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class N3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485F5D6" w14:textId="72C0CBE8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Chassis number FIN with model year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ADD65A7" w14:textId="15797A6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Powertrain warranty as per T and Cs 3yrs/450,000km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91BA0C8" w14:textId="7D621489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*Y3L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Preservation for transport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305.00</w:t>
      </w:r>
    </w:p>
    <w:p w14:paraId="70F3BA22" w14:textId="0F35AA01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V2B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Actros model generation 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0A471F1" w14:textId="275356D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V8X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year 7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5A35733" w14:textId="4B8BDBA4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V9F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Technical changes model year April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5651B41" w14:textId="6BDBE261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identification, acc. to weight variant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FC98D7F" w14:textId="3E88203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plate, export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8AF1A92" w14:textId="17583084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X4B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Instrument/labels/documentation, Korean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B467F19" w14:textId="4BE4524C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U3S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3rd-generation electronics architecture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53B5C2B" w14:textId="29E647D9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Country-specific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C4D86CE" w14:textId="6D2088D6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Left-hand drive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F2D8D3D" w14:textId="3E5FD15A" w:rsidR="00C67434" w:rsidRDefault="00C67434" w:rsidP="00C67434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Vehicle, for right-side traffic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bookmarkEnd w:id="4"/>
    <w:p w14:paraId="021CA963" w14:textId="005B5494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8A9E9BA" w14:textId="00D65518" w:rsidR="00C67434" w:rsidRDefault="00C67434" w:rsidP="00C67434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12AB99B" w14:textId="6DEB8EE8" w:rsidR="00C67434" w:rsidRDefault="00C67434" w:rsidP="00C67434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F1F23FB" w14:textId="77777777" w:rsidR="00C67434" w:rsidRDefault="00C67434" w:rsidP="00C67434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</w:rPr>
      </w:pPr>
    </w:p>
    <w:p w14:paraId="48B448A0" w14:textId="77777777" w:rsidR="00C67434" w:rsidRDefault="00C67434" w:rsidP="00C67434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Equipment overview</w:t>
      </w:r>
    </w:p>
    <w:p w14:paraId="4752EB68" w14:textId="77777777" w:rsidR="00C67434" w:rsidRDefault="00C67434" w:rsidP="00C67434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tbl>
      <w:tblPr>
        <w:tblW w:w="0" w:type="auto"/>
        <w:tblInd w:w="-4" w:type="dxa"/>
        <w:tblBorders>
          <w:top w:val="single" w:sz="6" w:space="0" w:color="000000"/>
          <w:left w:val="single" w:sz="6" w:space="0" w:color="000000"/>
          <w:right w:val="single" w:sz="6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075"/>
      </w:tblGrid>
      <w:tr w:rsidR="00C67434" w:rsidRPr="00BE7081" w14:paraId="378152F9" w14:textId="77777777" w:rsidTr="006C251A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DC0FC" w14:textId="77777777" w:rsidR="00C67434" w:rsidRPr="00BE7081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Standard equipment</w:t>
            </w:r>
          </w:p>
        </w:tc>
      </w:tr>
      <w:tr w:rsidR="00C67434" w:rsidRPr="00BE7081" w14:paraId="0A1530FA" w14:textId="77777777" w:rsidTr="006C251A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8E29C" w14:textId="77777777" w:rsidR="00C67434" w:rsidRPr="00BE7081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27FA77CE" w14:textId="2155A6C5" w:rsidR="00C67434" w:rsidRPr="00BE7081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5" w:name="W_4002_6ee963de38254971aebfdf507322eaa3"/>
            <w:r>
              <w:rPr>
                <w:rFonts w:ascii="CorpoS" w:hAnsi="CorpoS" w:cs="CorpoS"/>
                <w:color w:val="000000"/>
                <w:sz w:val="20"/>
                <w:szCs w:val="20"/>
              </w:rPr>
              <w:t>A1Z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A4K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B5I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C1J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DUP0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F1R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G2E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lastRenderedPageBreak/>
              <w:t>K3V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M3E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M6R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N6Z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OWY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U2G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U3S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V0S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V2B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V9F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Z4O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5"/>
          </w:p>
          <w:p w14:paraId="4ED2DA80" w14:textId="77777777" w:rsidR="00C67434" w:rsidRPr="00BE7081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C67434" w:rsidRPr="00BE7081" w14:paraId="4E18E1D9" w14:textId="77777777" w:rsidTr="006C251A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49D71" w14:textId="77777777" w:rsidR="00C67434" w:rsidRPr="00BE7081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lastRenderedPageBreak/>
              <w:t>Special equipment</w:t>
            </w:r>
          </w:p>
        </w:tc>
      </w:tr>
      <w:tr w:rsidR="00C67434" w:rsidRPr="00BE7081" w14:paraId="715D976F" w14:textId="77777777" w:rsidTr="006C251A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D2DF5" w14:textId="77777777" w:rsidR="00C67434" w:rsidRPr="00BE7081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47F8C79A" w14:textId="33554F34" w:rsidR="00C67434" w:rsidRPr="00BE7081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bookmarkStart w:id="6" w:name="W_4003_99c9c7ff9af6406a8f832f9299793ef5"/>
            <w:r>
              <w:rPr>
                <w:rFonts w:ascii="CorpoS" w:hAnsi="CorpoS" w:cs="CorpoS"/>
                <w:color w:val="000000"/>
                <w:sz w:val="20"/>
                <w:szCs w:val="20"/>
              </w:rPr>
              <w:t>A1A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A2I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A5C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B4L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CLW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CSJ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CZE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D5O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D7V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D8M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D9A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FAV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FZY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H2J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J3Z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J5P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J6E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K6G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K7N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O3R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O8K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OYR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Q0W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Q4X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Q6D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R2Y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S1L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S2Q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S3A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W4E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X4B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Y1X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6"/>
          </w:p>
          <w:p w14:paraId="2E0E303E" w14:textId="77777777" w:rsidR="00C67434" w:rsidRPr="00BE7081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C67434" w:rsidRPr="00BE7081" w14:paraId="1A80A87D" w14:textId="77777777" w:rsidTr="006C251A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76028" w14:textId="77777777" w:rsidR="00C67434" w:rsidRPr="00BE7081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Additional equipment</w:t>
            </w:r>
          </w:p>
        </w:tc>
      </w:tr>
      <w:tr w:rsidR="00C67434" w:rsidRPr="00BE7081" w14:paraId="68CF00C9" w14:textId="77777777" w:rsidTr="006C251A">
        <w:tblPrEx>
          <w:tblBorders>
            <w:bottom w:val="single" w:sz="6" w:space="0" w:color="000000"/>
          </w:tblBorders>
        </w:tblPrEx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C819A" w14:textId="77777777" w:rsidR="00C67434" w:rsidRPr="00BE7081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  <w:p w14:paraId="19D5A279" w14:textId="4B3098A9" w:rsidR="00C67434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20"/>
                <w:szCs w:val="20"/>
              </w:rPr>
            </w:pPr>
          </w:p>
          <w:p w14:paraId="33C6B308" w14:textId="77777777" w:rsidR="00C67434" w:rsidRPr="00BE7081" w:rsidRDefault="00C67434" w:rsidP="006C251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</w:tc>
      </w:tr>
    </w:tbl>
    <w:p w14:paraId="685E18C7" w14:textId="77777777" w:rsidR="00C67434" w:rsidRDefault="00C67434" w:rsidP="00C67434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7CE96A7F" w14:textId="77777777" w:rsidR="00C67434" w:rsidRPr="007539D1" w:rsidRDefault="00C67434" w:rsidP="00C67434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12"/>
          <w:szCs w:val="12"/>
          <w:lang w:val="en-US"/>
        </w:rPr>
      </w:pPr>
      <w:r w:rsidRPr="007539D1">
        <w:rPr>
          <w:rFonts w:ascii="CorpoS" w:hAnsi="CorpoS" w:cs="CorpoS"/>
          <w:b/>
          <w:bCs/>
          <w:color w:val="000000"/>
          <w:lang w:val="en-US"/>
        </w:rPr>
        <w:t>Codes marked with "*" are not discountable.</w:t>
      </w:r>
    </w:p>
    <w:p w14:paraId="34C06E5A" w14:textId="68CAE7EF" w:rsidR="00C67434" w:rsidRDefault="00C67434" w:rsidP="00C67434">
      <w:pPr>
        <w:tabs>
          <w:tab w:val="right" w:pos="9072"/>
        </w:tabs>
        <w:autoSpaceDE w:val="0"/>
        <w:autoSpaceDN w:val="0"/>
        <w:adjustRightInd w:val="0"/>
        <w:spacing w:line="240" w:lineRule="auto"/>
        <w:rPr>
          <w:rFonts w:ascii="CorpoS" w:hAnsi="CorpoS" w:cs="Calibri"/>
          <w:sz w:val="20"/>
          <w:szCs w:val="20"/>
          <w:lang w:val="en-US"/>
        </w:rPr>
      </w:pPr>
    </w:p>
    <w:p w14:paraId="5556415E" w14:textId="77777777" w:rsidR="00C67434" w:rsidRPr="007539D1" w:rsidRDefault="00C67434" w:rsidP="00C67434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  <w:lang w:val="en-US"/>
        </w:rPr>
      </w:pPr>
    </w:p>
    <w:sectPr w:rsidR="00C67434" w:rsidRPr="007539D1" w:rsidSect="00C674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814" w:right="1361" w:bottom="454" w:left="1361" w:header="709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0B554" w14:textId="77777777" w:rsidR="009B62D9" w:rsidRDefault="009B62D9" w:rsidP="00CB6D47">
      <w:r>
        <w:separator/>
      </w:r>
    </w:p>
    <w:p w14:paraId="2479345B" w14:textId="77777777" w:rsidR="009B62D9" w:rsidRDefault="009B62D9"/>
  </w:endnote>
  <w:endnote w:type="continuationSeparator" w:id="0">
    <w:p w14:paraId="475207F3" w14:textId="77777777" w:rsidR="009B62D9" w:rsidRDefault="009B62D9" w:rsidP="00CB6D47">
      <w:r>
        <w:continuationSeparator/>
      </w:r>
    </w:p>
    <w:p w14:paraId="3107D27D" w14:textId="77777777" w:rsidR="009B62D9" w:rsidRDefault="009B62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poSLig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porateACon">
    <w:altName w:val="Times New Roman"/>
    <w:charset w:val="00"/>
    <w:family w:val="auto"/>
    <w:pitch w:val="variable"/>
    <w:sig w:usb0="00000001" w:usb1="000060FB" w:usb2="00000000" w:usb3="00000000" w:csb0="0000009F" w:csb1="00000000"/>
  </w:font>
  <w:font w:name="CorpoS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oSDem">
    <w:charset w:val="00"/>
    <w:family w:val="auto"/>
    <w:pitch w:val="variable"/>
    <w:sig w:usb0="A00001AF" w:usb1="100078F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poALig">
    <w:altName w:val="Calibri"/>
    <w:charset w:val="00"/>
    <w:family w:val="auto"/>
    <w:pitch w:val="variable"/>
    <w:sig w:usb0="800000AF" w:usb1="1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E1C23" w14:textId="77777777" w:rsidR="00C67434" w:rsidRDefault="00C6743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F3D74" w14:textId="77777777" w:rsidR="00C67434" w:rsidRDefault="00C67434" w:rsidP="00C67434">
    <w:pPr>
      <w:widowControl w:val="0"/>
      <w:tabs>
        <w:tab w:val="left" w:pos="0"/>
      </w:tabs>
      <w:autoSpaceDE w:val="0"/>
      <w:autoSpaceDN w:val="0"/>
      <w:adjustRightInd w:val="0"/>
      <w:spacing w:line="360" w:lineRule="atLeast"/>
      <w:ind w:right="57"/>
      <w:rPr>
        <w:rFonts w:ascii="Times New Roman" w:hAnsi="Times New Roman"/>
        <w:sz w:val="24"/>
        <w:szCs w:val="24"/>
      </w:rPr>
    </w:pPr>
    <w:r>
      <w:rPr>
        <w:rFonts w:ascii="CorpoALig" w:hAnsi="CorpoALig" w:cs="CorpoALig"/>
        <w:color w:val="000000"/>
        <w:sz w:val="24"/>
        <w:szCs w:val="24"/>
      </w:rPr>
      <w:t>-----------------------------------------------------------------------------------------------------------------------------------------------------</w:t>
    </w:r>
  </w:p>
  <w:p w14:paraId="194541BA" w14:textId="77777777" w:rsidR="00C67434" w:rsidRDefault="00C67434" w:rsidP="00C67434">
    <w:r>
      <w:rPr>
        <w:rFonts w:ascii="CorpoS" w:hAnsi="CorpoS" w:cs="CorpoS"/>
        <w:color w:val="000000"/>
        <w:sz w:val="16"/>
        <w:szCs w:val="16"/>
      </w:rPr>
      <w:t>P 261.00.00/D 120.00.01</w:t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 xml:space="preserve">page 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PAGE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>/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NUMPAGES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>TR04-1  Actros-L 2853LS 6x2 B5F 2026-07_43775</w:t>
    </w:r>
  </w:p>
  <w:p w14:paraId="199463C4" w14:textId="77777777" w:rsidR="00857115" w:rsidRPr="00C67434" w:rsidRDefault="00857115" w:rsidP="00C67434">
    <w:pPr>
      <w:pStyle w:val="a4"/>
      <w:spacing w:line="14" w:lineRule="exact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36E11" w14:textId="77777777" w:rsidR="00C67434" w:rsidRDefault="00C67434" w:rsidP="00C67434">
    <w:pPr>
      <w:pStyle w:val="a4"/>
    </w:pPr>
  </w:p>
  <w:p w14:paraId="14EC053B" w14:textId="77777777" w:rsidR="00C67434" w:rsidRPr="00C67434" w:rsidRDefault="00C67434" w:rsidP="00C67434">
    <w:pPr>
      <w:pStyle w:val="a4"/>
      <w:spacing w:line="14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A80BF" w14:textId="77777777" w:rsidR="009B62D9" w:rsidRDefault="009B62D9" w:rsidP="00CB6D47">
      <w:r>
        <w:separator/>
      </w:r>
    </w:p>
    <w:p w14:paraId="500A1326" w14:textId="77777777" w:rsidR="009B62D9" w:rsidRDefault="009B62D9"/>
  </w:footnote>
  <w:footnote w:type="continuationSeparator" w:id="0">
    <w:p w14:paraId="2A1A2B96" w14:textId="77777777" w:rsidR="009B62D9" w:rsidRDefault="009B62D9" w:rsidP="00CB6D47">
      <w:r>
        <w:continuationSeparator/>
      </w:r>
    </w:p>
    <w:p w14:paraId="4906CFE4" w14:textId="77777777" w:rsidR="009B62D9" w:rsidRDefault="009B62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20C48" w14:textId="77777777" w:rsidR="00C67434" w:rsidRDefault="00C6743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558A" w14:textId="77777777" w:rsidR="00C67434" w:rsidRDefault="00C67434" w:rsidP="00C67434">
    <w:pPr>
      <w:widowControl w:val="0"/>
      <w:tabs>
        <w:tab w:val="left" w:pos="0"/>
      </w:tabs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0B8B7650" w14:textId="77777777" w:rsidR="00C67434" w:rsidRDefault="00C67434" w:rsidP="00C67434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b/>
        <w:bCs/>
        <w:color w:val="000000"/>
        <w:sz w:val="28"/>
        <w:szCs w:val="28"/>
      </w:rPr>
      <w:t>Mercedes-Benz Actros 5 L FHS 2653 LSDNA</w:t>
    </w:r>
  </w:p>
  <w:p w14:paraId="0046931D" w14:textId="77777777" w:rsidR="00C67434" w:rsidRDefault="00C67434" w:rsidP="00C67434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18"/>
        <w:szCs w:val="18"/>
      </w:rPr>
    </w:pPr>
  </w:p>
  <w:p w14:paraId="2E866DEB" w14:textId="77777777" w:rsidR="00C67434" w:rsidRDefault="00C67434" w:rsidP="00C67434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18"/>
        <w:szCs w:val="18"/>
      </w:rPr>
      <w:t>DTK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2025-12-10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Salesman:  Cho</w:t>
    </w:r>
  </w:p>
  <w:p w14:paraId="7633948E" w14:textId="77777777" w:rsidR="00C67434" w:rsidRDefault="00C67434" w:rsidP="00C67434">
    <w:pPr>
      <w:widowControl w:val="0"/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33D6FF0D" w14:textId="77777777" w:rsidR="00C67434" w:rsidRDefault="00C67434" w:rsidP="00C67434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24"/>
        <w:szCs w:val="24"/>
      </w:rPr>
    </w:pPr>
  </w:p>
  <w:p w14:paraId="2F419172" w14:textId="77777777" w:rsidR="00C67434" w:rsidRPr="00C67434" w:rsidRDefault="00C67434" w:rsidP="00C67434">
    <w:pPr>
      <w:pStyle w:val="a3"/>
      <w:spacing w:line="14" w:lineRule="exact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20603" w14:textId="77777777" w:rsidR="00C67434" w:rsidRDefault="00C67434" w:rsidP="00C67434">
    <w:pPr>
      <w:pStyle w:val="a3"/>
    </w:pPr>
  </w:p>
  <w:p w14:paraId="4F6788DE" w14:textId="77777777" w:rsidR="00C67434" w:rsidRPr="00C67434" w:rsidRDefault="00C67434" w:rsidP="00C67434">
    <w:pPr>
      <w:pStyle w:val="a3"/>
      <w:spacing w:line="14" w:lineRule="exact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F23"/>
    <w:multiLevelType w:val="hybridMultilevel"/>
    <w:tmpl w:val="D834CE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34B5"/>
    <w:multiLevelType w:val="hybridMultilevel"/>
    <w:tmpl w:val="B1629A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567B1"/>
    <w:multiLevelType w:val="hybridMultilevel"/>
    <w:tmpl w:val="7B40C31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3772B"/>
    <w:multiLevelType w:val="hybridMultilevel"/>
    <w:tmpl w:val="8E4ED59A"/>
    <w:lvl w:ilvl="0" w:tplc="330491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A18D4"/>
    <w:multiLevelType w:val="hybridMultilevel"/>
    <w:tmpl w:val="C4100F3E"/>
    <w:lvl w:ilvl="0" w:tplc="D578EA6C">
      <w:numFmt w:val="bullet"/>
      <w:lvlText w:val="•"/>
      <w:lvlJc w:val="left"/>
      <w:pPr>
        <w:ind w:left="720" w:hanging="360"/>
      </w:pPr>
      <w:rPr>
        <w:rFonts w:ascii="CorpoSLig" w:eastAsiaTheme="minorHAnsi" w:hAnsi="CorpoSLig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618BE"/>
    <w:multiLevelType w:val="hybridMultilevel"/>
    <w:tmpl w:val="F3547A56"/>
    <w:lvl w:ilvl="0" w:tplc="B038D194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60E4E"/>
    <w:multiLevelType w:val="hybridMultilevel"/>
    <w:tmpl w:val="DFA2D000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BB1745"/>
    <w:multiLevelType w:val="hybridMultilevel"/>
    <w:tmpl w:val="09AA0C60"/>
    <w:lvl w:ilvl="0" w:tplc="1076C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360388"/>
    <w:multiLevelType w:val="hybridMultilevel"/>
    <w:tmpl w:val="7AC659E0"/>
    <w:lvl w:ilvl="0" w:tplc="7BBEBDE6">
      <w:start w:val="1"/>
      <w:numFmt w:val="bullet"/>
      <w:pStyle w:val="FormatBlack-Aufzhlung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C3EB7"/>
    <w:multiLevelType w:val="hybridMultilevel"/>
    <w:tmpl w:val="65DAE3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61372"/>
    <w:multiLevelType w:val="hybridMultilevel"/>
    <w:tmpl w:val="68E808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D6EBF"/>
    <w:multiLevelType w:val="hybridMultilevel"/>
    <w:tmpl w:val="000880E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36290"/>
    <w:multiLevelType w:val="hybridMultilevel"/>
    <w:tmpl w:val="DB5E32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D6F28"/>
    <w:multiLevelType w:val="hybridMultilevel"/>
    <w:tmpl w:val="5FCC6EFA"/>
    <w:lvl w:ilvl="0" w:tplc="0407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 w15:restartNumberingAfterBreak="0">
    <w:nsid w:val="7B967973"/>
    <w:multiLevelType w:val="hybridMultilevel"/>
    <w:tmpl w:val="9CF6EE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174471">
    <w:abstractNumId w:val="12"/>
  </w:num>
  <w:num w:numId="2" w16cid:durableId="1397821207">
    <w:abstractNumId w:val="4"/>
  </w:num>
  <w:num w:numId="3" w16cid:durableId="1584608845">
    <w:abstractNumId w:val="1"/>
  </w:num>
  <w:num w:numId="4" w16cid:durableId="186607710">
    <w:abstractNumId w:val="6"/>
  </w:num>
  <w:num w:numId="5" w16cid:durableId="1389263214">
    <w:abstractNumId w:val="2"/>
  </w:num>
  <w:num w:numId="6" w16cid:durableId="1411392102">
    <w:abstractNumId w:val="14"/>
  </w:num>
  <w:num w:numId="7" w16cid:durableId="365259642">
    <w:abstractNumId w:val="10"/>
  </w:num>
  <w:num w:numId="8" w16cid:durableId="1573150715">
    <w:abstractNumId w:val="7"/>
  </w:num>
  <w:num w:numId="9" w16cid:durableId="1824200399">
    <w:abstractNumId w:val="9"/>
  </w:num>
  <w:num w:numId="10" w16cid:durableId="158890322">
    <w:abstractNumId w:val="5"/>
  </w:num>
  <w:num w:numId="11" w16cid:durableId="1284268275">
    <w:abstractNumId w:val="13"/>
  </w:num>
  <w:num w:numId="12" w16cid:durableId="1026642076">
    <w:abstractNumId w:val="11"/>
  </w:num>
  <w:num w:numId="13" w16cid:durableId="948585247">
    <w:abstractNumId w:val="8"/>
  </w:num>
  <w:num w:numId="14" w16cid:durableId="1146362038">
    <w:abstractNumId w:val="0"/>
  </w:num>
  <w:num w:numId="15" w16cid:durableId="177894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34"/>
    <w:rsid w:val="00016BA6"/>
    <w:rsid w:val="0003089F"/>
    <w:rsid w:val="000408A8"/>
    <w:rsid w:val="000464DD"/>
    <w:rsid w:val="00051768"/>
    <w:rsid w:val="000552E3"/>
    <w:rsid w:val="000724A2"/>
    <w:rsid w:val="00077376"/>
    <w:rsid w:val="00080277"/>
    <w:rsid w:val="00093DF2"/>
    <w:rsid w:val="000A06C1"/>
    <w:rsid w:val="000B0239"/>
    <w:rsid w:val="000C2E64"/>
    <w:rsid w:val="000C6452"/>
    <w:rsid w:val="000E20BF"/>
    <w:rsid w:val="000E54C2"/>
    <w:rsid w:val="000F21B5"/>
    <w:rsid w:val="00116DB8"/>
    <w:rsid w:val="00117DE1"/>
    <w:rsid w:val="001235B4"/>
    <w:rsid w:val="001347BA"/>
    <w:rsid w:val="00135D97"/>
    <w:rsid w:val="0013700F"/>
    <w:rsid w:val="00153DD8"/>
    <w:rsid w:val="001603CE"/>
    <w:rsid w:val="00163B8C"/>
    <w:rsid w:val="00164050"/>
    <w:rsid w:val="001711D9"/>
    <w:rsid w:val="00171B54"/>
    <w:rsid w:val="00177852"/>
    <w:rsid w:val="001953B3"/>
    <w:rsid w:val="001A1F8D"/>
    <w:rsid w:val="001B2D64"/>
    <w:rsid w:val="001C72F3"/>
    <w:rsid w:val="001E16A2"/>
    <w:rsid w:val="002115E7"/>
    <w:rsid w:val="00213BC8"/>
    <w:rsid w:val="00216B23"/>
    <w:rsid w:val="0022261D"/>
    <w:rsid w:val="00237794"/>
    <w:rsid w:val="002437EE"/>
    <w:rsid w:val="00280212"/>
    <w:rsid w:val="002921DB"/>
    <w:rsid w:val="0029741B"/>
    <w:rsid w:val="002B1354"/>
    <w:rsid w:val="002B3E75"/>
    <w:rsid w:val="002D15E0"/>
    <w:rsid w:val="002D175D"/>
    <w:rsid w:val="002E42BE"/>
    <w:rsid w:val="002E6CD2"/>
    <w:rsid w:val="002F37EA"/>
    <w:rsid w:val="002F56C5"/>
    <w:rsid w:val="00300562"/>
    <w:rsid w:val="00321873"/>
    <w:rsid w:val="003267AF"/>
    <w:rsid w:val="0033336B"/>
    <w:rsid w:val="00335C27"/>
    <w:rsid w:val="0033601E"/>
    <w:rsid w:val="00362533"/>
    <w:rsid w:val="00365911"/>
    <w:rsid w:val="00371426"/>
    <w:rsid w:val="0037329D"/>
    <w:rsid w:val="00373FE8"/>
    <w:rsid w:val="00376403"/>
    <w:rsid w:val="00377D24"/>
    <w:rsid w:val="003860A5"/>
    <w:rsid w:val="003D373C"/>
    <w:rsid w:val="003E42CB"/>
    <w:rsid w:val="003F5BDB"/>
    <w:rsid w:val="00402F22"/>
    <w:rsid w:val="00420FA5"/>
    <w:rsid w:val="00430CCD"/>
    <w:rsid w:val="0043424A"/>
    <w:rsid w:val="00436782"/>
    <w:rsid w:val="004530F0"/>
    <w:rsid w:val="00453C04"/>
    <w:rsid w:val="0046069D"/>
    <w:rsid w:val="00462B43"/>
    <w:rsid w:val="004640A0"/>
    <w:rsid w:val="0046485C"/>
    <w:rsid w:val="00474CB5"/>
    <w:rsid w:val="00491611"/>
    <w:rsid w:val="00497149"/>
    <w:rsid w:val="004B756B"/>
    <w:rsid w:val="004C086A"/>
    <w:rsid w:val="004C358F"/>
    <w:rsid w:val="004F0670"/>
    <w:rsid w:val="004F4F64"/>
    <w:rsid w:val="004F6C80"/>
    <w:rsid w:val="00557484"/>
    <w:rsid w:val="0057379E"/>
    <w:rsid w:val="00577DD3"/>
    <w:rsid w:val="00583F70"/>
    <w:rsid w:val="00585CC1"/>
    <w:rsid w:val="0059737C"/>
    <w:rsid w:val="005B11B5"/>
    <w:rsid w:val="005C0841"/>
    <w:rsid w:val="005D254B"/>
    <w:rsid w:val="005E4D22"/>
    <w:rsid w:val="005F2E0C"/>
    <w:rsid w:val="0060666E"/>
    <w:rsid w:val="00607857"/>
    <w:rsid w:val="00631BA4"/>
    <w:rsid w:val="0063397D"/>
    <w:rsid w:val="00637689"/>
    <w:rsid w:val="00653B58"/>
    <w:rsid w:val="00673CAD"/>
    <w:rsid w:val="006770CF"/>
    <w:rsid w:val="006841EC"/>
    <w:rsid w:val="006E542F"/>
    <w:rsid w:val="006F3B81"/>
    <w:rsid w:val="00715D73"/>
    <w:rsid w:val="00715F81"/>
    <w:rsid w:val="007335E4"/>
    <w:rsid w:val="00734BFB"/>
    <w:rsid w:val="00735AA1"/>
    <w:rsid w:val="00735B03"/>
    <w:rsid w:val="00752CBB"/>
    <w:rsid w:val="00752FD0"/>
    <w:rsid w:val="00755874"/>
    <w:rsid w:val="0076503D"/>
    <w:rsid w:val="00770C06"/>
    <w:rsid w:val="00777FB3"/>
    <w:rsid w:val="0078043F"/>
    <w:rsid w:val="007834E3"/>
    <w:rsid w:val="00793A37"/>
    <w:rsid w:val="007A0864"/>
    <w:rsid w:val="007A79D0"/>
    <w:rsid w:val="007B75BC"/>
    <w:rsid w:val="007C52B9"/>
    <w:rsid w:val="007F7E60"/>
    <w:rsid w:val="00804C15"/>
    <w:rsid w:val="008130F8"/>
    <w:rsid w:val="00813D68"/>
    <w:rsid w:val="00833FBD"/>
    <w:rsid w:val="0085139F"/>
    <w:rsid w:val="00857115"/>
    <w:rsid w:val="00870E0F"/>
    <w:rsid w:val="00874547"/>
    <w:rsid w:val="00874F2A"/>
    <w:rsid w:val="00877264"/>
    <w:rsid w:val="008778B1"/>
    <w:rsid w:val="008B59E2"/>
    <w:rsid w:val="008B60E3"/>
    <w:rsid w:val="008B692F"/>
    <w:rsid w:val="008F08A9"/>
    <w:rsid w:val="00907C9B"/>
    <w:rsid w:val="0093234D"/>
    <w:rsid w:val="00955BB4"/>
    <w:rsid w:val="0096333C"/>
    <w:rsid w:val="00971759"/>
    <w:rsid w:val="00982471"/>
    <w:rsid w:val="009845DE"/>
    <w:rsid w:val="00986486"/>
    <w:rsid w:val="00991009"/>
    <w:rsid w:val="009A0B41"/>
    <w:rsid w:val="009A1359"/>
    <w:rsid w:val="009A143E"/>
    <w:rsid w:val="009A3E5A"/>
    <w:rsid w:val="009B62D9"/>
    <w:rsid w:val="009C01C0"/>
    <w:rsid w:val="009D6B5C"/>
    <w:rsid w:val="009E071D"/>
    <w:rsid w:val="009E0F18"/>
    <w:rsid w:val="009E6AF8"/>
    <w:rsid w:val="009F1BD5"/>
    <w:rsid w:val="00A01FCF"/>
    <w:rsid w:val="00A151CA"/>
    <w:rsid w:val="00A3469B"/>
    <w:rsid w:val="00A37153"/>
    <w:rsid w:val="00A41C62"/>
    <w:rsid w:val="00A44357"/>
    <w:rsid w:val="00A46E32"/>
    <w:rsid w:val="00A611A2"/>
    <w:rsid w:val="00A647F7"/>
    <w:rsid w:val="00A6657A"/>
    <w:rsid w:val="00A9292D"/>
    <w:rsid w:val="00A94FC6"/>
    <w:rsid w:val="00AE1619"/>
    <w:rsid w:val="00B05D18"/>
    <w:rsid w:val="00B14A78"/>
    <w:rsid w:val="00B41B28"/>
    <w:rsid w:val="00B55966"/>
    <w:rsid w:val="00B7181D"/>
    <w:rsid w:val="00B75F35"/>
    <w:rsid w:val="00B851B4"/>
    <w:rsid w:val="00B96DBF"/>
    <w:rsid w:val="00BA510E"/>
    <w:rsid w:val="00BB3491"/>
    <w:rsid w:val="00BC4474"/>
    <w:rsid w:val="00BC7093"/>
    <w:rsid w:val="00BC73CA"/>
    <w:rsid w:val="00BE15A2"/>
    <w:rsid w:val="00BF0967"/>
    <w:rsid w:val="00C100D8"/>
    <w:rsid w:val="00C21630"/>
    <w:rsid w:val="00C27C18"/>
    <w:rsid w:val="00C34CB7"/>
    <w:rsid w:val="00C6385D"/>
    <w:rsid w:val="00C67434"/>
    <w:rsid w:val="00C7271C"/>
    <w:rsid w:val="00C75767"/>
    <w:rsid w:val="00C937C4"/>
    <w:rsid w:val="00C95DFD"/>
    <w:rsid w:val="00C96FF4"/>
    <w:rsid w:val="00CA65DC"/>
    <w:rsid w:val="00CB1A71"/>
    <w:rsid w:val="00CB6D47"/>
    <w:rsid w:val="00CF0028"/>
    <w:rsid w:val="00CF7FDB"/>
    <w:rsid w:val="00D3199E"/>
    <w:rsid w:val="00D42292"/>
    <w:rsid w:val="00D43FD9"/>
    <w:rsid w:val="00D5645F"/>
    <w:rsid w:val="00D61DE4"/>
    <w:rsid w:val="00D6505C"/>
    <w:rsid w:val="00D778AB"/>
    <w:rsid w:val="00DA4F43"/>
    <w:rsid w:val="00DB0EEF"/>
    <w:rsid w:val="00DD0C34"/>
    <w:rsid w:val="00DE7D22"/>
    <w:rsid w:val="00E0761A"/>
    <w:rsid w:val="00E102C5"/>
    <w:rsid w:val="00E2146E"/>
    <w:rsid w:val="00E26E5C"/>
    <w:rsid w:val="00E30241"/>
    <w:rsid w:val="00E361B7"/>
    <w:rsid w:val="00E47FCF"/>
    <w:rsid w:val="00E530F2"/>
    <w:rsid w:val="00E55FE7"/>
    <w:rsid w:val="00E6327C"/>
    <w:rsid w:val="00E726C8"/>
    <w:rsid w:val="00E82C4E"/>
    <w:rsid w:val="00E85B68"/>
    <w:rsid w:val="00E87FC4"/>
    <w:rsid w:val="00E93ED7"/>
    <w:rsid w:val="00E97DF0"/>
    <w:rsid w:val="00EA4746"/>
    <w:rsid w:val="00EB1C00"/>
    <w:rsid w:val="00EB394B"/>
    <w:rsid w:val="00EB620C"/>
    <w:rsid w:val="00EB73D9"/>
    <w:rsid w:val="00ED125D"/>
    <w:rsid w:val="00ED1865"/>
    <w:rsid w:val="00ED398F"/>
    <w:rsid w:val="00EE0A95"/>
    <w:rsid w:val="00EF288E"/>
    <w:rsid w:val="00F24D76"/>
    <w:rsid w:val="00F35B8C"/>
    <w:rsid w:val="00F36249"/>
    <w:rsid w:val="00F52838"/>
    <w:rsid w:val="00F71F56"/>
    <w:rsid w:val="00F77670"/>
    <w:rsid w:val="00F80004"/>
    <w:rsid w:val="00F82F2B"/>
    <w:rsid w:val="00F92EC1"/>
    <w:rsid w:val="00FB5B71"/>
    <w:rsid w:val="00F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589E6"/>
  <w15:docId w15:val="{6D152E94-9F97-4DEC-8DD0-B86E3E6A8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0BF"/>
    <w:pPr>
      <w:spacing w:after="0" w:line="270" w:lineRule="atLeast"/>
    </w:pPr>
    <w:rPr>
      <w:rFonts w:ascii="CorpoSLig" w:hAnsi="CorpoSLig"/>
    </w:rPr>
  </w:style>
  <w:style w:type="paragraph" w:styleId="1">
    <w:name w:val="heading 1"/>
    <w:basedOn w:val="a"/>
    <w:next w:val="a"/>
    <w:link w:val="1Char"/>
    <w:uiPriority w:val="9"/>
    <w:qFormat/>
    <w:rsid w:val="00E55FE7"/>
    <w:pPr>
      <w:keepNext/>
      <w:keepLines/>
      <w:spacing w:line="500" w:lineRule="exact"/>
      <w:outlineLvl w:val="0"/>
    </w:pPr>
    <w:rPr>
      <w:rFonts w:ascii="CorporateACon" w:eastAsiaTheme="majorEastAsia" w:hAnsi="CorporateACon" w:cstheme="majorBidi"/>
      <w:bCs/>
      <w:sz w:val="50"/>
      <w:szCs w:val="28"/>
    </w:rPr>
  </w:style>
  <w:style w:type="paragraph" w:styleId="2">
    <w:name w:val="heading 2"/>
    <w:basedOn w:val="1"/>
    <w:next w:val="a"/>
    <w:link w:val="2Char"/>
    <w:uiPriority w:val="9"/>
    <w:unhideWhenUsed/>
    <w:qFormat/>
    <w:rsid w:val="00C96FF4"/>
    <w:pPr>
      <w:spacing w:line="340" w:lineRule="exact"/>
      <w:outlineLvl w:val="1"/>
    </w:pPr>
    <w:rPr>
      <w:rFonts w:ascii="CorpoS" w:hAnsi="CorpoS"/>
      <w:bCs w:val="0"/>
      <w:sz w:val="30"/>
      <w:szCs w:val="26"/>
    </w:rPr>
  </w:style>
  <w:style w:type="paragraph" w:styleId="3">
    <w:name w:val="heading 3"/>
    <w:basedOn w:val="2"/>
    <w:next w:val="a"/>
    <w:link w:val="3Char"/>
    <w:uiPriority w:val="9"/>
    <w:unhideWhenUsed/>
    <w:qFormat/>
    <w:rsid w:val="00A37153"/>
    <w:pPr>
      <w:spacing w:line="300" w:lineRule="exact"/>
      <w:outlineLvl w:val="2"/>
    </w:pPr>
    <w:rPr>
      <w:bCs/>
    </w:rPr>
  </w:style>
  <w:style w:type="paragraph" w:styleId="4">
    <w:name w:val="heading 4"/>
    <w:basedOn w:val="3"/>
    <w:next w:val="a"/>
    <w:link w:val="4Char"/>
    <w:uiPriority w:val="9"/>
    <w:semiHidden/>
    <w:unhideWhenUsed/>
    <w:qFormat/>
    <w:rsid w:val="00E530F2"/>
    <w:pPr>
      <w:spacing w:before="200"/>
      <w:outlineLvl w:val="3"/>
    </w:pPr>
    <w:rPr>
      <w:bCs w:val="0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">
    <w:name w:val="머리글 Char"/>
    <w:basedOn w:val="a0"/>
    <w:link w:val="a3"/>
    <w:uiPriority w:val="99"/>
    <w:rsid w:val="00CB6D47"/>
  </w:style>
  <w:style w:type="paragraph" w:styleId="a4">
    <w:name w:val="footer"/>
    <w:basedOn w:val="a"/>
    <w:link w:val="Char0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0">
    <w:name w:val="바닥글 Char"/>
    <w:basedOn w:val="a0"/>
    <w:link w:val="a4"/>
    <w:uiPriority w:val="99"/>
    <w:rsid w:val="00CB6D47"/>
  </w:style>
  <w:style w:type="character" w:customStyle="1" w:styleId="1Char">
    <w:name w:val="제목 1 Char"/>
    <w:basedOn w:val="a0"/>
    <w:link w:val="1"/>
    <w:uiPriority w:val="9"/>
    <w:rsid w:val="00E55FE7"/>
    <w:rPr>
      <w:rFonts w:ascii="CorporateACon" w:eastAsiaTheme="majorEastAsia" w:hAnsi="CorporateACon" w:cstheme="majorBidi"/>
      <w:bCs/>
      <w:sz w:val="50"/>
      <w:szCs w:val="28"/>
    </w:rPr>
  </w:style>
  <w:style w:type="character" w:customStyle="1" w:styleId="2Char">
    <w:name w:val="제목 2 Char"/>
    <w:basedOn w:val="a0"/>
    <w:link w:val="2"/>
    <w:uiPriority w:val="9"/>
    <w:rsid w:val="00C96FF4"/>
    <w:rPr>
      <w:rFonts w:ascii="CorpoS" w:eastAsiaTheme="majorEastAsia" w:hAnsi="CorpoS" w:cstheme="majorBidi"/>
      <w:sz w:val="30"/>
      <w:szCs w:val="26"/>
    </w:rPr>
  </w:style>
  <w:style w:type="character" w:customStyle="1" w:styleId="3Char">
    <w:name w:val="제목 3 Char"/>
    <w:basedOn w:val="a0"/>
    <w:link w:val="3"/>
    <w:uiPriority w:val="9"/>
    <w:rsid w:val="00A37153"/>
    <w:rPr>
      <w:rFonts w:ascii="CorpoS" w:eastAsiaTheme="majorEastAsia" w:hAnsi="CorpoS" w:cstheme="majorBidi"/>
      <w:bCs/>
      <w:sz w:val="30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E530F2"/>
    <w:rPr>
      <w:rFonts w:ascii="CorpoS" w:eastAsiaTheme="majorEastAsia" w:hAnsi="CorpoS" w:cstheme="majorBidi"/>
      <w:iCs/>
      <w:sz w:val="30"/>
    </w:rPr>
  </w:style>
  <w:style w:type="paragraph" w:styleId="a5">
    <w:name w:val="Balloon Text"/>
    <w:basedOn w:val="a"/>
    <w:link w:val="Char1"/>
    <w:uiPriority w:val="99"/>
    <w:semiHidden/>
    <w:unhideWhenUsed/>
    <w:rsid w:val="00673CAD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basedOn w:val="a0"/>
    <w:link w:val="a5"/>
    <w:uiPriority w:val="99"/>
    <w:semiHidden/>
    <w:rsid w:val="00673CA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8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Black-Standard11ptbold">
    <w:name w:val="Format Black - Standard 11pt bold"/>
    <w:basedOn w:val="FormatBlack-Standard11pt"/>
    <w:qFormat/>
    <w:rsid w:val="003D373C"/>
    <w:rPr>
      <w:rFonts w:ascii="CorpoSDem" w:hAnsi="CorpoSDem"/>
    </w:rPr>
  </w:style>
  <w:style w:type="character" w:styleId="a7">
    <w:name w:val="Hyperlink"/>
    <w:basedOn w:val="a0"/>
    <w:uiPriority w:val="99"/>
    <w:unhideWhenUsed/>
    <w:rsid w:val="00116DB8"/>
    <w:rPr>
      <w:color w:val="0000FF" w:themeColor="hyperlink"/>
      <w:u w:val="single"/>
    </w:rPr>
  </w:style>
  <w:style w:type="paragraph" w:styleId="a8">
    <w:name w:val="No Spacing"/>
    <w:uiPriority w:val="1"/>
    <w:qFormat/>
    <w:rsid w:val="000464DD"/>
    <w:pPr>
      <w:spacing w:after="0" w:line="240" w:lineRule="auto"/>
    </w:pPr>
    <w:rPr>
      <w:rFonts w:ascii="CorpoS" w:hAnsi="CorpoS"/>
      <w:sz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29741B"/>
    <w:pPr>
      <w:spacing w:before="480" w:line="276" w:lineRule="auto"/>
      <w:outlineLvl w:val="9"/>
    </w:pPr>
    <w:rPr>
      <w:rFonts w:asciiTheme="majorHAnsi" w:hAnsiTheme="majorHAnsi"/>
      <w:b/>
      <w:color w:val="365F91" w:themeColor="accent1" w:themeShade="BF"/>
      <w:sz w:val="28"/>
      <w:lang w:eastAsia="de-DE"/>
    </w:rPr>
  </w:style>
  <w:style w:type="paragraph" w:styleId="30">
    <w:name w:val="toc 3"/>
    <w:basedOn w:val="a"/>
    <w:next w:val="a"/>
    <w:autoRedefine/>
    <w:uiPriority w:val="39"/>
    <w:unhideWhenUsed/>
    <w:rsid w:val="0029741B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29741B"/>
    <w:pPr>
      <w:spacing w:after="100"/>
      <w:ind w:left="220"/>
    </w:pPr>
  </w:style>
  <w:style w:type="paragraph" w:styleId="a9">
    <w:name w:val="List Paragraph"/>
    <w:basedOn w:val="a"/>
    <w:uiPriority w:val="34"/>
    <w:qFormat/>
    <w:rsid w:val="00ED398F"/>
    <w:pPr>
      <w:ind w:left="720"/>
      <w:contextualSpacing/>
    </w:pPr>
  </w:style>
  <w:style w:type="paragraph" w:customStyle="1" w:styleId="Aufzhlung">
    <w:name w:val="Aufzählung"/>
    <w:basedOn w:val="a"/>
    <w:qFormat/>
    <w:rsid w:val="00F35B8C"/>
    <w:pPr>
      <w:numPr>
        <w:numId w:val="10"/>
      </w:numPr>
      <w:tabs>
        <w:tab w:val="left" w:pos="1843"/>
        <w:tab w:val="left" w:pos="3686"/>
        <w:tab w:val="left" w:pos="5528"/>
        <w:tab w:val="left" w:pos="7371"/>
        <w:tab w:val="left" w:pos="9214"/>
      </w:tabs>
      <w:spacing w:line="200" w:lineRule="exact"/>
      <w:ind w:left="238" w:hanging="219"/>
    </w:pPr>
    <w:rPr>
      <w:sz w:val="17"/>
      <w:szCs w:val="14"/>
    </w:rPr>
  </w:style>
  <w:style w:type="paragraph" w:customStyle="1" w:styleId="FormatGrey-Standard115pt">
    <w:name w:val="Format Grey - Standard 11.5pt"/>
    <w:qFormat/>
    <w:rsid w:val="00971759"/>
    <w:pPr>
      <w:spacing w:line="260" w:lineRule="exact"/>
    </w:pPr>
    <w:rPr>
      <w:rFonts w:ascii="CorpoSLig" w:hAnsi="CorpoSLig"/>
      <w:color w:val="7F7F7F" w:themeColor="text1" w:themeTint="80"/>
      <w:sz w:val="23"/>
      <w:szCs w:val="23"/>
      <w:lang w:val="en-US"/>
    </w:rPr>
  </w:style>
  <w:style w:type="paragraph" w:customStyle="1" w:styleId="FormatGrey-Standard75pt">
    <w:name w:val="Format Grey - Standard 7.5pt"/>
    <w:basedOn w:val="FormatGrey-Standard115pt"/>
    <w:qFormat/>
    <w:rsid w:val="007B75BC"/>
    <w:pPr>
      <w:tabs>
        <w:tab w:val="left" w:pos="567"/>
      </w:tabs>
      <w:spacing w:after="0" w:line="170" w:lineRule="exact"/>
    </w:pPr>
    <w:rPr>
      <w:sz w:val="15"/>
      <w:szCs w:val="15"/>
    </w:rPr>
  </w:style>
  <w:style w:type="paragraph" w:customStyle="1" w:styleId="FormatBlack-Aufzhlung">
    <w:name w:val="Format Black - Aufzählung"/>
    <w:basedOn w:val="a9"/>
    <w:qFormat/>
    <w:rsid w:val="00F77670"/>
    <w:pPr>
      <w:numPr>
        <w:numId w:val="13"/>
      </w:numPr>
      <w:ind w:left="284" w:hanging="284"/>
    </w:pPr>
    <w:rPr>
      <w:rFonts w:cs="CorpoS"/>
      <w:color w:val="000000"/>
      <w:lang w:val="en-US"/>
    </w:rPr>
  </w:style>
  <w:style w:type="paragraph" w:customStyle="1" w:styleId="FormatBlack-Standard85pt">
    <w:name w:val="Format Black - Standard 8.5pt"/>
    <w:basedOn w:val="a"/>
    <w:qFormat/>
    <w:rsid w:val="00637689"/>
    <w:pPr>
      <w:tabs>
        <w:tab w:val="right" w:pos="8562"/>
        <w:tab w:val="right" w:pos="9185"/>
      </w:tabs>
      <w:spacing w:line="162" w:lineRule="atLeast"/>
      <w:jc w:val="center"/>
    </w:pPr>
    <w:rPr>
      <w:sz w:val="17"/>
      <w:szCs w:val="12"/>
      <w:lang w:val="en-US"/>
    </w:rPr>
  </w:style>
  <w:style w:type="paragraph" w:customStyle="1" w:styleId="FormatBlack-Standard11pt">
    <w:name w:val="Format Black - Standard 11pt"/>
    <w:basedOn w:val="a"/>
    <w:qFormat/>
    <w:rsid w:val="00365911"/>
    <w:pPr>
      <w:tabs>
        <w:tab w:val="left" w:pos="284"/>
        <w:tab w:val="left" w:pos="851"/>
        <w:tab w:val="left" w:pos="1701"/>
        <w:tab w:val="right" w:pos="7088"/>
      </w:tabs>
    </w:pPr>
    <w:rPr>
      <w:lang w:val="en-US"/>
    </w:rPr>
  </w:style>
  <w:style w:type="paragraph" w:customStyle="1" w:styleId="FormatGrey-Standard85pt">
    <w:name w:val="Format Grey - Standard 8.5pt"/>
    <w:basedOn w:val="FormatGrey-Standard115pt"/>
    <w:next w:val="FormatBlack-Standard85pt"/>
    <w:qFormat/>
    <w:rsid w:val="00971759"/>
    <w:pPr>
      <w:spacing w:line="180" w:lineRule="exact"/>
    </w:pPr>
    <w:rPr>
      <w:sz w:val="17"/>
      <w:szCs w:val="17"/>
    </w:rPr>
  </w:style>
  <w:style w:type="paragraph" w:customStyle="1" w:styleId="FormatBlack-Headline-1">
    <w:name w:val="Format Black - Headline-1"/>
    <w:basedOn w:val="1"/>
    <w:qFormat/>
    <w:rsid w:val="00F80004"/>
  </w:style>
  <w:style w:type="paragraph" w:customStyle="1" w:styleId="FormatBlack-Headline-2">
    <w:name w:val="Format Black - Headline-2"/>
    <w:basedOn w:val="2"/>
    <w:qFormat/>
    <w:rsid w:val="00F35B8C"/>
    <w:rPr>
      <w:rFonts w:ascii="CorpoSLig" w:hAnsi="CorpoSLig"/>
    </w:rPr>
  </w:style>
  <w:style w:type="paragraph" w:customStyle="1" w:styleId="HeaderGray-Konzernhinweis">
    <w:name w:val="Header Gray - Konzernhinweis"/>
    <w:basedOn w:val="a"/>
    <w:qFormat/>
    <w:rsid w:val="00D5645F"/>
    <w:pPr>
      <w:spacing w:line="180" w:lineRule="exact"/>
    </w:pPr>
    <w:rPr>
      <w:color w:val="73797C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CAS-Software\SAM_EXPORT\Form\Templates\WordVorlage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FF0F2-C922-4190-9012-60451A936A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55c7dc3-d019-40fa-a91f-518114ee30cb}" enabled="1" method="Standard" siteId="{a0863201-77ea-4254-a23b-acb1c17a3a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WordVorlage</Template>
  <TotalTime>0</TotalTime>
  <Pages>10</Pages>
  <Words>2024</Words>
  <Characters>11539</Characters>
  <Application>Microsoft Office Word</Application>
  <DocSecurity>0</DocSecurity>
  <Lines>96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ITI/OD</Company>
  <LinksUpToDate>false</LinksUpToDate>
  <CharactersWithSpaces>13536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sunghan.cho</dc:creator>
  <cp:lastModifiedBy>조성한 Product Management</cp:lastModifiedBy>
  <cp:revision>2</cp:revision>
  <cp:lastPrinted>2014-04-24T06:47:00Z</cp:lastPrinted>
  <dcterms:created xsi:type="dcterms:W3CDTF">2026-05-14T02:27:00Z</dcterms:created>
  <dcterms:modified xsi:type="dcterms:W3CDTF">2026-05-14T02:27:00Z</dcterms:modified>
</cp:coreProperties>
</file>