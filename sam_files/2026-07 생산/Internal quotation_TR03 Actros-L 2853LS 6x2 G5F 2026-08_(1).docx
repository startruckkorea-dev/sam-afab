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82A6" w14:textId="77777777" w:rsidR="001B3542" w:rsidRDefault="001B3542" w:rsidP="001B354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TR03 Actros-L 2853LS 6x2 G5F 2026-07_41336</w:t>
      </w:r>
    </w:p>
    <w:p w14:paraId="6EDC0AEB" w14:textId="77777777" w:rsidR="001B3542" w:rsidRDefault="001B3542" w:rsidP="001B3542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0A9BD9CD" w14:textId="77777777" w:rsidR="001B3542" w:rsidRDefault="001B3542" w:rsidP="001B354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2653 LSDNA</w:t>
      </w:r>
    </w:p>
    <w:p w14:paraId="17FF4DD7" w14:textId="77777777" w:rsidR="001B3542" w:rsidRDefault="001B3542" w:rsidP="001B3542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859E5B5" w14:textId="77777777" w:rsidR="001B3542" w:rsidRDefault="001B3542" w:rsidP="001B3542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BCE17DC" w14:textId="77777777" w:rsidR="001B3542" w:rsidRDefault="001B3542" w:rsidP="001B3542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5C763B38" w14:textId="77777777" w:rsidR="001B3542" w:rsidRDefault="001B3542" w:rsidP="001B3542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ECACD8D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053C7DE2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2653 LSDNA</w:t>
      </w:r>
    </w:p>
    <w:p w14:paraId="7CB5EA8A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69F3AD1C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44450A7A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27AFB51A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1AC36490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54F5B20A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390 kW(530 PS)</w:t>
      </w:r>
    </w:p>
    <w:p w14:paraId="70BC1FA4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7C16DA00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28000 kg</w:t>
      </w:r>
    </w:p>
    <w:p w14:paraId="13B622EC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4D666105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6BA4D9E0" w14:textId="77777777" w:rsidR="001B3542" w:rsidRDefault="001B3542" w:rsidP="001B3542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2E475725" w14:textId="77777777" w:rsidR="001B3542" w:rsidRPr="009A0B41" w:rsidRDefault="001B3542" w:rsidP="001B3542">
      <w:pPr>
        <w:rPr>
          <w:rFonts w:asciiTheme="minorHAnsi" w:hAnsiTheme="minorHAnsi" w:cstheme="minorHAnsi"/>
          <w:sz w:val="20"/>
          <w:szCs w:val="20"/>
        </w:rPr>
      </w:pPr>
    </w:p>
    <w:p w14:paraId="7B1E56EB" w14:textId="31C3D99F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842443D" w14:textId="68AC36EC" w:rsidR="00B46BDE" w:rsidRPr="00172899" w:rsidRDefault="00B46BDE" w:rsidP="00B46BDE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11409DD9" w14:textId="77777777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76F43E75" w14:textId="3B30ED33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198,690.00</w:t>
      </w:r>
    </w:p>
    <w:p w14:paraId="130D0A4A" w14:textId="083B5326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4,602.00</w:t>
      </w:r>
    </w:p>
    <w:p w14:paraId="76506F0E" w14:textId="56E71868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06C15271" w14:textId="532F5B61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119,860.00</w:t>
      </w:r>
    </w:p>
    <w:p w14:paraId="41847152" w14:textId="64481E21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3840E6E0" w14:textId="51C0E89D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CE5DF37" w14:textId="6BD0603C" w:rsidR="00B46BDE" w:rsidRPr="00172899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326,668.00</w:t>
      </w:r>
    </w:p>
    <w:p w14:paraId="3E5C3041" w14:textId="6B8BF68A" w:rsidR="00B46BDE" w:rsidRPr="00172899" w:rsidRDefault="00B46BDE" w:rsidP="00B46BDE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57139D82" w14:textId="3D31EF3C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68E7419" w14:textId="77777777" w:rsidR="00B46BDE" w:rsidRDefault="00B46BDE" w:rsidP="00B46BDE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42089DD3" w14:textId="77777777" w:rsidR="00B46BDE" w:rsidRDefault="00B46BDE" w:rsidP="00B46BDE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5F9B9113" w14:textId="6D5DA939" w:rsidR="00B46BDE" w:rsidRDefault="00B46BDE" w:rsidP="00B46BDE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6E19758B" w14:textId="25C40E19" w:rsidR="00B46BDE" w:rsidRDefault="00B46BDE" w:rsidP="00B46BDE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{46CB7F28-1444-414B-AC0C-7604CC0BB237}</w:t>
      </w:r>
    </w:p>
    <w:p w14:paraId="61BF480F" w14:textId="77777777" w:rsidR="00B46BDE" w:rsidRPr="00172899" w:rsidRDefault="00B46BDE" w:rsidP="00B46BDE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023C5D51" w14:textId="2C46AC8C" w:rsidR="00B46BDE" w:rsidRPr="00172899" w:rsidRDefault="00B46BDE" w:rsidP="00B46BDE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60D4952F" w14:textId="77777777" w:rsidR="00B46BDE" w:rsidRPr="00172899" w:rsidRDefault="00B46BDE" w:rsidP="00B46BDE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566C2516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208514F0" w14:textId="56C6ABDC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3A35D40C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C80FDF3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B9B270B" w14:textId="73EC996C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B46BDE" w:rsidRPr="00887EAE" w14:paraId="414D7B31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E149E5C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80C0CA2" w14:textId="4AFB51BE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B46BDE" w:rsidRPr="00887EAE" w14:paraId="7607AF00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47BE68F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048DB09" w14:textId="6152EE5A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6C78C362" w14:textId="42FB26D0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210537A8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EC860D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FDF9FE0" w14:textId="38FF83E6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B46BDE" w:rsidRPr="00887EAE" w14:paraId="52469439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034F55B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AB58F47" w14:textId="6607F2AB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B46BDE" w:rsidRPr="00887EAE" w14:paraId="05AACF1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8B12B17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FCF1022" w14:textId="5F8F432B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0E8CA7BC" w14:textId="4923578A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6108DC7F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0B9B1B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94A4368" w14:textId="448FA7E3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B46BDE" w:rsidRPr="00887EAE" w14:paraId="029DCFEB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BFFEDAC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44DAACA" w14:textId="55CEA7F0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B46BDE" w:rsidRPr="00887EAE" w14:paraId="0F55E1F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B3E1740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80EEAE4" w14:textId="4545325E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711D6E80" w14:textId="211A59B6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3A2DC34B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1251233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637EA8B" w14:textId="0811B2CA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B46BDE" w:rsidRPr="00887EAE" w14:paraId="4C22209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8A9E433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8A424BB" w14:textId="4E58AEF0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BDE" w:rsidRPr="00887EAE" w14:paraId="3005719D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448B757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4AE5BD3" w14:textId="7DA5F6D1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79247435" w14:textId="63E52CBA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0566910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68B01E7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DD4BD15" w14:textId="63063A9B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B46BDE" w:rsidRPr="00887EAE" w14:paraId="1766367B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AD61DBF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33FF351" w14:textId="7FD9DD98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BDE" w:rsidRPr="00887EAE" w14:paraId="45B40B9F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744CE2C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5A63E62" w14:textId="67207922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26AC7299" w14:textId="41E3012C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65A58B19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0B51DF1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F4A6F87" w14:textId="76611BC1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Technical Data</w:t>
            </w:r>
          </w:p>
        </w:tc>
      </w:tr>
      <w:tr w:rsidR="00B46BDE" w:rsidRPr="00887EAE" w14:paraId="3F387C3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AD61E11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34C3FCE" w14:textId="1B2A0224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BDE" w:rsidRPr="00887EAE" w14:paraId="4E4AD8E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501C3D5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FC2C6A0" w14:textId="6E087943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chassis including additional equipment and superstructure is &gt; 90% of the permissible vehicle weight. The min &amp; max payload centers can no longer be calculated.</w:t>
            </w:r>
          </w:p>
        </w:tc>
      </w:tr>
    </w:tbl>
    <w:p w14:paraId="0F6B2E1E" w14:textId="5A2DC559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278C4ED3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DD4DFC3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A98EB6C" w14:textId="60C71AF2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B46BDE" w:rsidRPr="00887EAE" w14:paraId="216D87A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CB8BE28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663E5A3" w14:textId="2246A8A2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B46BDE" w:rsidRPr="00887EAE" w14:paraId="4CA6AE0D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1F967DD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8122F1F" w14:textId="163806D0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0DD794E3" w14:textId="31EB36CE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B46BDE" w:rsidRPr="00887EAE" w14:paraId="0108707E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2777E6A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D3979F4" w14:textId="2F968C4F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B46BDE" w:rsidRPr="00887EAE" w14:paraId="48FB5A7F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BD04600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1A38A1" w14:textId="3372C164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BDE" w:rsidRPr="00887EAE" w14:paraId="4E219D7E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DCB8417" w14:textId="77777777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3974AE9" w14:textId="16A1286E" w:rsidR="00B46BDE" w:rsidRPr="00887EA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7AA3C43C" w14:textId="62968F6F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77AC2D5A" w14:textId="1071C6E9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354C3C4" w14:textId="77777777" w:rsidR="00B46BDE" w:rsidRDefault="00B46BDE" w:rsidP="00B46BDE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27F00C85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F1D1804" w14:textId="0E9BF77A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A2F3927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0B075FE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6CAB6F88" w14:textId="3703247F" w:rsidR="00B46BDE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AC980E7" w14:textId="0DFFF1FB" w:rsidR="00B46BDE" w:rsidRDefault="00B46BDE" w:rsidP="00B46BDE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6F62DBCE" w14:textId="279AF987" w:rsidR="00B46BDE" w:rsidRDefault="00B46BDE" w:rsidP="00B46BDE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2,661.00</w:t>
      </w:r>
      <w:r>
        <w:rPr>
          <w:rFonts w:ascii="CorpoS" w:hAnsi="CorpoS" w:cs="CorpoS"/>
          <w:color w:val="000000"/>
        </w:rPr>
        <w:tab/>
      </w:r>
    </w:p>
    <w:p w14:paraId="6E85381E" w14:textId="5299050D" w:rsidR="00B46BDE" w:rsidRDefault="00B46BDE" w:rsidP="00B46BDE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 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43</w:t>
      </w:r>
    </w:p>
    <w:p w14:paraId="07C6BAEE" w14:textId="59086CAA" w:rsidR="00B46BDE" w:rsidRDefault="00B46BDE" w:rsidP="00B46BDE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287.00</w:t>
      </w:r>
      <w:r>
        <w:rPr>
          <w:rFonts w:ascii="CorpoS" w:hAnsi="CorpoS" w:cs="CorpoS"/>
          <w:color w:val="000000"/>
        </w:rPr>
        <w:tab/>
      </w:r>
    </w:p>
    <w:p w14:paraId="07E2A195" w14:textId="44BEFB45" w:rsidR="00B46BDE" w:rsidRDefault="00B46BDE" w:rsidP="00B46BDE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1C5D7745" w14:textId="26EFDACD" w:rsidR="00B46BDE" w:rsidRDefault="00B46BDE" w:rsidP="00B46BDE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48B55700" w14:textId="0036C4A9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FD77908" w14:textId="3CDA2F12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84B2689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36122EB6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296C6E5" w14:textId="09D49EBB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1D5923AC" w14:textId="4CC3AD1A" w:rsidR="00B46BDE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A94229A" w14:textId="36A863AC" w:rsidR="00B46BDE" w:rsidRDefault="00B46BDE" w:rsidP="00B46BDE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50005665" w14:textId="099FBD5F" w:rsidR="00B46BDE" w:rsidRDefault="00B46BDE" w:rsidP="00B46BDE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09069E0C" w14:textId="56A5F75E" w:rsidR="00B46BDE" w:rsidRDefault="00B46BDE" w:rsidP="00B46BDE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5DE9F186" w14:textId="06269B7F" w:rsidR="00B46BDE" w:rsidRDefault="00B46BDE" w:rsidP="00B46BDE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7FBA4749" w14:textId="1CBB86D8" w:rsidR="00B46BDE" w:rsidRDefault="00B46BDE" w:rsidP="00B46BDE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284DB880" w14:textId="67F7231B" w:rsidR="00B46BDE" w:rsidRDefault="00B46BDE" w:rsidP="00B46BDE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48ABDF71" w14:textId="4C73A411" w:rsidR="00B46BDE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4A7BCD5" w14:textId="6BA2028D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203F57F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5CEDD2DD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ABF5E4D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0A9166AD" w14:textId="11BBC5DA" w:rsidR="00B46BDE" w:rsidRDefault="00B46BDE" w:rsidP="00B46BDE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F2F419C" w14:textId="669845BE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62F4EE70" w14:textId="5B4F25C1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696C26B0" w14:textId="4DAD1F8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60882D6" w14:textId="10976666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F904EDE" w14:textId="6CE9EA9D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1E2E6FB2" w14:textId="3409774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EDE7E8" w14:textId="530CBC0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0C77DB" w14:textId="5AD3B52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128AB1" w14:textId="4563322C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F5FA594" w14:textId="04005618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43601394" w14:textId="4A8B1A1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F8AFAF" w14:textId="7D0FCF47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278964D" w14:textId="1ADFD9FE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172AFDFD" w14:textId="6A50D29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390kW (530hp),2600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CF0461" w14:textId="2CB9FC7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20E0B01B" w14:textId="59AC849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5695BA" w14:textId="3513AE8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443A55C" w14:textId="7F6BC17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40B0D74" w14:textId="4C4CDDF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13FDB4" w14:textId="4A9DB65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61ABDC51" w14:textId="0EB76BA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BA6DB7" w14:textId="412B824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4363DFF0" w14:textId="7EE8B10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13EDBA23" w14:textId="565D81E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2DD1E9" w14:textId="347DF35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248D75" w14:textId="439E2E02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153AD41" w14:textId="020D41E6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722A51BB" w14:textId="37F6A20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A2B6DE" w14:textId="731FDC1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5194A8" w14:textId="2D329BD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F927B4" w14:textId="638B73B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Powertrain, 44 t to 68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208E11" w14:textId="2643E6C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A3A22C9" w14:textId="29271B1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DBCED4" w14:textId="1D34C10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8DF0EE" w14:textId="3FA395FB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609535" w14:textId="4F1EBD00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3D48D551" w14:textId="41C98B6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662FCA" w14:textId="6876E53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74F4C754" w14:textId="5E9FD97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5500BE" w14:textId="3562E1C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8AC24D" w14:textId="2850237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DBD7A3A" w14:textId="65F1522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4AF0EBB2" w14:textId="3B3422A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60D8EB54" w14:textId="0D56150A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CC8EDC6" w14:textId="2D371CFF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4356B339" w14:textId="0FFCBB4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Alum. wheels 9.00 x 22.5, Dura-Bright,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8,503.00</w:t>
      </w:r>
    </w:p>
    <w:p w14:paraId="28F98E40" w14:textId="38989C0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055BE6EE" w14:textId="13E53C4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209B5D24" w14:textId="5C9A55B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545A4FB4" w14:textId="0470A736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7B08AA7" w14:textId="1D25AD9E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3AC3EF7A" w14:textId="6BF2C4E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FAD057" w14:textId="2506F91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466763A" w14:textId="2EE6C0A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Servotwin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1410A83" w14:textId="3346D1A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267.00</w:t>
      </w:r>
    </w:p>
    <w:p w14:paraId="4C75BE13" w14:textId="7505949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096C1F" w14:textId="27D6E2F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455EB393" w14:textId="17E0C9D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EE41CB" w14:textId="1172512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0BB77D" w14:textId="003382F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5AF967" w14:textId="6F72968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98C62B" w14:textId="69EF09F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0AA488" w14:textId="6579B35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58D5CA05" w14:textId="4C49722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1234E79B" w14:textId="6C136F9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75662C81" w14:textId="5C3B667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2FE1FBE6" w14:textId="010F250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54DE6D" w14:textId="1AA7C6C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F00B91" w14:textId="4C5243D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544DE1B2" w14:textId="21D7AB5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97A519" w14:textId="02FFC68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9633550" w14:textId="051541E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22B093F1" w14:textId="1746C7A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484E9F66" w14:textId="5EA4C32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EF2F3EF" w14:textId="5D2CA86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B832FB" w14:textId="05B774E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0A45BE" w14:textId="2B63AB7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A4E1AE2" w14:textId="1D300F9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DA20C2" w14:textId="40EDB9A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85B411" w14:textId="5314629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031428A0" w14:textId="12F07F0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306568D7" w14:textId="0AA10CB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16DFCD68" w14:textId="78FA4C8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6D3E03" w14:textId="73E2A8C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836E1D" w14:textId="75F75C0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5C6D37C" w14:textId="0CD9044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5598F7" w14:textId="2BBC011C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4DA2394" w14:textId="796086FE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>Brake system</w:t>
      </w:r>
    </w:p>
    <w:p w14:paraId="1F93DBAE" w14:textId="39C737E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DBD442" w14:textId="0E49B36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DE5D1C" w14:textId="0A5C8FF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343043B8" w14:textId="1FED818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266B0B" w14:textId="468BA8D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2BD24B18" w14:textId="0706366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53B0F0" w14:textId="323A454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01B3EC" w14:textId="15190620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A602F71" w14:textId="4B23C272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4708B933" w14:textId="490A255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4F7F9A" w14:textId="00A30BF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D414B7" w14:textId="7E54E07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8246D0" w14:textId="55107B1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B44BC2" w14:textId="08DCD03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ProCabin-Giga,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25,827.00</w:t>
      </w:r>
    </w:p>
    <w:p w14:paraId="07CD1660" w14:textId="5A49C7D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D503C4" w14:textId="03D29D2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88935B" w14:textId="049D7C3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GigaSpace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7F8048" w14:textId="37BD341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F62E95" w14:textId="5D381DD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46C2EBBD" w14:textId="3B60B45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02DF47FE" w14:textId="4778F5D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798.00</w:t>
      </w:r>
    </w:p>
    <w:p w14:paraId="65B40C72" w14:textId="690CDD3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4E1220" w14:textId="491AA87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3DB9435E" w14:textId="7D0DB62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20EA6D" w14:textId="0E04723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57816C" w14:textId="2314D08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F92B61" w14:textId="10743A8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540FA8" w14:textId="76FA857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3242EF" w14:textId="542ECC0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3C07DC07" w14:textId="3D6A47D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F19A45" w14:textId="039FE92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EC9B1D" w14:textId="14C7586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138D8B9E" w14:textId="2898755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6DDF944E" w14:textId="5C9BB27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EE806E" w14:textId="05642DD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BF269D" w14:textId="2A798EF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4C66B1B" w14:textId="13F75DD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side deflectors, without air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1,777.00</w:t>
      </w:r>
    </w:p>
    <w:p w14:paraId="3669184B" w14:textId="6B8F7F9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4F8C9759" w14:textId="0AFBE05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7BDFF05E" w14:textId="7ED6CC2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504A2F" w14:textId="628E721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0131E565" w14:textId="17356C8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98B627" w14:textId="66326C7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A454D6" w14:textId="2A095375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B5786A9" w14:textId="6AEE2045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77D5D0F7" w14:textId="17D4F0C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462BEB4A" w14:textId="08D4970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3,137.00</w:t>
      </w:r>
    </w:p>
    <w:p w14:paraId="54245721" w14:textId="7B98523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7D7DC605" w14:textId="666C4D8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E7E314" w14:textId="5D87B97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9325C9" w14:textId="4CD0C7C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B04E5A" w14:textId="563C01F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0A6A6B17" w14:textId="7A48328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F43C4E" w14:textId="669BA44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6D59C4" w14:textId="439C04B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19B1ADA0" w14:textId="72419A9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16B9714" w14:textId="0D6CF59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693A5B" w14:textId="437E683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7E8591" w14:textId="7410D81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38D3E6" w14:textId="2A53E76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827968" w14:textId="46299EA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CCD0FB" w14:textId="61822DF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21129B" w14:textId="1AC1829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122E5A" w14:textId="7621F7E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F56312" w14:textId="3A7D6F9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146329F0" w14:textId="0891556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15256F19" w14:textId="1AFC88E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710BAB94" w14:textId="53B8EB1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532B5617" w14:textId="732F1BC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Sound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643.00</w:t>
      </w:r>
    </w:p>
    <w:p w14:paraId="0035E8CD" w14:textId="3BE05D5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12386C71" w14:textId="1FBE8F9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5D30A71B" w14:textId="009E868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2068EE" w14:textId="0AA17BB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7DEA7C83" w14:textId="24618DB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socket, 12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523.00</w:t>
      </w:r>
    </w:p>
    <w:p w14:paraId="59CB5E29" w14:textId="4E8D4AE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11BB68" w14:textId="00E4B55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D7ED04" w14:textId="5846CBC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32DFC4" w14:textId="4DAC3B3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429B55" w14:textId="21CC7CF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lighting, driving and living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053A2DF" w14:textId="27DCF92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3F19CB" w14:textId="2340713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7FD743B4" w14:textId="4CDB543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F8076F" w14:textId="76FE52F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2DB39E" w14:textId="1D389B1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DEFAFE" w14:textId="5AB8DDD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D63467" w14:textId="60ABDDE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E56FC6" w14:textId="1931D4C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AC83EB2" w14:textId="13F0A21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175789A9" w14:textId="1BEF5C1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F98C36" w14:textId="1D4E662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A71DBF" w14:textId="2D1136E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D7A1A5" w14:textId="6A6C9EC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57235B" w14:textId="31712C4E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E72A8C" w14:textId="0DC433F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F0B278" w14:textId="028C97F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Shaving mirror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40CEE5" w14:textId="6F2D56E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StyleLine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117EDD0C" w14:textId="1649B0B9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AF2DB58" w14:textId="3100714F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61D58B78" w14:textId="6ED5AE2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D066C1" w14:textId="3DBB990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40F951" w14:textId="0FE7C75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E99262" w14:textId="72BE67E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2BF5C687" w14:textId="411631B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1BE415" w14:textId="5AACCF7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6FA95F4C" w14:textId="626DE83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C09AEB" w14:textId="4473FBC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199D276A" w14:textId="2B9CB1F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0F05DF" w14:textId="3200B0C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5993CAA" w14:textId="0602371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392.00</w:t>
      </w:r>
    </w:p>
    <w:p w14:paraId="2143C995" w14:textId="07CF995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54E28B7" w14:textId="2C71400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026E82" w14:textId="3053A83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026DA278" w14:textId="1237808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1EA84A" w14:textId="5E9DF14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3FABAB" w14:textId="572B1E6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1F21BE" w14:textId="1A267FA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6A39AFF" w14:textId="094C75A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53459A" w14:textId="608FF44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9C4F22" w14:textId="2DF9A13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Predictive Powertrain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2,190.00</w:t>
      </w:r>
    </w:p>
    <w:p w14:paraId="5F6A3AF8" w14:textId="794D071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J7Q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assistance map, South Korea region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76B19D" w14:textId="32F17F4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08862FDC" w14:textId="22390A6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129E92E" w14:textId="15C07E53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225F3B" w14:textId="1432279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B72FF0" w14:textId="68C9EF6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Drive Assist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5,839.00</w:t>
      </w:r>
    </w:p>
    <w:p w14:paraId="64CDF179" w14:textId="155BE30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8E470F" w14:textId="7C358FB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0B223B" w14:textId="1C2A07F2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8E3D7D" w14:textId="2F22813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FCBA3B" w14:textId="1649316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3BC111" w14:textId="32E9BB0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14B9B1F6" w14:textId="1AACC3C0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2ECDE72" w14:textId="6F260ECF" w:rsidR="00B46BDE" w:rsidRDefault="00B46BDE" w:rsidP="00B46BDE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441E781B" w14:textId="3FE84B1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2A7FFDFD" w14:textId="59920D4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15F8B389" w14:textId="6EA20087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4C96C7D0" w14:textId="21D53BC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28AD4F9E" w14:textId="13EC34C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Comfort Package, with ExtraPremiumComfort mattress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3,538.00</w:t>
      </w:r>
    </w:p>
    <w:p w14:paraId="1C6C9EBE" w14:textId="5C4C6C0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21D21E0F" w14:textId="7D6D59B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0AB84C" w14:textId="2A9B058F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C1F331" w14:textId="37D4A8E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0F65E548" w14:textId="5DA6056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743BEF18" w14:textId="01112BD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3B0085A5" w14:textId="2ACB6559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1FDB22F3" w14:textId="59880A4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5C3C3B" w14:textId="3EFF3965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038E0E7" w14:textId="05A5DC46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5C0710" w14:textId="5B016BDC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482930" w14:textId="127BA75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9C88B5" w14:textId="4A757B1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DBB415" w14:textId="1E5AA2B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73490065" w14:textId="0EEFC31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98D479" w14:textId="4A637FC1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97C138A" w14:textId="26DBEF8B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17AD6D" w14:textId="79EBE4BA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FB78EF" w14:textId="0C9B0AFD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01EC23" w14:textId="4B57972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A03C11" w14:textId="26AADB7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3F6899" w14:textId="08B46B50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6978BD" w14:textId="1A2E0AB4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507D92" w14:textId="3A67EF58" w:rsidR="00B46BDE" w:rsidRDefault="00B46BDE" w:rsidP="00B46BDE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5F579751" w14:textId="3F9A43A9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6E5A19D" w14:textId="1D385163" w:rsidR="00B46BDE" w:rsidRDefault="00B46BDE" w:rsidP="00B46BDE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F01705B" w14:textId="2DC5ED96" w:rsidR="00B46BDE" w:rsidRDefault="00B46BDE" w:rsidP="00B46BDE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5401E36" w14:textId="77777777" w:rsidR="00B46BDE" w:rsidRDefault="00B46BDE" w:rsidP="00B46BDE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47D3DE93" w14:textId="77777777" w:rsidR="00B46BDE" w:rsidRDefault="00B46BDE" w:rsidP="00B46BDE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260E88E4" w14:textId="77777777" w:rsidR="00B46BDE" w:rsidRDefault="00B46BDE" w:rsidP="00B46BDE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B46BDE" w:rsidRPr="00BE7081" w14:paraId="08649C27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6645A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B46BDE" w:rsidRPr="00BE7081" w14:paraId="701F20B2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73446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732D2C6E" w14:textId="35CA5259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270E7159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B46BDE" w:rsidRPr="00BE7081" w14:paraId="3DD3E21E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643CC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B46BDE" w:rsidRPr="00BE7081" w14:paraId="363085CA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6803A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1CC1F70E" w14:textId="57D8138E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582FA096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B46BDE" w:rsidRPr="00BE7081" w14:paraId="7A440522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9746A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B46BDE" w:rsidRPr="00BE7081" w14:paraId="69225566" w14:textId="77777777" w:rsidTr="00713E39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5E8A8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060EAC8D" w14:textId="1447EC7D" w:rsidR="00B46BDE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7BFE62D4" w14:textId="77777777" w:rsidR="00B46BDE" w:rsidRPr="00BE7081" w:rsidRDefault="00B46BDE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53329F5" w14:textId="77777777" w:rsidR="00B46BDE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6DD782A" w14:textId="77777777" w:rsidR="00B46BDE" w:rsidRPr="007539D1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28655E28" w14:textId="177590FD" w:rsidR="00B46BDE" w:rsidRDefault="00B46BDE" w:rsidP="00B46BDE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53D9DEF9" w14:textId="77777777" w:rsidR="00B46BDE" w:rsidRPr="007539D1" w:rsidRDefault="00B46BDE" w:rsidP="00B46BD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B46BDE" w:rsidRPr="007539D1" w:rsidSect="00B46B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5869" w14:textId="77777777" w:rsidR="00A35B6D" w:rsidRDefault="00A35B6D" w:rsidP="00CB6D47">
      <w:r>
        <w:separator/>
      </w:r>
    </w:p>
    <w:p w14:paraId="65737B1A" w14:textId="77777777" w:rsidR="00A35B6D" w:rsidRDefault="00A35B6D"/>
  </w:endnote>
  <w:endnote w:type="continuationSeparator" w:id="0">
    <w:p w14:paraId="1B15D74A" w14:textId="77777777" w:rsidR="00A35B6D" w:rsidRDefault="00A35B6D" w:rsidP="00CB6D47">
      <w:r>
        <w:continuationSeparator/>
      </w:r>
    </w:p>
    <w:p w14:paraId="2FF0EE6D" w14:textId="77777777" w:rsidR="00A35B6D" w:rsidRDefault="00A35B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2CFF" w14:textId="77777777" w:rsidR="00B46BDE" w:rsidRDefault="00B46BD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CCE0C" w14:textId="77777777" w:rsidR="00B46BDE" w:rsidRDefault="00B46BDE" w:rsidP="00B46BDE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0FD99201" w14:textId="77777777" w:rsidR="00B46BDE" w:rsidRDefault="00B46BDE" w:rsidP="00B46BDE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TR03 Actros-L 2853LS 6x2 G5F 2026-07_41336</w:t>
    </w:r>
  </w:p>
  <w:p w14:paraId="6F1D6B07" w14:textId="77777777" w:rsidR="00857115" w:rsidRPr="00B46BDE" w:rsidRDefault="00857115" w:rsidP="00B46BDE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E66D" w14:textId="77777777" w:rsidR="00B46BDE" w:rsidRDefault="00B46BDE" w:rsidP="00B46BDE">
    <w:pPr>
      <w:pStyle w:val="a4"/>
    </w:pPr>
  </w:p>
  <w:p w14:paraId="06F0A0A4" w14:textId="77777777" w:rsidR="00B46BDE" w:rsidRPr="00B46BDE" w:rsidRDefault="00B46BDE" w:rsidP="00B46BDE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35B7" w14:textId="77777777" w:rsidR="00A35B6D" w:rsidRDefault="00A35B6D" w:rsidP="00CB6D47">
      <w:r>
        <w:separator/>
      </w:r>
    </w:p>
    <w:p w14:paraId="6FEC897D" w14:textId="77777777" w:rsidR="00A35B6D" w:rsidRDefault="00A35B6D"/>
  </w:footnote>
  <w:footnote w:type="continuationSeparator" w:id="0">
    <w:p w14:paraId="649A5529" w14:textId="77777777" w:rsidR="00A35B6D" w:rsidRDefault="00A35B6D" w:rsidP="00CB6D47">
      <w:r>
        <w:continuationSeparator/>
      </w:r>
    </w:p>
    <w:p w14:paraId="0FC1E5F5" w14:textId="77777777" w:rsidR="00A35B6D" w:rsidRDefault="00A35B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3BA4C" w14:textId="77777777" w:rsidR="00B46BDE" w:rsidRDefault="00B46BD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6B2C" w14:textId="77777777" w:rsidR="00B46BDE" w:rsidRDefault="00B46BDE" w:rsidP="00B46BDE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79CF6EA4" w14:textId="77777777" w:rsidR="00B46BDE" w:rsidRDefault="00B46BDE" w:rsidP="00B46BDE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2653 LSDNA</w:t>
    </w:r>
  </w:p>
  <w:p w14:paraId="25D48CDB" w14:textId="77777777" w:rsidR="00B46BDE" w:rsidRDefault="00B46BDE" w:rsidP="00B46BDE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662C6A06" w14:textId="77777777" w:rsidR="00B46BDE" w:rsidRDefault="00B46BDE" w:rsidP="00B46BDE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2026-05-14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50EC586C" w14:textId="77777777" w:rsidR="00B46BDE" w:rsidRDefault="00B46BDE" w:rsidP="00B46BDE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160904D3" w14:textId="77777777" w:rsidR="00B46BDE" w:rsidRDefault="00B46BDE" w:rsidP="00B46BDE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77C9F4A3" w14:textId="77777777" w:rsidR="00B46BDE" w:rsidRPr="00B46BDE" w:rsidRDefault="00B46BDE" w:rsidP="00B46BDE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C329" w14:textId="77777777" w:rsidR="00B46BDE" w:rsidRDefault="00B46BDE" w:rsidP="00B46BDE">
    <w:pPr>
      <w:pStyle w:val="a3"/>
    </w:pPr>
  </w:p>
  <w:p w14:paraId="30F52629" w14:textId="77777777" w:rsidR="00B46BDE" w:rsidRPr="00B46BDE" w:rsidRDefault="00B46BDE" w:rsidP="00B46BDE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DE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B3542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5B6D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46BDE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D78A3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07901"/>
  <w15:docId w15:val="{A0C8F5A1-1FEC-4807-ABD3-B3F332CE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6</TotalTime>
  <Pages>10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2026-05-14T07:24:00Z</dcterms:created>
  <dcterms:modified xsi:type="dcterms:W3CDTF">2026-05-14T07:24:00Z</dcterms:modified>
</cp:coreProperties>
</file>