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BC5A" w14:textId="77777777" w:rsidR="001578E7" w:rsidRPr="007539D1" w:rsidRDefault="001578E7" w:rsidP="001578E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p w14:paraId="7C61B8A3" w14:textId="77777777" w:rsidR="001578E7" w:rsidRDefault="001578E7" w:rsidP="001578E7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TR08 Actros-L BM964 2646LS 6x2 S5F 2026-07_DTK Branch_39671</w:t>
      </w:r>
    </w:p>
    <w:p w14:paraId="4BF52D71" w14:textId="77777777" w:rsidR="001578E7" w:rsidRDefault="001578E7" w:rsidP="001578E7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17DD1501" w14:textId="77777777" w:rsidR="001578E7" w:rsidRDefault="001578E7" w:rsidP="001578E7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BM 964 2646 LSDNA</w:t>
      </w:r>
    </w:p>
    <w:p w14:paraId="177B8FBF" w14:textId="77777777" w:rsidR="001578E7" w:rsidRDefault="001578E7" w:rsidP="001578E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7A4657B1" w14:textId="77777777" w:rsidR="001578E7" w:rsidRDefault="001578E7" w:rsidP="001578E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779F222D" w14:textId="77777777" w:rsidR="001578E7" w:rsidRDefault="001578E7" w:rsidP="001578E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2EEF025F" w14:textId="77777777" w:rsidR="001578E7" w:rsidRDefault="001578E7" w:rsidP="001578E7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223AD141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BM 964</w:t>
      </w:r>
    </w:p>
    <w:p w14:paraId="457A5CD1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2646 LSDNA</w:t>
      </w:r>
    </w:p>
    <w:p w14:paraId="02478C3B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0DDB5FCB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96442512</w:t>
      </w:r>
    </w:p>
    <w:p w14:paraId="33F6B69B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1AC82A35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0C07FB30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StreamSpace 2,5</w:t>
      </w:r>
    </w:p>
    <w:p w14:paraId="293C224D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335 kW(455 PS)</w:t>
      </w:r>
    </w:p>
    <w:p w14:paraId="02FCB0DA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3450 mm</w:t>
      </w:r>
    </w:p>
    <w:p w14:paraId="33195C9C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27500 kg</w:t>
      </w:r>
    </w:p>
    <w:p w14:paraId="6F02961A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51455496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6BCAE31E" w14:textId="77777777" w:rsidR="001578E7" w:rsidRDefault="001578E7" w:rsidP="001578E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6177F3ED" w14:textId="77777777" w:rsidR="001578E7" w:rsidRPr="009A0B41" w:rsidRDefault="001578E7" w:rsidP="001578E7">
      <w:pPr>
        <w:rPr>
          <w:rFonts w:asciiTheme="minorHAnsi" w:hAnsiTheme="minorHAnsi" w:cstheme="minorHAnsi"/>
          <w:sz w:val="20"/>
          <w:szCs w:val="20"/>
        </w:rPr>
      </w:pPr>
    </w:p>
    <w:p w14:paraId="10CD5672" w14:textId="1D388653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67B6842B" w14:textId="14C679BA" w:rsidR="00C81BC7" w:rsidRPr="00172899" w:rsidRDefault="00C81BC7" w:rsidP="00C81BC7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5FF951D1" w14:textId="77777777" w:rsidR="00C81BC7" w:rsidRPr="00172899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7AC4A3DA" w14:textId="170FEF89" w:rsidR="00C81BC7" w:rsidRPr="00172899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184,520.00</w:t>
      </w:r>
    </w:p>
    <w:p w14:paraId="64CED5BC" w14:textId="6D83DC8F" w:rsidR="00C81BC7" w:rsidRPr="00172899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3,546.00</w:t>
      </w:r>
    </w:p>
    <w:p w14:paraId="6DEA6ABB" w14:textId="497D9A0B" w:rsidR="00C81BC7" w:rsidRPr="00172899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-96.00</w:t>
      </w:r>
    </w:p>
    <w:p w14:paraId="550D752E" w14:textId="0F2FC073" w:rsidR="00C81BC7" w:rsidRPr="00172899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68,967.00</w:t>
      </w:r>
    </w:p>
    <w:p w14:paraId="00553943" w14:textId="42BA2223" w:rsidR="00C81BC7" w:rsidRPr="00172899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04C6CCC5" w14:textId="23CD5EFD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9AA5EB5" w14:textId="04327342" w:rsidR="00C81BC7" w:rsidRPr="00172899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256,937.00</w:t>
      </w:r>
    </w:p>
    <w:p w14:paraId="5E54B2A6" w14:textId="4BDB6F9E" w:rsidR="00C81BC7" w:rsidRPr="00172899" w:rsidRDefault="00C81BC7" w:rsidP="00C81BC7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57B40F4A" w14:textId="50CCB004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1BB7C00" w14:textId="77777777" w:rsidR="00C81BC7" w:rsidRDefault="00C81BC7" w:rsidP="00C81BC7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0090D7FB" w14:textId="77777777" w:rsidR="00C81BC7" w:rsidRDefault="00C81BC7" w:rsidP="00C81BC7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4FBA72B4" w14:textId="0C9BD1CF" w:rsidR="00C81BC7" w:rsidRDefault="00C81BC7" w:rsidP="00C81BC7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lastRenderedPageBreak/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3ECF37E9" w14:textId="0C7200F8" w:rsidR="00C81BC7" w:rsidRDefault="00C81BC7" w:rsidP="00C81BC7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{A1F4759D-59F9-4731-B247-E3239EEB9BC8}</w:t>
      </w:r>
    </w:p>
    <w:p w14:paraId="2EA0C6C1" w14:textId="77777777" w:rsidR="00C81BC7" w:rsidRPr="00172899" w:rsidRDefault="00C81BC7" w:rsidP="00C81BC7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68F59D2C" w14:textId="52D491ED" w:rsidR="00C81BC7" w:rsidRPr="00172899" w:rsidRDefault="00C81BC7" w:rsidP="00C81BC7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319B90A1" w14:textId="77777777" w:rsidR="00C81BC7" w:rsidRPr="00172899" w:rsidRDefault="00C81BC7" w:rsidP="00C81BC7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38083CB1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2FF8B387" w14:textId="206DD72E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339F9605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30C0434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F0A27A4" w14:textId="139A45A0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C81BC7" w:rsidRPr="00887EAE" w14:paraId="4205C734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C4B16AF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7B1FB63" w14:textId="7D70CDF5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C81BC7" w:rsidRPr="00887EAE" w14:paraId="733ED5E6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2B7DF3E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2FC470F" w14:textId="06B1C20D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2CC2716F" w14:textId="5127021E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09F0981F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A868B09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690BEB2" w14:textId="6F38D496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C81BC7" w:rsidRPr="00887EAE" w14:paraId="4F2C518C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E088E7D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4F3836" w14:textId="6CEE0452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C81BC7" w:rsidRPr="00887EAE" w14:paraId="670EE8DB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2415135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ED546EE" w14:textId="2BFB1A12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70192ECF" w14:textId="4B3E861B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72EAED14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125B7A9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F0376A1" w14:textId="6AAA52B9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C81BC7" w:rsidRPr="00887EAE" w14:paraId="5C96BD47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9961C5D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ECAFE9D" w14:textId="5FB07E48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C81BC7" w:rsidRPr="00887EAE" w14:paraId="3C3F2A9A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DE82A61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EAEA00E" w14:textId="6E6645FD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18CF694A" w14:textId="1313F74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6B595A0F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807096E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101C116" w14:textId="32EECFEF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C81BC7" w:rsidRPr="00887EAE" w14:paraId="29635A62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DE0CF08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473612B" w14:textId="04B37276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81BC7" w:rsidRPr="00887EAE" w14:paraId="7CA86933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38F1813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39B6CC5" w14:textId="448E5D61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04C83A47" w14:textId="0F4136CA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62247B25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0706D51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41E86C1" w14:textId="5907ECF1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C81BC7" w:rsidRPr="00887EAE" w14:paraId="7A3432D4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C951CE6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F8270F4" w14:textId="504980BB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81BC7" w:rsidRPr="00887EAE" w14:paraId="352789C6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F8EE853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87394FD" w14:textId="782F1968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30C70D88" w14:textId="6AC40DAB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1C49C18C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F5EF837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653FB4" w14:textId="0C45ED48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Technical Data</w:t>
            </w:r>
          </w:p>
        </w:tc>
      </w:tr>
      <w:tr w:rsidR="00C81BC7" w:rsidRPr="00887EAE" w14:paraId="62A0315E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492D394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FCBA5B1" w14:textId="79C133F1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81BC7" w:rsidRPr="00887EAE" w14:paraId="1CFA1B55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692DA96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AD87480" w14:textId="6E2A89F6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chassis including additional equipment and superstructure is &gt; 90% of the permissible vehicle weight. The min &amp; max payload centers can no longer be calculated.</w:t>
            </w:r>
          </w:p>
        </w:tc>
      </w:tr>
    </w:tbl>
    <w:p w14:paraId="4CE8F421" w14:textId="4876B300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003F9D18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FEA869C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33AC260" w14:textId="052C9F7A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C81BC7" w:rsidRPr="00887EAE" w14:paraId="667EE180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37A4863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537BDF3" w14:textId="654F7682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C81BC7" w:rsidRPr="00887EAE" w14:paraId="586CBDC2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C9DDD9E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F4BC260" w14:textId="58082FC9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2F0D21BA" w14:textId="6978FF4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81BC7" w:rsidRPr="00887EAE" w14:paraId="5327AC1E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5D3A4BA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3634A56" w14:textId="55ED5CB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C81BC7" w:rsidRPr="00887EAE" w14:paraId="4269424B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402E3CD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DE9EE56" w14:textId="308D2319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81BC7" w:rsidRPr="00887EAE" w14:paraId="62830FF4" w14:textId="77777777" w:rsidTr="00713E39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B210432" w14:textId="77777777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CAAE0E9" w14:textId="592848FD" w:rsidR="00C81BC7" w:rsidRPr="00887EAE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5907DE27" w14:textId="4704BC58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DE26832" w14:textId="72D20B54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1C3FA78" w14:textId="77777777" w:rsidR="00C81BC7" w:rsidRDefault="00C81BC7" w:rsidP="00C81BC7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27AB183C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9CD70B1" w14:textId="1C25D7BC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9691E4E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20BC4E4F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7314FA79" w14:textId="058D6344" w:rsidR="00C81BC7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2882D979" w14:textId="1171D423" w:rsidR="00C81BC7" w:rsidRDefault="00C81BC7" w:rsidP="00C81BC7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3EDDC70E" w14:textId="7C509996" w:rsidR="00C81BC7" w:rsidRDefault="00C81BC7" w:rsidP="00C81BC7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9147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arctic white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  <w:r>
        <w:rPr>
          <w:rFonts w:ascii="CorpoS" w:hAnsi="CorpoS" w:cs="CorpoS"/>
          <w:color w:val="000000"/>
        </w:rPr>
        <w:tab/>
      </w:r>
    </w:p>
    <w:p w14:paraId="21FEF611" w14:textId="39965343" w:rsidR="00C81BC7" w:rsidRDefault="00C81BC7" w:rsidP="00C81BC7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Painted trim grille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33</w:t>
      </w:r>
    </w:p>
    <w:p w14:paraId="4D32C177" w14:textId="1EB50A4D" w:rsidR="00C81BC7" w:rsidRDefault="00C81BC7" w:rsidP="00C81BC7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9040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9005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Deep black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760.00</w:t>
      </w:r>
      <w:r>
        <w:rPr>
          <w:rFonts w:ascii="CorpoS" w:hAnsi="CorpoS" w:cs="CorpoS"/>
          <w:color w:val="000000"/>
        </w:rPr>
        <w:tab/>
      </w:r>
    </w:p>
    <w:p w14:paraId="5C6C4CEE" w14:textId="1B0957BC" w:rsidR="00C81BC7" w:rsidRDefault="00C81BC7" w:rsidP="00C81BC7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Mounted cab parts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37</w:t>
      </w:r>
    </w:p>
    <w:p w14:paraId="41D02DB6" w14:textId="61F3D50D" w:rsidR="00C81BC7" w:rsidRDefault="00C81BC7" w:rsidP="00C81BC7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9147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arctic white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2,030.00</w:t>
      </w:r>
      <w:r>
        <w:rPr>
          <w:rFonts w:ascii="CorpoS" w:hAnsi="CorpoS" w:cs="CorpoS"/>
          <w:color w:val="000000"/>
        </w:rPr>
        <w:tab/>
      </w:r>
    </w:p>
    <w:p w14:paraId="06D9E2A1" w14:textId="5FC5CCC2" w:rsidR="00C81BC7" w:rsidRDefault="00C81BC7" w:rsidP="00C81BC7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4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6FD7F8E7" w14:textId="49B75449" w:rsidR="00C81BC7" w:rsidRDefault="00C81BC7" w:rsidP="00C81BC7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9147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arctic white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bookmarkEnd w:id="2"/>
    <w:p w14:paraId="4B749B85" w14:textId="0DBBC9D8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37F22D8" w14:textId="0EB56083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F689707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A76CA38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3A38CF03" w14:textId="2C5D348A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306A8BEB" w14:textId="2550EB3C" w:rsidR="00C81BC7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7CFB06DC" w14:textId="3AB97C37" w:rsidR="00C81BC7" w:rsidRDefault="00C81BC7" w:rsidP="00C81BC7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295/80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V18MEA 90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-32.00</w:t>
      </w:r>
    </w:p>
    <w:p w14:paraId="45431A49" w14:textId="0EF96899" w:rsidR="00C81BC7" w:rsidRDefault="00C81BC7" w:rsidP="00C81BC7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Goodyear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steer</w:t>
      </w:r>
      <w:r>
        <w:rPr>
          <w:rFonts w:ascii="CorpoS" w:hAnsi="CorpoS" w:cs="CorpoS"/>
          <w:color w:val="000000"/>
        </w:rPr>
        <w:tab/>
      </w:r>
    </w:p>
    <w:p w14:paraId="613B0E82" w14:textId="4D20A125" w:rsidR="00C81BC7" w:rsidRDefault="00C81BC7" w:rsidP="00C81BC7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295/80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V18MFA 90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A87867" w14:textId="16708B2F" w:rsidR="00C81BC7" w:rsidRDefault="00C81BC7" w:rsidP="00C81BC7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Goodyear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drive</w:t>
      </w:r>
      <w:r>
        <w:rPr>
          <w:rFonts w:ascii="CorpoS" w:hAnsi="CorpoS" w:cs="CorpoS"/>
          <w:color w:val="000000"/>
        </w:rPr>
        <w:tab/>
      </w:r>
    </w:p>
    <w:p w14:paraId="02868A72" w14:textId="0DC0CAC3" w:rsidR="00C81BC7" w:rsidRDefault="00C81BC7" w:rsidP="00C81BC7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295/80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V18MEA 90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-64.00</w:t>
      </w:r>
    </w:p>
    <w:p w14:paraId="7E79E33E" w14:textId="1C5BC327" w:rsidR="00C81BC7" w:rsidRDefault="00C81BC7" w:rsidP="00C81BC7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Goodyear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steer</w:t>
      </w:r>
      <w:r>
        <w:rPr>
          <w:rFonts w:ascii="CorpoS" w:hAnsi="CorpoS" w:cs="CorpoS"/>
          <w:color w:val="000000"/>
        </w:rPr>
        <w:tab/>
      </w:r>
    </w:p>
    <w:bookmarkEnd w:id="3"/>
    <w:p w14:paraId="250FCBB2" w14:textId="3581A55C" w:rsidR="00C81BC7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A06341E" w14:textId="1E1B8530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B0A558B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26806587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26C3B014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3C46C668" w14:textId="70E1B64C" w:rsidR="00C81BC7" w:rsidRDefault="00C81BC7" w:rsidP="00C81BC7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02A72418" w14:textId="694194E3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61205EFE" w14:textId="751B0BF2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31E931E9" w14:textId="669E4FF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BC3CEF" w14:textId="1115BB31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B7A71F1" w14:textId="0359F837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53721194" w14:textId="2B30DB7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BM964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997E8D1" w14:textId="508E817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1532287" w14:textId="77640E3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3450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8F7741" w14:textId="1A5F14F3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8DEE111" w14:textId="062D953F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696D0497" w14:textId="748F6FC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27.5 t (7.5/10.0/10.0)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752500" w14:textId="5AEEF14D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81959D3" w14:textId="44FFD372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2F97D1EA" w14:textId="08D647E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M2S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OM470,inline 6, 10.7 l, 335kW (455hp),2200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FFBD62" w14:textId="54C2676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2. Engine generation OM470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F042E9F" w14:textId="5B30919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DAAA38" w14:textId="1D25A54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405C0A" w14:textId="33B4072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8F9043" w14:textId="763DDA3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E7E918" w14:textId="163F37A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25B04919" w14:textId="006CB33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5D93CA6" w14:textId="54F3BA6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44446D15" w14:textId="1C54278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2-cylinder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97B0E7F" w14:textId="22CBE0E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66AD4C6" w14:textId="467139D1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B7179A9" w14:textId="68171689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0B55180C" w14:textId="263C12D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1B740C" w14:textId="21A8FB8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75AE0D" w14:textId="1C3652BA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CA3735" w14:textId="3CE25A1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support arms, optimised for removal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862B57" w14:textId="1DC3FEC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76243D5" w14:textId="1A33D49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800EB7" w14:textId="3E7BB35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015475" w14:textId="13A12242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811E78B" w14:textId="75B20085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01EC8D93" w14:textId="7E52441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straight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7A8194" w14:textId="3CC05B3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7.5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3647CE" w14:textId="589C9E5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440,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CB5595" w14:textId="7E7588F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136F9D" w14:textId="17B630D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2.733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F05CBE" w14:textId="6899FBC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Q1S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spring, 7.5 t, 2-leaf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6E97E9" w14:textId="6EE276F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0D306458" w14:textId="09BE053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Stabiliser, front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C2EDD1" w14:textId="41327AB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0CAB0713" w14:textId="24012ACA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83B27DD" w14:textId="0E27784A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30751976" w14:textId="63DEFEE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15-degree tapered rims, 9.00 x 22.5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3683E4" w14:textId="6E0B553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V18MEA 90   2x   295/80 R 22,5   Highway steer   Goodyear   FUELMAX S GEN-2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-32.00</w:t>
      </w:r>
    </w:p>
    <w:p w14:paraId="453D83A7" w14:textId="7048EEEA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V18MFA 90   4x   295/80 R 22,5   Highway drive   Goodyear   FUELMAX D GEN-2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45FF115" w14:textId="420F396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V18MEA 90   4x   295/80 R 22,5   Highway steer   Goodyear   FUELMAX S GEN-2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-64.00</w:t>
      </w:r>
    </w:p>
    <w:p w14:paraId="6E2C9DC2" w14:textId="3CBE89C2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0AD081F" w14:textId="0D8AC7E0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491D75C9" w14:textId="0DE9A73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373319" w14:textId="1935D54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19A94F" w14:textId="435788F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723FE95" w14:textId="6ADB8B0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3298992E" w14:textId="26C1E55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55BD1817" w14:textId="2275B2B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78B183" w14:textId="45131FC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F5B853" w14:textId="61808B2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BECB8A" w14:textId="07D782D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CD2E0FC" w14:textId="7EE2163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102.00</w:t>
      </w:r>
    </w:p>
    <w:p w14:paraId="3AF58119" w14:textId="01E54CF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76BA5CDC" w14:textId="2520843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43FE6A7F" w14:textId="7E0FF51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00024A2" w14:textId="7496413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874F53" w14:textId="4661BF3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42E56B57" w14:textId="4D534D1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9FC489E" w14:textId="4D52094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2500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54DDA5C" w14:textId="2ADFADC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04F1FFE0" w14:textId="0942E0B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6760AEC3" w14:textId="3CE9E30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7A7D4E" w14:textId="09C0080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steel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93B329" w14:textId="485010EB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0833FD4" w14:textId="0746E19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1E01F7" w14:textId="3395D9B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13858474" w14:textId="5EAD1C2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69BD7449" w14:textId="67919E1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700E0582" w14:textId="57FAD64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711512" w14:textId="3BD9326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65B1C6E" w14:textId="45912D4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3080B81" w14:textId="54BC22E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8CBEBA" w14:textId="07FACC45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B7DA4E2" w14:textId="16735DCE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4E2B5E99" w14:textId="139FF55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A126503" w14:textId="5E52801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35E961" w14:textId="114584E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027186" w14:textId="0A7CA86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reservoir, steel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EE5397" w14:textId="4E17E7C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6A60B2" w14:textId="6982ADA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45BB39" w14:textId="7706FE75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52C5AF8" w14:textId="6AE8B35C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61AA86BA" w14:textId="2E894D9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 StreamSpace, 2.50 m,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19,602.00</w:t>
      </w:r>
    </w:p>
    <w:p w14:paraId="31472E73" w14:textId="5973FD5A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8A9ED4" w14:textId="3956F6B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8D5C60" w14:textId="334096F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1AB56B" w14:textId="7E69C80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0208116" w14:textId="1128532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StreamSpace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15BD53" w14:textId="5842007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0971ED" w14:textId="1D89852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1,309.00</w:t>
      </w:r>
    </w:p>
    <w:p w14:paraId="40BA2BBC" w14:textId="6E3E926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mechanical-hydraulic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86ED652" w14:textId="4904D6F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FF4266" w14:textId="26C983A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5C5290" w14:textId="4A8CA24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43D2B075" w14:textId="3590BC2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Tilting sunroof,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4256FA" w14:textId="3F676C6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ED83396" w14:textId="3B8AC7D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EFFD353" w14:textId="53F2DCC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23FED3FF" w14:textId="5EEBFC1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919993" w14:textId="6991C9C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BB7C31C" w14:textId="0E40A25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D586871" w14:textId="708FD12A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 cover, on-road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89B6D0" w14:textId="15CC1FE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73639ACC" w14:textId="2C09615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603.00</w:t>
      </w:r>
    </w:p>
    <w:p w14:paraId="7DF51E06" w14:textId="55E8497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0DCD8654" w14:textId="19E1E74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4E3AE75C" w14:textId="4BBB83A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trim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5BA639" w14:textId="0ABBE70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522237D8" w14:textId="405AC9C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2B05C0C" w14:textId="47BCF83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5D57C87B" w14:textId="75B636A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CD67C0" w14:textId="623B2DA5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411DFBB" w14:textId="14B24CBE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2CC0DE81" w14:textId="1D67F6A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722.00</w:t>
      </w:r>
    </w:p>
    <w:p w14:paraId="7CAE2D9D" w14:textId="16FB285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1CEFCDBC" w14:textId="66E07DF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9C9A3E" w14:textId="1F8E4C0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D74215" w14:textId="0D3D4BB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2A4515" w14:textId="0B774BAB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60CC9ECC" w14:textId="6762F4D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0AC346BB" w14:textId="7406A6F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1C1B7545" w14:textId="142554E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base, low, 40 mm lower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132.00</w:t>
      </w:r>
    </w:p>
    <w:p w14:paraId="72AF4FB9" w14:textId="4E9A5F2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10671199" w14:textId="005F608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-225.00</w:t>
      </w:r>
    </w:p>
    <w:p w14:paraId="388A3DB9" w14:textId="47C86B7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188A338" w14:textId="39E3D81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808.00</w:t>
      </w:r>
    </w:p>
    <w:p w14:paraId="18999054" w14:textId="5B4D5E8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0DE12A5" w14:textId="137027F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156.00</w:t>
      </w:r>
    </w:p>
    <w:p w14:paraId="5EF978AE" w14:textId="1311DC9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9C337D" w14:textId="1409B32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0EA5986C" w14:textId="7A4DFBC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51159F52" w14:textId="7E0CC9C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1DD14196" w14:textId="323F2D4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121C7E41" w14:textId="5413077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 loudspeaker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6831BE" w14:textId="4F22149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45436C4C" w14:textId="7C11C63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6D147403" w14:textId="59DBD0C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E63A3C9" w14:textId="757B1CC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951946" w14:textId="576968C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CCA6288" w14:textId="3959481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227D839" w14:textId="535AFC9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25698B55" w14:textId="6123DAAA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0CD66816" w14:textId="0B92088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66F03020" w14:textId="26F636C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conditioning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FB19F5" w14:textId="511FAF2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671162" w14:textId="7AB2484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BD4B8E3" w14:textId="33503CD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3213ECDD" w14:textId="3570AD8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895.00</w:t>
      </w:r>
    </w:p>
    <w:p w14:paraId="6A5626CE" w14:textId="25FE97B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8D6869" w14:textId="1F8B0D3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A59197" w14:textId="647D142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464F3E29" w14:textId="475D8AA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E24E10" w14:textId="26995E2B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6D97D3A" w14:textId="3E6873CC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30A5E380" w14:textId="4E08853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Batteries 2 x 12 V/220 Ah, low-maintenance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5C8758" w14:textId="3AFAF11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 28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0C5D9A" w14:textId="303696C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71A1B0F2" w14:textId="6833E17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27604B" w14:textId="3C51195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76969D86" w14:textId="0675576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1A340D1" w14:textId="651A619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460CDA90" w14:textId="4674433B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82B3D0" w14:textId="3F6E87B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2C5D89D0" w14:textId="6007768D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C6BF63" w14:textId="22A7EAC4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4C891F" w14:textId="180B55D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4C25EC" w14:textId="65FE7B8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96FB5D" w14:textId="3EAF353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534C1639" w14:textId="70CCE62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AB493E" w14:textId="5178F69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88F8B87" w14:textId="2D10E3E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9B6720" w14:textId="17DAC6A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77B7C04" w14:textId="44C507B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B85F993" w14:textId="5A6080A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0165662" w14:textId="1B5ECCE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7B8BF9" w14:textId="001D1710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2D25D770" w14:textId="75E8C191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FC6ADF2" w14:textId="004BF058" w:rsidR="00C81BC7" w:rsidRDefault="00C81BC7" w:rsidP="00C81BC7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240BD09E" w14:textId="4443942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011D0B77" w14:textId="0134327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1,015.00</w:t>
      </w:r>
    </w:p>
    <w:p w14:paraId="1AFCABF1" w14:textId="3DEE448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285302A4" w14:textId="0231380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A65CBB" w14:textId="1E87C60A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D4D9ED" w14:textId="7B86812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0BE2872D" w14:textId="302774A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6C0E6B49" w14:textId="197DF8E1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3BA9BFA9" w14:textId="4B758E5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gun, with hose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7AC9F8E" w14:textId="16BDB38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5A14DBC1" w14:textId="034925CA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40E973" w14:textId="39B8218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394.00</w:t>
      </w:r>
    </w:p>
    <w:p w14:paraId="4B5E784E" w14:textId="5B46B54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AA6D80" w14:textId="0A75A4AF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269DA19" w14:textId="15E6617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322FC1C" w14:textId="7DB80C83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6D76E8F1" w14:textId="467FE30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BM964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6E7174" w14:textId="75FDBB37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99F4A9" w14:textId="725A098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8F7088" w14:textId="167BD62E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301903" w14:textId="4DC71606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3E32C3" w14:textId="3B5CBC38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F100E7D" w14:textId="66A939CC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1EAD9B7" w14:textId="546ED0F9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0A00645" w14:textId="7CCE1685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31F9D4" w14:textId="63232082" w:rsidR="00C81BC7" w:rsidRDefault="00C81BC7" w:rsidP="00C81BC7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0701E68A" w14:textId="509F40BD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ED13C0A" w14:textId="75B73182" w:rsidR="00C81BC7" w:rsidRDefault="00C81BC7" w:rsidP="00C81BC7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A89D1D1" w14:textId="1554EA8F" w:rsidR="00C81BC7" w:rsidRDefault="00C81BC7" w:rsidP="00C81BC7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442F3E6" w14:textId="77777777" w:rsidR="00C81BC7" w:rsidRDefault="00C81BC7" w:rsidP="00C81BC7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7793A880" w14:textId="77777777" w:rsidR="00C81BC7" w:rsidRDefault="00C81BC7" w:rsidP="00C81BC7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76B4308E" w14:textId="77777777" w:rsidR="00C81BC7" w:rsidRDefault="00C81BC7" w:rsidP="00C81BC7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C81BC7" w:rsidRPr="00BE7081" w14:paraId="1777591E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7B3BD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C81BC7" w:rsidRPr="00BE7081" w14:paraId="71107DB5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28653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6E08015B" w14:textId="0EE57F64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M2S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Q1S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R1Q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4428ECC8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C81BC7" w:rsidRPr="00BE7081" w14:paraId="232C8A3B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38CC8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C81BC7" w:rsidRPr="00BE7081" w14:paraId="414F8EA9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FCE66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1F5E1E83" w14:textId="27723FEB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78C53A03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C81BC7" w:rsidRPr="00BE7081" w14:paraId="15034819" w14:textId="77777777" w:rsidTr="00713E39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0AFC1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C81BC7" w:rsidRPr="00BE7081" w14:paraId="0EBFB0F3" w14:textId="77777777" w:rsidTr="00713E39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19769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37C61ABF" w14:textId="37808FA5" w:rsidR="00C81BC7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45FCCFE0" w14:textId="77777777" w:rsidR="00C81BC7" w:rsidRPr="00BE7081" w:rsidRDefault="00C81BC7" w:rsidP="00713E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6AF41552" w14:textId="77777777" w:rsidR="00C81BC7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30E2C9B9" w14:textId="77777777" w:rsidR="00C81BC7" w:rsidRPr="007539D1" w:rsidRDefault="00C81BC7" w:rsidP="00C81BC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46E1CCB8" w14:textId="40D7F28B" w:rsidR="00C81BC7" w:rsidRDefault="00C81BC7" w:rsidP="00C81BC7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sectPr w:rsidR="00C81BC7" w:rsidSect="00C81B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9A62" w14:textId="77777777" w:rsidR="00FB58C7" w:rsidRDefault="00FB58C7" w:rsidP="00CB6D47">
      <w:r>
        <w:separator/>
      </w:r>
    </w:p>
    <w:p w14:paraId="300EAA32" w14:textId="77777777" w:rsidR="00FB58C7" w:rsidRDefault="00FB58C7"/>
  </w:endnote>
  <w:endnote w:type="continuationSeparator" w:id="0">
    <w:p w14:paraId="5C49E13D" w14:textId="77777777" w:rsidR="00FB58C7" w:rsidRDefault="00FB58C7" w:rsidP="00CB6D47">
      <w:r>
        <w:continuationSeparator/>
      </w:r>
    </w:p>
    <w:p w14:paraId="1952D53A" w14:textId="77777777" w:rsidR="00FB58C7" w:rsidRDefault="00FB58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393C" w14:textId="77777777" w:rsidR="00C81BC7" w:rsidRDefault="00C81BC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BB66" w14:textId="77777777" w:rsidR="00C81BC7" w:rsidRDefault="00C81BC7" w:rsidP="00C81BC7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17DE2AFF" w14:textId="77777777" w:rsidR="00C81BC7" w:rsidRDefault="00C81BC7" w:rsidP="00C81BC7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TR08 Actros-L BM964 2646LS 6x2 S5F 2026-07_DTK Branch_39671</w:t>
    </w:r>
  </w:p>
  <w:p w14:paraId="0EA658EF" w14:textId="77777777" w:rsidR="00857115" w:rsidRPr="00C81BC7" w:rsidRDefault="00857115" w:rsidP="00C81BC7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36E3" w14:textId="77777777" w:rsidR="00C81BC7" w:rsidRDefault="00C81BC7" w:rsidP="00C81BC7">
    <w:pPr>
      <w:pStyle w:val="a4"/>
    </w:pPr>
  </w:p>
  <w:p w14:paraId="116A1B07" w14:textId="77777777" w:rsidR="00C81BC7" w:rsidRPr="00C81BC7" w:rsidRDefault="00C81BC7" w:rsidP="00C81BC7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A7C5" w14:textId="77777777" w:rsidR="00FB58C7" w:rsidRDefault="00FB58C7" w:rsidP="00CB6D47">
      <w:r>
        <w:separator/>
      </w:r>
    </w:p>
    <w:p w14:paraId="6458FFC4" w14:textId="77777777" w:rsidR="00FB58C7" w:rsidRDefault="00FB58C7"/>
  </w:footnote>
  <w:footnote w:type="continuationSeparator" w:id="0">
    <w:p w14:paraId="7CF5C40D" w14:textId="77777777" w:rsidR="00FB58C7" w:rsidRDefault="00FB58C7" w:rsidP="00CB6D47">
      <w:r>
        <w:continuationSeparator/>
      </w:r>
    </w:p>
    <w:p w14:paraId="7B6F32D6" w14:textId="77777777" w:rsidR="00FB58C7" w:rsidRDefault="00FB58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026B6" w14:textId="77777777" w:rsidR="00C81BC7" w:rsidRDefault="00C81BC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9696" w14:textId="77777777" w:rsidR="00C81BC7" w:rsidRDefault="00C81BC7" w:rsidP="00C81BC7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21ECD76E" w14:textId="77777777" w:rsidR="00C81BC7" w:rsidRDefault="00C81BC7" w:rsidP="00C81BC7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BM 964 2646 LSDNA</w:t>
    </w:r>
  </w:p>
  <w:p w14:paraId="16114FC2" w14:textId="77777777" w:rsidR="00C81BC7" w:rsidRDefault="00C81BC7" w:rsidP="00C81BC7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312D932E" w14:textId="77777777" w:rsidR="00C81BC7" w:rsidRDefault="00C81BC7" w:rsidP="00C81BC7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2026-05-14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3C740D0D" w14:textId="77777777" w:rsidR="00C81BC7" w:rsidRDefault="00C81BC7" w:rsidP="00C81BC7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4B256E2F" w14:textId="77777777" w:rsidR="00C81BC7" w:rsidRDefault="00C81BC7" w:rsidP="00C81BC7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7C14AC05" w14:textId="77777777" w:rsidR="00C81BC7" w:rsidRPr="00C81BC7" w:rsidRDefault="00C81BC7" w:rsidP="00C81BC7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345D9" w14:textId="77777777" w:rsidR="00C81BC7" w:rsidRDefault="00C81BC7" w:rsidP="00C81BC7">
    <w:pPr>
      <w:pStyle w:val="a3"/>
    </w:pPr>
  </w:p>
  <w:p w14:paraId="6624AE32" w14:textId="77777777" w:rsidR="00C81BC7" w:rsidRPr="00C81BC7" w:rsidRDefault="00C81BC7" w:rsidP="00C81BC7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C7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578E7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D78A3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81BC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8C7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B6AEB"/>
  <w15:docId w15:val="{F478F00E-7B74-41DD-ACFF-3E36B334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0</TotalTime>
  <Pages>9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2026-05-14T07:10:00Z</dcterms:created>
  <dcterms:modified xsi:type="dcterms:W3CDTF">2026-05-14T07:10:00Z</dcterms:modified>
</cp:coreProperties>
</file>