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3B98F" w14:textId="77777777" w:rsidR="00E96FBD" w:rsidRDefault="00E96FBD" w:rsidP="00E96FBD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TR07 Actros-L BM964 2851LS 6x2 S5F 2026-07_DTK Branch_77386</w:t>
      </w:r>
    </w:p>
    <w:p w14:paraId="30D28CF9" w14:textId="77777777" w:rsidR="00E96FBD" w:rsidRDefault="00E96FBD" w:rsidP="00E96FBD">
      <w:pPr>
        <w:widowControl w:val="0"/>
        <w:tabs>
          <w:tab w:val="left" w:pos="2834"/>
          <w:tab w:val="left" w:pos="3685"/>
        </w:tabs>
        <w:autoSpaceDE w:val="0"/>
        <w:autoSpaceDN w:val="0"/>
        <w:adjustRightInd w:val="0"/>
        <w:spacing w:line="240" w:lineRule="auto"/>
        <w:jc w:val="center"/>
        <w:rPr>
          <w:rFonts w:ascii="CorpoS" w:hAnsi="CorpoS" w:cs="CorpoS"/>
          <w:b/>
          <w:bCs/>
          <w:color w:val="000000"/>
        </w:rPr>
      </w:pPr>
    </w:p>
    <w:p w14:paraId="18770733" w14:textId="77777777" w:rsidR="00E96FBD" w:rsidRDefault="00E96FBD" w:rsidP="00E96FBD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  <w:sz w:val="28"/>
          <w:szCs w:val="28"/>
        </w:rPr>
        <w:t>Mercedes-Benz Actros 5 BM 964 2651 LSDNA</w:t>
      </w:r>
    </w:p>
    <w:p w14:paraId="295BE1BB" w14:textId="77777777" w:rsidR="00E96FBD" w:rsidRDefault="00E96FBD" w:rsidP="00E96FBD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color w:val="000000"/>
          <w:sz w:val="28"/>
          <w:szCs w:val="28"/>
        </w:rPr>
      </w:pPr>
    </w:p>
    <w:p w14:paraId="44EF913C" w14:textId="77777777" w:rsidR="00E96FBD" w:rsidRDefault="00E96FBD" w:rsidP="00E96FBD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color w:val="000000"/>
          <w:sz w:val="28"/>
          <w:szCs w:val="28"/>
        </w:rPr>
      </w:pPr>
    </w:p>
    <w:p w14:paraId="35A37D85" w14:textId="77777777" w:rsidR="00E96FBD" w:rsidRDefault="00E96FBD" w:rsidP="00E96FBD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  <w:sz w:val="24"/>
          <w:szCs w:val="24"/>
        </w:rPr>
        <w:t>Vehicle description</w:t>
      </w:r>
    </w:p>
    <w:p w14:paraId="5C131F2C" w14:textId="77777777" w:rsidR="00E96FBD" w:rsidRDefault="00E96FBD" w:rsidP="00E96FBD">
      <w:pPr>
        <w:widowControl w:val="0"/>
        <w:tabs>
          <w:tab w:val="left" w:pos="2552"/>
        </w:tabs>
        <w:autoSpaceDE w:val="0"/>
        <w:autoSpaceDN w:val="0"/>
        <w:adjustRightInd w:val="0"/>
        <w:spacing w:line="240" w:lineRule="auto"/>
        <w:rPr>
          <w:rFonts w:ascii="CorpoS" w:hAnsi="CorpoS" w:cs="CorpoS"/>
          <w:color w:val="000000"/>
          <w:sz w:val="28"/>
          <w:szCs w:val="28"/>
        </w:rPr>
      </w:pPr>
    </w:p>
    <w:p w14:paraId="649FBC3D" w14:textId="77777777" w:rsidR="00E96FBD" w:rsidRDefault="00E96FBD" w:rsidP="00E96FBD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Model:</w:t>
      </w:r>
      <w:r>
        <w:rPr>
          <w:rFonts w:ascii="CorpoS" w:hAnsi="CorpoS" w:cs="CorpoS"/>
          <w:color w:val="000000"/>
        </w:rPr>
        <w:tab/>
        <w:t>Mercedes-Benz Actros 5 BM 964</w:t>
      </w:r>
    </w:p>
    <w:p w14:paraId="5F056785" w14:textId="77777777" w:rsidR="00E96FBD" w:rsidRDefault="00E96FBD" w:rsidP="00E96FBD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Vehicle type:</w:t>
      </w:r>
      <w:r>
        <w:rPr>
          <w:rFonts w:ascii="CorpoS" w:hAnsi="CorpoS" w:cs="CorpoS"/>
          <w:color w:val="000000"/>
        </w:rPr>
        <w:tab/>
        <w:t>2651 LSDNA</w:t>
      </w:r>
    </w:p>
    <w:p w14:paraId="6D6140B7" w14:textId="77777777" w:rsidR="00E96FBD" w:rsidRDefault="00E96FBD" w:rsidP="00E96FBD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Drivetrain:</w:t>
      </w:r>
      <w:r>
        <w:rPr>
          <w:rFonts w:ascii="CorpoS" w:hAnsi="CorpoS" w:cs="CorpoS"/>
          <w:color w:val="000000"/>
        </w:rPr>
        <w:tab/>
        <w:t>6x2</w:t>
      </w:r>
    </w:p>
    <w:p w14:paraId="46FC9FCC" w14:textId="77777777" w:rsidR="00E96FBD" w:rsidRDefault="00E96FBD" w:rsidP="00E96FBD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Baumuster:</w:t>
      </w:r>
      <w:r>
        <w:rPr>
          <w:rFonts w:ascii="CorpoS" w:hAnsi="CorpoS" w:cs="CorpoS"/>
          <w:color w:val="000000"/>
        </w:rPr>
        <w:tab/>
        <w:t>96442512</w:t>
      </w:r>
    </w:p>
    <w:p w14:paraId="648B1D90" w14:textId="77777777" w:rsidR="00E96FBD" w:rsidRDefault="00E96FBD" w:rsidP="00E96FBD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Subcategory:</w:t>
      </w:r>
      <w:r>
        <w:rPr>
          <w:rFonts w:ascii="CorpoS" w:hAnsi="CorpoS" w:cs="CorpoS"/>
          <w:color w:val="000000"/>
        </w:rPr>
        <w:tab/>
        <w:t>24a</w:t>
      </w:r>
    </w:p>
    <w:p w14:paraId="47FA0FF4" w14:textId="77777777" w:rsidR="00E96FBD" w:rsidRDefault="00E96FBD" w:rsidP="00E96FBD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Chassis variant:</w:t>
      </w:r>
      <w:r>
        <w:rPr>
          <w:rFonts w:ascii="CorpoS" w:hAnsi="CorpoS" w:cs="CorpoS"/>
          <w:color w:val="000000"/>
        </w:rPr>
        <w:tab/>
        <w:t>Semitrailer tractor</w:t>
      </w:r>
    </w:p>
    <w:p w14:paraId="5F42DA08" w14:textId="77777777" w:rsidR="00E96FBD" w:rsidRDefault="00E96FBD" w:rsidP="00E96FBD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Cab:</w:t>
      </w:r>
      <w:r>
        <w:rPr>
          <w:rFonts w:ascii="CorpoS" w:hAnsi="CorpoS" w:cs="CorpoS"/>
          <w:color w:val="000000"/>
        </w:rPr>
        <w:tab/>
        <w:t>StreamSpace 2,5</w:t>
      </w:r>
    </w:p>
    <w:p w14:paraId="22B34F4E" w14:textId="77777777" w:rsidR="00E96FBD" w:rsidRDefault="00E96FBD" w:rsidP="00E96FBD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Engine power:</w:t>
      </w:r>
      <w:r>
        <w:rPr>
          <w:rFonts w:ascii="CorpoS" w:hAnsi="CorpoS" w:cs="CorpoS"/>
          <w:color w:val="000000"/>
        </w:rPr>
        <w:tab/>
        <w:t>375 kW(510 PS)</w:t>
      </w:r>
    </w:p>
    <w:p w14:paraId="53F63A7A" w14:textId="77777777" w:rsidR="00E96FBD" w:rsidRDefault="00E96FBD" w:rsidP="00E96FBD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Wheelbase:</w:t>
      </w:r>
      <w:r>
        <w:rPr>
          <w:rFonts w:ascii="CorpoS" w:hAnsi="CorpoS" w:cs="CorpoS"/>
          <w:color w:val="000000"/>
        </w:rPr>
        <w:tab/>
        <w:t>3450 mm</w:t>
      </w:r>
    </w:p>
    <w:p w14:paraId="282E3DAD" w14:textId="77777777" w:rsidR="00E96FBD" w:rsidRDefault="00E96FBD" w:rsidP="00E96FBD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Gross vehicle weight:</w:t>
      </w:r>
      <w:r>
        <w:rPr>
          <w:rFonts w:ascii="CorpoS" w:hAnsi="CorpoS" w:cs="CorpoS"/>
          <w:color w:val="000000"/>
        </w:rPr>
        <w:tab/>
        <w:t>27500 kg</w:t>
      </w:r>
    </w:p>
    <w:p w14:paraId="1100EA25" w14:textId="77777777" w:rsidR="00E96FBD" w:rsidRDefault="00E96FBD" w:rsidP="00E96FBD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Steering type:</w:t>
      </w:r>
      <w:r>
        <w:rPr>
          <w:rFonts w:ascii="CorpoS" w:hAnsi="CorpoS" w:cs="CorpoS"/>
          <w:color w:val="000000"/>
        </w:rPr>
        <w:tab/>
        <w:t>left</w:t>
      </w:r>
    </w:p>
    <w:p w14:paraId="6B234E2D" w14:textId="77777777" w:rsidR="00E96FBD" w:rsidRDefault="00E96FBD" w:rsidP="00E96FBD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Country validity:</w:t>
      </w:r>
      <w:r>
        <w:rPr>
          <w:rFonts w:ascii="CorpoS" w:hAnsi="CorpoS" w:cs="CorpoS"/>
          <w:color w:val="000000"/>
        </w:rPr>
        <w:tab/>
        <w:t>(847) Republic of Korea (South Korea)</w:t>
      </w:r>
    </w:p>
    <w:p w14:paraId="447B1227" w14:textId="77777777" w:rsidR="00E96FBD" w:rsidRDefault="00E96FBD" w:rsidP="00E96FBD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 xml:space="preserve">Fifth wheel position: </w:t>
      </w:r>
      <w:r>
        <w:rPr>
          <w:rFonts w:ascii="CorpoS" w:hAnsi="CorpoS" w:cs="CorpoS"/>
          <w:color w:val="000000"/>
        </w:rPr>
        <w:tab/>
        <w:t>950 mm</w:t>
      </w:r>
    </w:p>
    <w:p w14:paraId="40743B1C" w14:textId="77777777" w:rsidR="00E96FBD" w:rsidRPr="009A0B41" w:rsidRDefault="00E96FBD" w:rsidP="00E96FBD">
      <w:pPr>
        <w:rPr>
          <w:rFonts w:asciiTheme="minorHAnsi" w:hAnsiTheme="minorHAnsi" w:cstheme="minorHAnsi"/>
          <w:sz w:val="20"/>
          <w:szCs w:val="20"/>
        </w:rPr>
      </w:pPr>
    </w:p>
    <w:p w14:paraId="3B62929F" w14:textId="02BCFFE7" w:rsidR="00087148" w:rsidRDefault="00087148" w:rsidP="00087148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color w:val="000000"/>
        </w:rPr>
      </w:pPr>
    </w:p>
    <w:p w14:paraId="7DF624D8" w14:textId="0E3E2FD0" w:rsidR="00087148" w:rsidRPr="00172899" w:rsidRDefault="00087148" w:rsidP="00087148">
      <w:pPr>
        <w:widowControl w:val="0"/>
        <w:tabs>
          <w:tab w:val="left" w:pos="5102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  <w:lang w:val="en-US"/>
        </w:rPr>
      </w:pPr>
      <w:r>
        <w:rPr>
          <w:rFonts w:ascii="CorpoS" w:hAnsi="CorpoS" w:cs="CorpoS"/>
          <w:color w:val="000000"/>
          <w:sz w:val="24"/>
          <w:szCs w:val="24"/>
        </w:rPr>
        <w:tab/>
      </w:r>
      <w:r w:rsidRPr="00172899">
        <w:rPr>
          <w:rFonts w:ascii="CorpoS" w:hAnsi="CorpoS" w:cs="CorpoS"/>
          <w:b/>
          <w:bCs/>
          <w:color w:val="000000"/>
          <w:lang w:val="en-US"/>
        </w:rPr>
        <w:t>Discount in %</w:t>
      </w:r>
      <w:r w:rsidRPr="00172899">
        <w:rPr>
          <w:rFonts w:ascii="CorpoS" w:hAnsi="CorpoS" w:cs="CorpoS"/>
          <w:b/>
          <w:bCs/>
          <w:color w:val="000000"/>
          <w:sz w:val="24"/>
          <w:szCs w:val="24"/>
          <w:lang w:val="en-US"/>
        </w:rPr>
        <w:tab/>
      </w:r>
      <w:r>
        <w:rPr>
          <w:rFonts w:ascii="CorpoS" w:hAnsi="CorpoS" w:cs="CorpoS"/>
          <w:b/>
          <w:bCs/>
          <w:color w:val="000000"/>
          <w:sz w:val="24"/>
          <w:szCs w:val="24"/>
        </w:rPr>
        <w:t>Amount in EUR</w:t>
      </w:r>
    </w:p>
    <w:p w14:paraId="66F07D4F" w14:textId="77777777" w:rsidR="00087148" w:rsidRPr="00172899" w:rsidRDefault="00087148" w:rsidP="00087148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CorpoS" w:hAnsi="CorpoS" w:cs="CorpoS"/>
          <w:color w:val="000000"/>
          <w:sz w:val="24"/>
          <w:szCs w:val="24"/>
          <w:lang w:val="en-US"/>
        </w:rPr>
      </w:pPr>
    </w:p>
    <w:p w14:paraId="33042FDE" w14:textId="45A037FF" w:rsidR="00087148" w:rsidRPr="00172899" w:rsidRDefault="00087148" w:rsidP="00087148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  <w:lang w:val="en-US"/>
        </w:rPr>
      </w:pPr>
      <w:r w:rsidRPr="00172899">
        <w:rPr>
          <w:rFonts w:ascii="CorpoS" w:hAnsi="CorpoS" w:cs="CorpoS"/>
          <w:color w:val="000000"/>
          <w:lang w:val="en-US"/>
        </w:rPr>
        <w:t>Basic vehicle price:</w:t>
      </w:r>
      <w:r w:rsidRPr="00172899">
        <w:rPr>
          <w:rFonts w:ascii="CorpoS" w:hAnsi="CorpoS" w:cs="CorpoS"/>
          <w:color w:val="000000"/>
          <w:lang w:val="en-US"/>
        </w:rPr>
        <w:tab/>
      </w:r>
      <w:r>
        <w:rPr>
          <w:rFonts w:ascii="CorpoS" w:hAnsi="CorpoS" w:cs="CorpoS"/>
          <w:color w:val="000000"/>
        </w:rPr>
        <w:t>193,080.00</w:t>
      </w:r>
    </w:p>
    <w:p w14:paraId="42AD2E44" w14:textId="797E2877" w:rsidR="00087148" w:rsidRPr="00172899" w:rsidRDefault="00087148" w:rsidP="00087148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  <w:lang w:val="en-US"/>
        </w:rPr>
      </w:pPr>
      <w:r w:rsidRPr="00172899">
        <w:rPr>
          <w:rFonts w:ascii="CorpoS" w:hAnsi="CorpoS" w:cs="CorpoS"/>
          <w:color w:val="000000"/>
          <w:lang w:val="en-US"/>
        </w:rPr>
        <w:t>Price paint:</w:t>
      </w:r>
      <w:r w:rsidRPr="00172899">
        <w:rPr>
          <w:rFonts w:ascii="CorpoS" w:hAnsi="CorpoS" w:cs="CorpoS"/>
          <w:color w:val="000000"/>
          <w:lang w:val="en-US"/>
        </w:rPr>
        <w:tab/>
      </w:r>
      <w:r>
        <w:rPr>
          <w:rFonts w:ascii="CorpoS" w:hAnsi="CorpoS" w:cs="CorpoS"/>
          <w:color w:val="000000"/>
        </w:rPr>
        <w:t>4,587.00</w:t>
      </w:r>
    </w:p>
    <w:p w14:paraId="08D4BFA6" w14:textId="70842AA1" w:rsidR="00087148" w:rsidRPr="00172899" w:rsidRDefault="00087148" w:rsidP="00087148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  <w:lang w:val="en-US"/>
        </w:rPr>
      </w:pPr>
      <w:r w:rsidRPr="00172899">
        <w:rPr>
          <w:rFonts w:ascii="CorpoS" w:hAnsi="CorpoS" w:cs="CorpoS"/>
          <w:color w:val="000000"/>
          <w:lang w:val="en-US"/>
        </w:rPr>
        <w:t>Price tyres:</w:t>
      </w:r>
      <w:r w:rsidRPr="00172899">
        <w:rPr>
          <w:rFonts w:ascii="CorpoS" w:hAnsi="CorpoS" w:cs="CorpoS"/>
          <w:color w:val="000000"/>
          <w:lang w:val="en-US"/>
        </w:rPr>
        <w:tab/>
      </w:r>
      <w:r>
        <w:rPr>
          <w:rFonts w:ascii="CorpoS" w:hAnsi="CorpoS" w:cs="CorpoS"/>
          <w:color w:val="000000"/>
        </w:rPr>
        <w:t>2,942.00</w:t>
      </w:r>
    </w:p>
    <w:p w14:paraId="64C8E7B8" w14:textId="0ECB856A" w:rsidR="00087148" w:rsidRPr="00172899" w:rsidRDefault="00087148" w:rsidP="00087148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  <w:lang w:val="en-US"/>
        </w:rPr>
      </w:pPr>
      <w:r w:rsidRPr="00172899">
        <w:rPr>
          <w:rFonts w:ascii="CorpoS" w:hAnsi="CorpoS" w:cs="CorpoS"/>
          <w:color w:val="000000"/>
          <w:lang w:val="en-US"/>
        </w:rPr>
        <w:t>Price special equipment:</w:t>
      </w:r>
      <w:r w:rsidRPr="00172899">
        <w:rPr>
          <w:rFonts w:ascii="CorpoS" w:hAnsi="CorpoS" w:cs="CorpoS"/>
          <w:color w:val="000000"/>
          <w:lang w:val="en-US"/>
        </w:rPr>
        <w:tab/>
      </w:r>
      <w:r>
        <w:rPr>
          <w:rFonts w:ascii="CorpoS" w:hAnsi="CorpoS" w:cs="CorpoS"/>
          <w:color w:val="000000"/>
        </w:rPr>
        <w:t>96,622.00</w:t>
      </w:r>
    </w:p>
    <w:p w14:paraId="0A6E6254" w14:textId="7C40E966" w:rsidR="00087148" w:rsidRPr="00172899" w:rsidRDefault="00087148" w:rsidP="00087148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  <w:lang w:val="en-US"/>
        </w:rPr>
      </w:pPr>
      <w:r w:rsidRPr="00172899">
        <w:rPr>
          <w:rFonts w:ascii="CorpoS" w:hAnsi="CorpoS" w:cs="CorpoS"/>
          <w:color w:val="000000"/>
          <w:lang w:val="en-US"/>
        </w:rPr>
        <w:t>Price additional equipment:</w:t>
      </w:r>
      <w:r w:rsidRPr="00172899">
        <w:rPr>
          <w:rFonts w:ascii="CorpoS" w:hAnsi="CorpoS" w:cs="CorpoS"/>
          <w:color w:val="000000"/>
          <w:lang w:val="en-US"/>
        </w:rPr>
        <w:tab/>
      </w:r>
      <w:r>
        <w:rPr>
          <w:rFonts w:ascii="CorpoS" w:hAnsi="CorpoS" w:cs="CorpoS"/>
          <w:color w:val="000000"/>
        </w:rPr>
        <w:t>3,014.00</w:t>
      </w:r>
    </w:p>
    <w:p w14:paraId="7ED354BF" w14:textId="37FB82E5" w:rsidR="00087148" w:rsidRDefault="00087148" w:rsidP="00087148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</w:p>
    <w:p w14:paraId="0C6726D0" w14:textId="1D389917" w:rsidR="00087148" w:rsidRPr="00172899" w:rsidRDefault="00087148" w:rsidP="00087148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CorpoS" w:hAnsi="CorpoS" w:cs="CorpoS"/>
          <w:color w:val="000000"/>
          <w:lang w:val="en-US"/>
        </w:rPr>
      </w:pPr>
      <w:r w:rsidRPr="00172899">
        <w:rPr>
          <w:rFonts w:ascii="CorpoS" w:hAnsi="CorpoS" w:cs="CorpoS"/>
          <w:b/>
          <w:bCs/>
          <w:color w:val="000000"/>
          <w:lang w:val="en-US"/>
        </w:rPr>
        <w:t xml:space="preserve">Vehicle price (ex factory) </w:t>
      </w:r>
      <w:r w:rsidRPr="00172899">
        <w:rPr>
          <w:rFonts w:ascii="CorpoS" w:hAnsi="CorpoS" w:cs="CorpoS"/>
          <w:b/>
          <w:bCs/>
          <w:color w:val="000000"/>
          <w:lang w:val="en-US"/>
        </w:rPr>
        <w:tab/>
      </w:r>
      <w:r>
        <w:rPr>
          <w:rFonts w:ascii="CorpoS" w:hAnsi="CorpoS" w:cs="CorpoS"/>
          <w:b/>
          <w:bCs/>
          <w:color w:val="000000"/>
        </w:rPr>
        <w:t>300,245.00</w:t>
      </w:r>
    </w:p>
    <w:p w14:paraId="6560BC62" w14:textId="794F14C1" w:rsidR="00087148" w:rsidRPr="00172899" w:rsidRDefault="00087148" w:rsidP="00087148">
      <w:pPr>
        <w:widowControl w:val="0"/>
        <w:tabs>
          <w:tab w:val="right" w:pos="6803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  <w:lang w:val="en-US"/>
        </w:rPr>
      </w:pPr>
    </w:p>
    <w:p w14:paraId="0F4BB3CA" w14:textId="4169A5E6" w:rsidR="00087148" w:rsidRDefault="00087148" w:rsidP="00087148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</w:p>
    <w:p w14:paraId="663CFCB6" w14:textId="77777777" w:rsidR="00087148" w:rsidRDefault="00087148" w:rsidP="00087148">
      <w:pPr>
        <w:widowControl w:val="0"/>
        <w:tabs>
          <w:tab w:val="right" w:pos="9066"/>
        </w:tabs>
        <w:autoSpaceDE w:val="0"/>
        <w:autoSpaceDN w:val="0"/>
        <w:adjustRightInd w:val="0"/>
        <w:spacing w:line="240" w:lineRule="auto"/>
        <w:ind w:right="-1417"/>
        <w:rPr>
          <w:rFonts w:ascii="Times New Roman" w:hAnsi="Times New Roman"/>
          <w:color w:val="000000"/>
          <w:sz w:val="20"/>
          <w:szCs w:val="20"/>
        </w:rPr>
      </w:pPr>
    </w:p>
    <w:p w14:paraId="4CB7B206" w14:textId="77777777" w:rsidR="00087148" w:rsidRDefault="00087148" w:rsidP="00087148">
      <w:pPr>
        <w:widowControl w:val="0"/>
        <w:tabs>
          <w:tab w:val="left" w:pos="850"/>
          <w:tab w:val="left" w:pos="1133"/>
          <w:tab w:val="left" w:pos="1559"/>
          <w:tab w:val="left" w:pos="1984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—————————————————————————————————————————————————————————-—----------------------------</w:t>
      </w:r>
    </w:p>
    <w:p w14:paraId="3E357D33" w14:textId="34732BF2" w:rsidR="00087148" w:rsidRDefault="00087148" w:rsidP="00087148">
      <w:pPr>
        <w:keepNext/>
        <w:widowControl w:val="0"/>
        <w:tabs>
          <w:tab w:val="left" w:pos="850"/>
          <w:tab w:val="left" w:pos="1133"/>
          <w:tab w:val="left" w:pos="1559"/>
          <w:tab w:val="left" w:pos="1984"/>
        </w:tabs>
        <w:autoSpaceDE w:val="0"/>
        <w:autoSpaceDN w:val="0"/>
        <w:adjustRightInd w:val="0"/>
        <w:spacing w:line="240" w:lineRule="auto"/>
        <w:rPr>
          <w:rFonts w:ascii="CorpoS" w:hAnsi="CorpoS"/>
          <w:sz w:val="20"/>
          <w:szCs w:val="20"/>
        </w:rPr>
      </w:pPr>
      <w:r w:rsidRPr="0046568E">
        <w:rPr>
          <w:rFonts w:ascii="CorpoS" w:hAnsi="CorpoS"/>
          <w:sz w:val="20"/>
          <w:szCs w:val="20"/>
        </w:rPr>
        <w:t>GUID:</w:t>
      </w:r>
      <w:r w:rsidRPr="00CE22C4">
        <w:rPr>
          <w:rFonts w:ascii="CorpoS" w:hAnsi="CorpoS" w:cs="CorpoS"/>
          <w:color w:val="000000"/>
        </w:rPr>
        <w:t xml:space="preserve"> </w:t>
      </w:r>
      <w:bookmarkStart w:id="0" w:name="W_44515_91b66b4a0feb41129cab91b0c55d8dba"/>
    </w:p>
    <w:bookmarkEnd w:id="0"/>
    <w:p w14:paraId="2510F262" w14:textId="226C6BE0" w:rsidR="00087148" w:rsidRDefault="00087148" w:rsidP="00087148">
      <w:pPr>
        <w:keepNext/>
        <w:widowControl w:val="0"/>
        <w:tabs>
          <w:tab w:val="left" w:pos="850"/>
          <w:tab w:val="left" w:pos="1133"/>
          <w:tab w:val="left" w:pos="1559"/>
          <w:tab w:val="left" w:pos="1984"/>
        </w:tabs>
        <w:autoSpaceDE w:val="0"/>
        <w:autoSpaceDN w:val="0"/>
        <w:adjustRightInd w:val="0"/>
        <w:spacing w:line="240" w:lineRule="auto"/>
        <w:rPr>
          <w:rFonts w:ascii="CorpoS" w:hAnsi="CorpoS"/>
          <w:sz w:val="20"/>
          <w:szCs w:val="20"/>
        </w:rPr>
      </w:pPr>
      <w:r>
        <w:rPr>
          <w:rFonts w:ascii="CorpoS" w:hAnsi="CorpoS" w:cs="CorpoS"/>
          <w:color w:val="000000"/>
        </w:rPr>
        <w:t>{39303751-31D4-4D4F-A507-89627106787E}</w:t>
      </w:r>
    </w:p>
    <w:p w14:paraId="162F5FD0" w14:textId="77777777" w:rsidR="00087148" w:rsidRPr="00172899" w:rsidRDefault="00087148" w:rsidP="00087148">
      <w:pPr>
        <w:widowControl w:val="0"/>
        <w:tabs>
          <w:tab w:val="right" w:pos="6802"/>
          <w:tab w:val="right" w:pos="9069"/>
        </w:tabs>
        <w:autoSpaceDE w:val="0"/>
        <w:autoSpaceDN w:val="0"/>
        <w:adjustRightInd w:val="0"/>
        <w:spacing w:line="240" w:lineRule="auto"/>
        <w:ind w:right="-1420"/>
        <w:rPr>
          <w:rFonts w:ascii="CorpoS" w:hAnsi="CorpoS" w:cs="CorpoS"/>
          <w:color w:val="000000"/>
          <w:sz w:val="20"/>
          <w:szCs w:val="20"/>
          <w:lang w:val="en-US"/>
        </w:rPr>
      </w:pPr>
    </w:p>
    <w:p w14:paraId="327B699B" w14:textId="4BB77915" w:rsidR="00087148" w:rsidRPr="00172899" w:rsidRDefault="00087148" w:rsidP="00087148">
      <w:pPr>
        <w:widowControl w:val="0"/>
        <w:tabs>
          <w:tab w:val="right" w:pos="6801"/>
          <w:tab w:val="right" w:pos="9068"/>
        </w:tabs>
        <w:autoSpaceDE w:val="0"/>
        <w:autoSpaceDN w:val="0"/>
        <w:adjustRightInd w:val="0"/>
        <w:spacing w:line="240" w:lineRule="auto"/>
        <w:ind w:right="-1419"/>
        <w:rPr>
          <w:rFonts w:ascii="Times New Roman" w:hAnsi="Times New Roman"/>
          <w:sz w:val="24"/>
          <w:szCs w:val="24"/>
          <w:lang w:val="en-US"/>
        </w:rPr>
      </w:pPr>
      <w:r w:rsidRPr="00172899">
        <w:rPr>
          <w:rFonts w:ascii="CorpoS" w:hAnsi="CorpoS" w:cs="CorpoS"/>
          <w:color w:val="000000"/>
          <w:sz w:val="20"/>
          <w:szCs w:val="20"/>
          <w:lang w:val="en-US"/>
        </w:rPr>
        <w:t xml:space="preserve">VAZ-Check: </w:t>
      </w:r>
    </w:p>
    <w:p w14:paraId="438F3E3E" w14:textId="77777777" w:rsidR="00087148" w:rsidRPr="00172899" w:rsidRDefault="00087148" w:rsidP="00087148">
      <w:pPr>
        <w:widowControl w:val="0"/>
        <w:tabs>
          <w:tab w:val="right" w:pos="6801"/>
          <w:tab w:val="right" w:pos="9068"/>
        </w:tabs>
        <w:autoSpaceDE w:val="0"/>
        <w:autoSpaceDN w:val="0"/>
        <w:adjustRightInd w:val="0"/>
        <w:spacing w:line="240" w:lineRule="auto"/>
        <w:ind w:right="-1419"/>
        <w:rPr>
          <w:rFonts w:ascii="CorpoS" w:hAnsi="CorpoS" w:cs="CorpoS"/>
          <w:color w:val="000000"/>
          <w:sz w:val="20"/>
          <w:szCs w:val="20"/>
          <w:lang w:val="en-US"/>
        </w:rPr>
      </w:pPr>
    </w:p>
    <w:p w14:paraId="6953AFAE" w14:textId="77777777" w:rsidR="00087148" w:rsidRDefault="00087148" w:rsidP="00087148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 xml:space="preserve">Vehicle status / list of reports </w:t>
      </w:r>
    </w:p>
    <w:p w14:paraId="6D394C2D" w14:textId="46C76A46" w:rsidR="00087148" w:rsidRDefault="00087148" w:rsidP="00087148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  <w:bookmarkStart w:id="1" w:name="W_44548_c5ba49df287b42439e7994753b22de1c"/>
    </w:p>
    <w:tbl>
      <w:tblPr>
        <w:tblW w:w="0" w:type="auto"/>
        <w:tblInd w:w="1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26"/>
        <w:gridCol w:w="7271"/>
      </w:tblGrid>
      <w:tr w:rsidR="00087148" w:rsidRPr="00887EAE" w14:paraId="35B56FF2" w14:textId="77777777" w:rsidTr="00A253A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4A2C4E90" w14:textId="77777777" w:rsidR="00087148" w:rsidRPr="00887EAE" w:rsidRDefault="00087148" w:rsidP="00A253A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Category: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20CEB9AA" w14:textId="418C8497" w:rsidR="00087148" w:rsidRPr="00887EAE" w:rsidRDefault="00087148" w:rsidP="00A253A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Equipment</w:t>
            </w:r>
          </w:p>
        </w:tc>
      </w:tr>
      <w:tr w:rsidR="00087148" w:rsidRPr="00887EAE" w14:paraId="3A785BE1" w14:textId="77777777" w:rsidTr="00A253A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0C9471CE" w14:textId="77777777" w:rsidR="00087148" w:rsidRPr="00887EAE" w:rsidRDefault="00087148" w:rsidP="00A253A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Report type: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35DEABFA" w14:textId="113BD5D6" w:rsidR="00087148" w:rsidRPr="00887EAE" w:rsidRDefault="00087148" w:rsidP="00A253A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Warning confirmed</w:t>
            </w: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(Confirmed)</w:t>
            </w:r>
          </w:p>
        </w:tc>
      </w:tr>
      <w:tr w:rsidR="00087148" w:rsidRPr="00887EAE" w14:paraId="1F5BBC5F" w14:textId="77777777" w:rsidTr="00A253A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36699A36" w14:textId="77777777" w:rsidR="00087148" w:rsidRPr="00887EAE" w:rsidRDefault="00087148" w:rsidP="00A253A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0C4DCA6F" w14:textId="4D9C2992" w:rsidR="00087148" w:rsidRPr="00887EAE" w:rsidRDefault="00087148" w:rsidP="00A253A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Selected: C0A, serial frame overhang</w:t>
            </w:r>
          </w:p>
        </w:tc>
      </w:tr>
    </w:tbl>
    <w:p w14:paraId="3EFAD5C0" w14:textId="1544712A" w:rsidR="00087148" w:rsidRDefault="00087148" w:rsidP="00087148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26"/>
        <w:gridCol w:w="7271"/>
      </w:tblGrid>
      <w:tr w:rsidR="00087148" w:rsidRPr="00887EAE" w14:paraId="75E7830F" w14:textId="77777777" w:rsidTr="00A253A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37E70862" w14:textId="77777777" w:rsidR="00087148" w:rsidRPr="00887EAE" w:rsidRDefault="00087148" w:rsidP="00A253A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Category: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35396514" w14:textId="542D75A2" w:rsidR="00087148" w:rsidRPr="00887EAE" w:rsidRDefault="00087148" w:rsidP="00A253A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Calculation</w:t>
            </w:r>
          </w:p>
        </w:tc>
      </w:tr>
      <w:tr w:rsidR="00087148" w:rsidRPr="00887EAE" w14:paraId="69D39311" w14:textId="77777777" w:rsidTr="00A253A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4D9BCBA3" w14:textId="77777777" w:rsidR="00087148" w:rsidRPr="00887EAE" w:rsidRDefault="00087148" w:rsidP="00A253A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Report type: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6CE00959" w14:textId="5F0515B0" w:rsidR="00087148" w:rsidRPr="00887EAE" w:rsidRDefault="00087148" w:rsidP="00A253A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Warning confirmed</w:t>
            </w: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(Confirmed)</w:t>
            </w:r>
          </w:p>
        </w:tc>
      </w:tr>
      <w:tr w:rsidR="00087148" w:rsidRPr="00887EAE" w14:paraId="3E9ABA4B" w14:textId="77777777" w:rsidTr="00A253A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74BDD734" w14:textId="77777777" w:rsidR="00087148" w:rsidRPr="00887EAE" w:rsidRDefault="00087148" w:rsidP="00A253A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31F5D28A" w14:textId="6C4B1161" w:rsidR="00087148" w:rsidRPr="00887EAE" w:rsidRDefault="00087148" w:rsidP="00A253A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The documentation of price data is incomplete. To following Code [%s] the price information P.O.A. or price i.c.w..</w:t>
            </w:r>
          </w:p>
        </w:tc>
      </w:tr>
    </w:tbl>
    <w:p w14:paraId="5F4FF851" w14:textId="314488EE" w:rsidR="00087148" w:rsidRDefault="00087148" w:rsidP="00087148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26"/>
        <w:gridCol w:w="7271"/>
      </w:tblGrid>
      <w:tr w:rsidR="00087148" w:rsidRPr="00887EAE" w14:paraId="133036B6" w14:textId="77777777" w:rsidTr="00A253A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19F6235B" w14:textId="77777777" w:rsidR="00087148" w:rsidRPr="00887EAE" w:rsidRDefault="00087148" w:rsidP="00A253A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Category: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12B70B11" w14:textId="31BF107F" w:rsidR="00087148" w:rsidRPr="00887EAE" w:rsidRDefault="00087148" w:rsidP="00A253A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ETA-check</w:t>
            </w:r>
          </w:p>
        </w:tc>
      </w:tr>
      <w:tr w:rsidR="00087148" w:rsidRPr="00887EAE" w14:paraId="011CB75F" w14:textId="77777777" w:rsidTr="00A253A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3BAFAC0D" w14:textId="77777777" w:rsidR="00087148" w:rsidRPr="00887EAE" w:rsidRDefault="00087148" w:rsidP="00A253A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Report type: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5D683095" w14:textId="2DD455D1" w:rsidR="00087148" w:rsidRPr="00887EAE" w:rsidRDefault="00087148" w:rsidP="00A253A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Warning confirmed</w:t>
            </w: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(Confirmed)</w:t>
            </w:r>
          </w:p>
        </w:tc>
      </w:tr>
      <w:tr w:rsidR="00087148" w:rsidRPr="00887EAE" w14:paraId="689C51A5" w14:textId="77777777" w:rsidTr="00A253A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45B378ED" w14:textId="77777777" w:rsidR="00087148" w:rsidRPr="00887EAE" w:rsidRDefault="00087148" w:rsidP="00A253A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1132E588" w14:textId="55EB5F23" w:rsidR="00087148" w:rsidRPr="00887EAE" w:rsidRDefault="00087148" w:rsidP="00A253A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The ETA check has not yet been carried out for the vehicle. GCW has not yet been retrieved.</w:t>
            </w:r>
          </w:p>
        </w:tc>
      </w:tr>
    </w:tbl>
    <w:p w14:paraId="5A7537BF" w14:textId="06EC3628" w:rsidR="00087148" w:rsidRDefault="00087148" w:rsidP="00087148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26"/>
        <w:gridCol w:w="7271"/>
      </w:tblGrid>
      <w:tr w:rsidR="00087148" w:rsidRPr="00887EAE" w14:paraId="17C2DE09" w14:textId="77777777" w:rsidTr="00A253A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5DE884EF" w14:textId="77777777" w:rsidR="00087148" w:rsidRPr="00887EAE" w:rsidRDefault="00087148" w:rsidP="00A253A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Category: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3C40A9E7" w14:textId="303E7DD4" w:rsidR="00087148" w:rsidRPr="00887EAE" w:rsidRDefault="00087148" w:rsidP="00A253A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Paints</w:t>
            </w:r>
          </w:p>
        </w:tc>
      </w:tr>
      <w:tr w:rsidR="00087148" w:rsidRPr="00887EAE" w14:paraId="4D6A6ED6" w14:textId="77777777" w:rsidTr="00A253A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29CCADF4" w14:textId="77777777" w:rsidR="00087148" w:rsidRPr="00887EAE" w:rsidRDefault="00087148" w:rsidP="00A253A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Report type: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2C3A2356" w14:textId="60ED5FE4" w:rsidR="00087148" w:rsidRPr="00887EAE" w:rsidRDefault="00087148" w:rsidP="00A253A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Hint / Note</w:t>
            </w: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 xml:space="preserve"> </w:t>
            </w:r>
          </w:p>
        </w:tc>
      </w:tr>
      <w:tr w:rsidR="00087148" w:rsidRPr="00887EAE" w14:paraId="4662F9D1" w14:textId="77777777" w:rsidTr="00A253A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072AE45B" w14:textId="77777777" w:rsidR="00087148" w:rsidRPr="00887EAE" w:rsidRDefault="00087148" w:rsidP="00A253A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13873E05" w14:textId="6EB4E582" w:rsidR="00087148" w:rsidRPr="00887EAE" w:rsidRDefault="00087148" w:rsidP="00A253A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No additional paint code has been defined for the wind deflector or the wind guide.</w:t>
            </w:r>
          </w:p>
        </w:tc>
      </w:tr>
    </w:tbl>
    <w:p w14:paraId="2E42BC3A" w14:textId="25788CFF" w:rsidR="00087148" w:rsidRDefault="00087148" w:rsidP="00087148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26"/>
        <w:gridCol w:w="7271"/>
      </w:tblGrid>
      <w:tr w:rsidR="00087148" w:rsidRPr="00887EAE" w14:paraId="41EBC7D1" w14:textId="77777777" w:rsidTr="00A253A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513BDBB4" w14:textId="77777777" w:rsidR="00087148" w:rsidRPr="00887EAE" w:rsidRDefault="00087148" w:rsidP="00A253A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Category: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0068720B" w14:textId="041B37FD" w:rsidR="00087148" w:rsidRPr="00887EAE" w:rsidRDefault="00087148" w:rsidP="00A253A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VAZ evaluation</w:t>
            </w:r>
          </w:p>
        </w:tc>
      </w:tr>
      <w:tr w:rsidR="00087148" w:rsidRPr="00887EAE" w14:paraId="5AABA7E4" w14:textId="77777777" w:rsidTr="00A253A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0D5D8322" w14:textId="77777777" w:rsidR="00087148" w:rsidRPr="00887EAE" w:rsidRDefault="00087148" w:rsidP="00A253A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Report type: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577C67EC" w14:textId="3DFC0BFF" w:rsidR="00087148" w:rsidRPr="00887EAE" w:rsidRDefault="00087148" w:rsidP="00A253A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Hint / Note</w:t>
            </w: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 xml:space="preserve"> </w:t>
            </w:r>
          </w:p>
        </w:tc>
      </w:tr>
      <w:tr w:rsidR="00087148" w:rsidRPr="00887EAE" w14:paraId="7FDD7EDD" w14:textId="77777777" w:rsidTr="00A253A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0654C9E5" w14:textId="77777777" w:rsidR="00087148" w:rsidRPr="00887EAE" w:rsidRDefault="00087148" w:rsidP="00A253A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7DD21787" w14:textId="589E6FF8" w:rsidR="00087148" w:rsidRPr="00887EAE" w:rsidRDefault="00087148" w:rsidP="00A253A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VAZ-check is still not done.</w:t>
            </w:r>
          </w:p>
        </w:tc>
      </w:tr>
    </w:tbl>
    <w:p w14:paraId="4FB792B9" w14:textId="40EED966" w:rsidR="00087148" w:rsidRDefault="00087148" w:rsidP="00087148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26"/>
        <w:gridCol w:w="7271"/>
      </w:tblGrid>
      <w:tr w:rsidR="00087148" w:rsidRPr="00887EAE" w14:paraId="24FE49F3" w14:textId="77777777" w:rsidTr="00A253A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50849301" w14:textId="77777777" w:rsidR="00087148" w:rsidRPr="00887EAE" w:rsidRDefault="00087148" w:rsidP="00A253A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Category: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0908785D" w14:textId="514242C3" w:rsidR="00087148" w:rsidRPr="00887EAE" w:rsidRDefault="00087148" w:rsidP="00A253A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Bodywork</w:t>
            </w:r>
          </w:p>
        </w:tc>
      </w:tr>
      <w:tr w:rsidR="00087148" w:rsidRPr="00887EAE" w14:paraId="301723A7" w14:textId="77777777" w:rsidTr="00A253A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4A67B1AA" w14:textId="77777777" w:rsidR="00087148" w:rsidRPr="00887EAE" w:rsidRDefault="00087148" w:rsidP="00A253A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Report type: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07179E0E" w14:textId="1ADCC783" w:rsidR="00087148" w:rsidRPr="00887EAE" w:rsidRDefault="00087148" w:rsidP="00A253A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Warning confirmed</w:t>
            </w: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(Confirmed)</w:t>
            </w:r>
          </w:p>
        </w:tc>
      </w:tr>
      <w:tr w:rsidR="00087148" w:rsidRPr="00887EAE" w14:paraId="427F6011" w14:textId="77777777" w:rsidTr="00A253A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02BF89B9" w14:textId="77777777" w:rsidR="00087148" w:rsidRPr="00887EAE" w:rsidRDefault="00087148" w:rsidP="00A253A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09133FB3" w14:textId="6E029409" w:rsidR="00087148" w:rsidRPr="00887EAE" w:rsidRDefault="00087148" w:rsidP="00A253A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Attention! The payload centre of gravity is outside the min/max Center of Gravity</w:t>
            </w:r>
          </w:p>
        </w:tc>
      </w:tr>
    </w:tbl>
    <w:p w14:paraId="2FD54301" w14:textId="15CB9E39" w:rsidR="00087148" w:rsidRDefault="00087148" w:rsidP="00087148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26"/>
        <w:gridCol w:w="7271"/>
      </w:tblGrid>
      <w:tr w:rsidR="00087148" w:rsidRPr="00887EAE" w14:paraId="11BDBA2C" w14:textId="77777777" w:rsidTr="00A253A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23785375" w14:textId="77777777" w:rsidR="00087148" w:rsidRPr="00887EAE" w:rsidRDefault="00087148" w:rsidP="00A253A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Category: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5A267E07" w14:textId="01035124" w:rsidR="00087148" w:rsidRPr="00887EAE" w:rsidRDefault="00087148" w:rsidP="00A253A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Configuration</w:t>
            </w:r>
          </w:p>
        </w:tc>
      </w:tr>
      <w:tr w:rsidR="00087148" w:rsidRPr="00887EAE" w14:paraId="692DCED2" w14:textId="77777777" w:rsidTr="00A253A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369BE57A" w14:textId="77777777" w:rsidR="00087148" w:rsidRPr="00887EAE" w:rsidRDefault="00087148" w:rsidP="00A253A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Report type: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15BF5BB4" w14:textId="24E3C051" w:rsidR="00087148" w:rsidRPr="00887EAE" w:rsidRDefault="00087148" w:rsidP="00A253A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Warning confirmed</w:t>
            </w: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(Confirmed)</w:t>
            </w:r>
          </w:p>
        </w:tc>
      </w:tr>
      <w:tr w:rsidR="00087148" w:rsidRPr="00887EAE" w14:paraId="213C9A3D" w14:textId="77777777" w:rsidTr="00A253A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1D64449A" w14:textId="77777777" w:rsidR="00087148" w:rsidRPr="00887EAE" w:rsidRDefault="00087148" w:rsidP="00A253A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2AA89A85" w14:textId="4327FE50" w:rsidR="00087148" w:rsidRPr="00887EAE" w:rsidRDefault="00087148" w:rsidP="00A253A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WARNING: 'M7U - Cooling power for hot regions'</w:t>
            </w:r>
          </w:p>
        </w:tc>
      </w:tr>
    </w:tbl>
    <w:p w14:paraId="4A879A46" w14:textId="6E9E08DB" w:rsidR="00087148" w:rsidRDefault="00087148" w:rsidP="00087148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26"/>
        <w:gridCol w:w="7271"/>
      </w:tblGrid>
      <w:tr w:rsidR="00087148" w:rsidRPr="00887EAE" w14:paraId="4FE98AD2" w14:textId="77777777" w:rsidTr="00A253A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4F365721" w14:textId="77777777" w:rsidR="00087148" w:rsidRPr="00887EAE" w:rsidRDefault="00087148" w:rsidP="00A253A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Category: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72B975CF" w14:textId="596B8717" w:rsidR="00087148" w:rsidRPr="00887EAE" w:rsidRDefault="00087148" w:rsidP="00A253A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General</w:t>
            </w:r>
          </w:p>
        </w:tc>
      </w:tr>
      <w:tr w:rsidR="00087148" w:rsidRPr="00887EAE" w14:paraId="10C5A35C" w14:textId="77777777" w:rsidTr="00A253A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4D7F879C" w14:textId="77777777" w:rsidR="00087148" w:rsidRPr="00887EAE" w:rsidRDefault="00087148" w:rsidP="00A253A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Report type: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30824609" w14:textId="27A9D0D7" w:rsidR="00087148" w:rsidRPr="00887EAE" w:rsidRDefault="00087148" w:rsidP="00A253A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Hint / Note</w:t>
            </w: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 xml:space="preserve"> </w:t>
            </w:r>
          </w:p>
        </w:tc>
      </w:tr>
      <w:tr w:rsidR="00087148" w:rsidRPr="00887EAE" w14:paraId="0CECA73C" w14:textId="77777777" w:rsidTr="00A253A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0918BCF8" w14:textId="77777777" w:rsidR="00087148" w:rsidRPr="00887EAE" w:rsidRDefault="00087148" w:rsidP="00A253A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15162095" w14:textId="7067532F" w:rsidR="00087148" w:rsidRPr="00887EAE" w:rsidRDefault="00087148" w:rsidP="00A253A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The e-mail address of the contact person is missing.</w:t>
            </w:r>
          </w:p>
        </w:tc>
      </w:tr>
      <w:bookmarkEnd w:id="1"/>
    </w:tbl>
    <w:p w14:paraId="6DD857A0" w14:textId="7DA87FEB" w:rsidR="00087148" w:rsidRDefault="00087148" w:rsidP="00087148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14:paraId="1FA6831F" w14:textId="02BA14A3" w:rsidR="00087148" w:rsidRDefault="00087148" w:rsidP="00087148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14:paraId="5201089D" w14:textId="77777777" w:rsidR="00087148" w:rsidRDefault="00087148" w:rsidP="00087148">
      <w:pPr>
        <w:widowControl w:val="0"/>
        <w:tabs>
          <w:tab w:val="right" w:pos="6802"/>
          <w:tab w:val="right" w:pos="9069"/>
        </w:tabs>
        <w:autoSpaceDE w:val="0"/>
        <w:autoSpaceDN w:val="0"/>
        <w:adjustRightInd w:val="0"/>
        <w:spacing w:line="240" w:lineRule="auto"/>
        <w:ind w:right="-1420"/>
        <w:rPr>
          <w:rFonts w:ascii="Times New Roman" w:hAnsi="Times New Roman"/>
          <w:sz w:val="24"/>
          <w:szCs w:val="24"/>
        </w:rPr>
      </w:pPr>
    </w:p>
    <w:p w14:paraId="2D420D88" w14:textId="77777777" w:rsidR="00087148" w:rsidRDefault="00087148" w:rsidP="00087148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5A0DEBED" w14:textId="51249021" w:rsidR="00087148" w:rsidRDefault="00087148" w:rsidP="00087148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6320D4E9" w14:textId="77777777" w:rsidR="00087148" w:rsidRDefault="00087148" w:rsidP="00087148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color w:val="000000"/>
        </w:rPr>
      </w:pPr>
    </w:p>
    <w:p w14:paraId="7D94EB79" w14:textId="77777777" w:rsidR="00087148" w:rsidRDefault="00087148" w:rsidP="00087148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  <w:sz w:val="24"/>
          <w:szCs w:val="24"/>
        </w:rPr>
        <w:lastRenderedPageBreak/>
        <w:t>Paint</w:t>
      </w:r>
    </w:p>
    <w:p w14:paraId="551A7253" w14:textId="3B3A92F5" w:rsidR="00087148" w:rsidRDefault="00087148" w:rsidP="00087148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b/>
          <w:bCs/>
          <w:color w:val="000000"/>
        </w:rPr>
        <w:t>Amount in EUR</w:t>
      </w:r>
    </w:p>
    <w:p w14:paraId="58AE72E4" w14:textId="10A0DD78" w:rsidR="00087148" w:rsidRDefault="00087148" w:rsidP="00087148">
      <w:pPr>
        <w:widowControl w:val="0"/>
        <w:tabs>
          <w:tab w:val="left" w:pos="-14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bookmarkStart w:id="2" w:name="W_4010_2b8a10511b394fae9b1508a795c3f224"/>
      <w:r>
        <w:rPr>
          <w:rFonts w:ascii="CorpoS" w:hAnsi="CorpoS" w:cs="CorpoS"/>
          <w:color w:val="000000"/>
        </w:rPr>
        <w:t>LZ 1</w:t>
      </w:r>
      <w:r>
        <w:rPr>
          <w:rFonts w:ascii="CorpoS" w:hAnsi="CorpoS" w:cs="CorpoS"/>
          <w:color w:val="000000"/>
        </w:rPr>
        <w:t xml:space="preserve">: </w:t>
      </w:r>
      <w:r>
        <w:rPr>
          <w:rFonts w:ascii="CorpoS" w:hAnsi="CorpoS" w:cs="CorpoS"/>
          <w:color w:val="000000"/>
        </w:rPr>
        <w:t>Cab</w:t>
      </w:r>
    </w:p>
    <w:p w14:paraId="377A854C" w14:textId="44ACA15F" w:rsidR="00087148" w:rsidRDefault="00087148" w:rsidP="00087148">
      <w:pPr>
        <w:widowControl w:val="0"/>
        <w:tabs>
          <w:tab w:val="left" w:pos="1417"/>
          <w:tab w:val="left" w:pos="2551"/>
          <w:tab w:val="left" w:pos="3968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  <w:t xml:space="preserve">MB </w:t>
      </w:r>
      <w:r>
        <w:rPr>
          <w:rFonts w:ascii="CorpoS" w:hAnsi="CorpoS" w:cs="CorpoS"/>
          <w:color w:val="000000"/>
        </w:rPr>
        <w:t>7194</w:t>
      </w:r>
      <w:r>
        <w:rPr>
          <w:rFonts w:ascii="CorpoS" w:hAnsi="CorpoS" w:cs="CorpoS"/>
          <w:color w:val="000000"/>
        </w:rPr>
        <w:tab/>
        <w:t xml:space="preserve">RAL </w:t>
      </w:r>
      <w:r>
        <w:rPr>
          <w:rFonts w:ascii="CorpoS" w:hAnsi="CorpoS" w:cs="CorpoS"/>
          <w:color w:val="000000"/>
        </w:rPr>
        <w:t>7005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mouse grey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710.00</w:t>
      </w:r>
      <w:r>
        <w:rPr>
          <w:rFonts w:ascii="CorpoS" w:hAnsi="CorpoS" w:cs="CorpoS"/>
          <w:color w:val="000000"/>
        </w:rPr>
        <w:tab/>
      </w:r>
    </w:p>
    <w:p w14:paraId="54DE78A7" w14:textId="484F9B1E" w:rsidR="00087148" w:rsidRDefault="00087148" w:rsidP="00087148">
      <w:pPr>
        <w:widowControl w:val="0"/>
        <w:tabs>
          <w:tab w:val="left" w:pos="-14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LZ 2</w:t>
      </w:r>
      <w:r>
        <w:rPr>
          <w:rFonts w:ascii="CorpoS" w:hAnsi="CorpoS" w:cs="CorpoS"/>
          <w:color w:val="000000"/>
        </w:rPr>
        <w:t xml:space="preserve">: </w:t>
      </w:r>
      <w:r>
        <w:rPr>
          <w:rFonts w:ascii="CorpoS" w:hAnsi="CorpoS" w:cs="CorpoS"/>
          <w:color w:val="000000"/>
        </w:rPr>
        <w:t>Exterior mirrors, painted</w:t>
      </w:r>
      <w:r>
        <w:rPr>
          <w:rFonts w:ascii="CorpoS" w:hAnsi="CorpoS" w:cs="CorpoS"/>
          <w:color w:val="000000"/>
        </w:rPr>
        <w:t>/</w:t>
      </w:r>
      <w:r>
        <w:rPr>
          <w:rFonts w:ascii="CorpoS" w:hAnsi="CorpoS" w:cs="CorpoS"/>
          <w:color w:val="000000"/>
        </w:rPr>
        <w:t>31</w:t>
      </w:r>
    </w:p>
    <w:p w14:paraId="75C78192" w14:textId="3EE5F84F" w:rsidR="00087148" w:rsidRDefault="00087148" w:rsidP="00087148">
      <w:pPr>
        <w:widowControl w:val="0"/>
        <w:tabs>
          <w:tab w:val="left" w:pos="1417"/>
          <w:tab w:val="left" w:pos="2551"/>
          <w:tab w:val="left" w:pos="3968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  <w:t xml:space="preserve">MB </w:t>
      </w:r>
      <w:r>
        <w:rPr>
          <w:rFonts w:ascii="CorpoS" w:hAnsi="CorpoS" w:cs="CorpoS"/>
          <w:color w:val="000000"/>
        </w:rPr>
        <w:t>7194</w:t>
      </w:r>
      <w:r>
        <w:rPr>
          <w:rFonts w:ascii="CorpoS" w:hAnsi="CorpoS" w:cs="CorpoS"/>
          <w:color w:val="000000"/>
        </w:rPr>
        <w:tab/>
        <w:t xml:space="preserve">RAL </w:t>
      </w:r>
      <w:r>
        <w:rPr>
          <w:rFonts w:ascii="CorpoS" w:hAnsi="CorpoS" w:cs="CorpoS"/>
          <w:color w:val="000000"/>
        </w:rPr>
        <w:t>7005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mouse grey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331.00</w:t>
      </w:r>
      <w:r>
        <w:rPr>
          <w:rFonts w:ascii="CorpoS" w:hAnsi="CorpoS" w:cs="CorpoS"/>
          <w:color w:val="000000"/>
        </w:rPr>
        <w:tab/>
      </w:r>
    </w:p>
    <w:p w14:paraId="5407C1EA" w14:textId="25B031CB" w:rsidR="00087148" w:rsidRDefault="00087148" w:rsidP="00087148">
      <w:pPr>
        <w:widowControl w:val="0"/>
        <w:tabs>
          <w:tab w:val="left" w:pos="-14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LZ 3</w:t>
      </w:r>
      <w:r>
        <w:rPr>
          <w:rFonts w:ascii="CorpoS" w:hAnsi="CorpoS" w:cs="CorpoS"/>
          <w:color w:val="000000"/>
        </w:rPr>
        <w:t xml:space="preserve">: </w:t>
      </w:r>
      <w:r>
        <w:rPr>
          <w:rFonts w:ascii="CorpoS" w:hAnsi="CorpoS" w:cs="CorpoS"/>
          <w:color w:val="000000"/>
        </w:rPr>
        <w:t>Painted trim grille</w:t>
      </w:r>
      <w:r>
        <w:rPr>
          <w:rFonts w:ascii="CorpoS" w:hAnsi="CorpoS" w:cs="CorpoS"/>
          <w:color w:val="000000"/>
        </w:rPr>
        <w:t>/</w:t>
      </w:r>
      <w:r>
        <w:rPr>
          <w:rFonts w:ascii="CorpoS" w:hAnsi="CorpoS" w:cs="CorpoS"/>
          <w:color w:val="000000"/>
        </w:rPr>
        <w:t>33</w:t>
      </w:r>
    </w:p>
    <w:p w14:paraId="48A704ED" w14:textId="501F71E0" w:rsidR="00087148" w:rsidRDefault="00087148" w:rsidP="00087148">
      <w:pPr>
        <w:widowControl w:val="0"/>
        <w:tabs>
          <w:tab w:val="left" w:pos="1417"/>
          <w:tab w:val="left" w:pos="2551"/>
          <w:tab w:val="left" w:pos="3968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  <w:t xml:space="preserve">MB </w:t>
      </w:r>
      <w:r>
        <w:rPr>
          <w:rFonts w:ascii="CorpoS" w:hAnsi="CorpoS" w:cs="CorpoS"/>
          <w:color w:val="000000"/>
        </w:rPr>
        <w:t>9040</w:t>
      </w:r>
      <w:r>
        <w:rPr>
          <w:rFonts w:ascii="CorpoS" w:hAnsi="CorpoS" w:cs="CorpoS"/>
          <w:color w:val="000000"/>
        </w:rPr>
        <w:tab/>
        <w:t xml:space="preserve">RAL </w:t>
      </w:r>
      <w:r>
        <w:rPr>
          <w:rFonts w:ascii="CorpoS" w:hAnsi="CorpoS" w:cs="CorpoS"/>
          <w:color w:val="000000"/>
        </w:rPr>
        <w:t>9005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Deep black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760.00</w:t>
      </w:r>
      <w:r>
        <w:rPr>
          <w:rFonts w:ascii="CorpoS" w:hAnsi="CorpoS" w:cs="CorpoS"/>
          <w:color w:val="000000"/>
        </w:rPr>
        <w:tab/>
      </w:r>
    </w:p>
    <w:p w14:paraId="255237B1" w14:textId="7CF1C983" w:rsidR="00087148" w:rsidRDefault="00087148" w:rsidP="00087148">
      <w:pPr>
        <w:widowControl w:val="0"/>
        <w:tabs>
          <w:tab w:val="left" w:pos="-14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LZ 4</w:t>
      </w:r>
      <w:r>
        <w:rPr>
          <w:rFonts w:ascii="CorpoS" w:hAnsi="CorpoS" w:cs="CorpoS"/>
          <w:color w:val="000000"/>
        </w:rPr>
        <w:t xml:space="preserve">: </w:t>
      </w:r>
      <w:r>
        <w:rPr>
          <w:rFonts w:ascii="CorpoS" w:hAnsi="CorpoS" w:cs="CorpoS"/>
          <w:color w:val="000000"/>
        </w:rPr>
        <w:t>Mounted cab parts painted</w:t>
      </w:r>
      <w:r>
        <w:rPr>
          <w:rFonts w:ascii="CorpoS" w:hAnsi="CorpoS" w:cs="CorpoS"/>
          <w:color w:val="000000"/>
        </w:rPr>
        <w:t>/</w:t>
      </w:r>
      <w:r>
        <w:rPr>
          <w:rFonts w:ascii="CorpoS" w:hAnsi="CorpoS" w:cs="CorpoS"/>
          <w:color w:val="000000"/>
        </w:rPr>
        <w:t>37</w:t>
      </w:r>
    </w:p>
    <w:p w14:paraId="5E2F525F" w14:textId="57AEBC6D" w:rsidR="00087148" w:rsidRDefault="00087148" w:rsidP="00087148">
      <w:pPr>
        <w:widowControl w:val="0"/>
        <w:tabs>
          <w:tab w:val="left" w:pos="1417"/>
          <w:tab w:val="left" w:pos="2551"/>
          <w:tab w:val="left" w:pos="3968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  <w:t xml:space="preserve">MB </w:t>
      </w:r>
      <w:r>
        <w:rPr>
          <w:rFonts w:ascii="CorpoS" w:hAnsi="CorpoS" w:cs="CorpoS"/>
          <w:color w:val="000000"/>
        </w:rPr>
        <w:t>7194</w:t>
      </w:r>
      <w:r>
        <w:rPr>
          <w:rFonts w:ascii="CorpoS" w:hAnsi="CorpoS" w:cs="CorpoS"/>
          <w:color w:val="000000"/>
        </w:rPr>
        <w:tab/>
        <w:t xml:space="preserve">RAL </w:t>
      </w:r>
      <w:r>
        <w:rPr>
          <w:rFonts w:ascii="CorpoS" w:hAnsi="CorpoS" w:cs="CorpoS"/>
          <w:color w:val="000000"/>
        </w:rPr>
        <w:t>7005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mouse grey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2,030.00</w:t>
      </w:r>
      <w:r>
        <w:rPr>
          <w:rFonts w:ascii="CorpoS" w:hAnsi="CorpoS" w:cs="CorpoS"/>
          <w:color w:val="000000"/>
        </w:rPr>
        <w:tab/>
      </w:r>
    </w:p>
    <w:p w14:paraId="72A0AD3F" w14:textId="0CFA4AEF" w:rsidR="00087148" w:rsidRDefault="00087148" w:rsidP="00087148">
      <w:pPr>
        <w:widowControl w:val="0"/>
        <w:tabs>
          <w:tab w:val="left" w:pos="-14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LZ 5</w:t>
      </w:r>
      <w:r>
        <w:rPr>
          <w:rFonts w:ascii="CorpoS" w:hAnsi="CorpoS" w:cs="CorpoS"/>
          <w:color w:val="000000"/>
        </w:rPr>
        <w:t xml:space="preserve">: </w:t>
      </w:r>
      <w:r>
        <w:rPr>
          <w:rFonts w:ascii="CorpoS" w:hAnsi="CorpoS" w:cs="CorpoS"/>
          <w:color w:val="000000"/>
        </w:rPr>
        <w:t>Air deflectors and cab-side deflectors painted</w:t>
      </w:r>
      <w:r>
        <w:rPr>
          <w:rFonts w:ascii="CorpoS" w:hAnsi="CorpoS" w:cs="CorpoS"/>
          <w:color w:val="000000"/>
        </w:rPr>
        <w:t>/</w:t>
      </w:r>
      <w:r>
        <w:rPr>
          <w:rFonts w:ascii="CorpoS" w:hAnsi="CorpoS" w:cs="CorpoS"/>
          <w:color w:val="000000"/>
        </w:rPr>
        <w:t>40</w:t>
      </w:r>
    </w:p>
    <w:p w14:paraId="19233496" w14:textId="28ECB17E" w:rsidR="00087148" w:rsidRDefault="00087148" w:rsidP="00087148">
      <w:pPr>
        <w:widowControl w:val="0"/>
        <w:tabs>
          <w:tab w:val="left" w:pos="1417"/>
          <w:tab w:val="left" w:pos="2551"/>
          <w:tab w:val="left" w:pos="3968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  <w:t xml:space="preserve">MB </w:t>
      </w:r>
      <w:r>
        <w:rPr>
          <w:rFonts w:ascii="CorpoS" w:hAnsi="CorpoS" w:cs="CorpoS"/>
          <w:color w:val="000000"/>
        </w:rPr>
        <w:t>7194</w:t>
      </w:r>
      <w:r>
        <w:rPr>
          <w:rFonts w:ascii="CorpoS" w:hAnsi="CorpoS" w:cs="CorpoS"/>
          <w:color w:val="000000"/>
        </w:rPr>
        <w:tab/>
        <w:t xml:space="preserve">RAL </w:t>
      </w:r>
      <w:r>
        <w:rPr>
          <w:rFonts w:ascii="CorpoS" w:hAnsi="CorpoS" w:cs="CorpoS"/>
          <w:color w:val="000000"/>
        </w:rPr>
        <w:t>7005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mouse grey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756.00</w:t>
      </w:r>
      <w:r>
        <w:rPr>
          <w:rFonts w:ascii="CorpoS" w:hAnsi="CorpoS" w:cs="CorpoS"/>
          <w:color w:val="000000"/>
        </w:rPr>
        <w:tab/>
      </w:r>
    </w:p>
    <w:bookmarkEnd w:id="2"/>
    <w:p w14:paraId="76A52B24" w14:textId="788DDDE6" w:rsidR="00087148" w:rsidRDefault="00087148" w:rsidP="00087148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3974FD50" w14:textId="599047EF" w:rsidR="00087148" w:rsidRDefault="00087148" w:rsidP="00087148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5826BC01" w14:textId="77777777" w:rsidR="00087148" w:rsidRDefault="00087148" w:rsidP="00087148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color w:val="000000"/>
        </w:rPr>
      </w:pPr>
    </w:p>
    <w:p w14:paraId="61075950" w14:textId="77777777" w:rsidR="00087148" w:rsidRDefault="00087148" w:rsidP="00087148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b/>
          <w:bCs/>
          <w:color w:val="000000"/>
          <w:sz w:val="24"/>
          <w:szCs w:val="24"/>
        </w:rPr>
      </w:pPr>
    </w:p>
    <w:p w14:paraId="71FA41ED" w14:textId="1107212C" w:rsidR="00087148" w:rsidRDefault="00087148" w:rsidP="00087148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  <w:sz w:val="24"/>
          <w:szCs w:val="24"/>
        </w:rPr>
        <w:t>Tyres</w:t>
      </w:r>
    </w:p>
    <w:p w14:paraId="28C02892" w14:textId="67A3C69B" w:rsidR="00087148" w:rsidRDefault="00087148" w:rsidP="00087148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ab/>
      </w:r>
      <w:r>
        <w:rPr>
          <w:rFonts w:ascii="CorpoS" w:hAnsi="CorpoS" w:cs="CorpoS"/>
          <w:b/>
          <w:bCs/>
          <w:color w:val="000000"/>
        </w:rPr>
        <w:t>Amount in EUR</w:t>
      </w:r>
    </w:p>
    <w:p w14:paraId="4662F0F0" w14:textId="4B0A8BB9" w:rsidR="00087148" w:rsidRDefault="00087148" w:rsidP="00087148">
      <w:pPr>
        <w:widowControl w:val="0"/>
        <w:tabs>
          <w:tab w:val="left" w:pos="1417"/>
          <w:tab w:val="left" w:pos="4960"/>
          <w:tab w:val="left" w:pos="6236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bookmarkStart w:id="3" w:name="W_4009_43ac868d6901413482ac0186dcc8cd92"/>
      <w:r>
        <w:rPr>
          <w:rFonts w:ascii="CorpoS" w:hAnsi="CorpoS" w:cs="CorpoS"/>
          <w:color w:val="000000"/>
        </w:rPr>
        <w:t>1st Axle</w:t>
      </w:r>
      <w:r>
        <w:rPr>
          <w:rFonts w:ascii="CorpoS" w:hAnsi="CorpoS" w:cs="CorpoS"/>
          <w:color w:val="000000"/>
        </w:rPr>
        <w:t>: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</w:t>
      </w:r>
      <w:r>
        <w:rPr>
          <w:rFonts w:ascii="CorpoS" w:hAnsi="CorpoS" w:cs="CorpoS"/>
          <w:color w:val="000000"/>
        </w:rPr>
        <w:t xml:space="preserve"> x </w:t>
      </w:r>
      <w:r>
        <w:rPr>
          <w:rFonts w:ascii="CorpoS" w:hAnsi="CorpoS" w:cs="CorpoS"/>
          <w:color w:val="000000"/>
        </w:rPr>
        <w:t>295/80 R 22,5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V18LGA 80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582.00</w:t>
      </w:r>
    </w:p>
    <w:p w14:paraId="5CC1F14A" w14:textId="05F024A3" w:rsidR="00087148" w:rsidRDefault="00087148" w:rsidP="00087148">
      <w:pPr>
        <w:widowControl w:val="0"/>
        <w:tabs>
          <w:tab w:val="left" w:pos="1417"/>
          <w:tab w:val="left" w:pos="496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Michelin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 w:hint="eastAsia"/>
          <w:color w:val="000000"/>
        </w:rPr>
        <w:t> </w:t>
      </w:r>
      <w:r>
        <w:rPr>
          <w:rFonts w:ascii="CorpoS" w:hAnsi="CorpoS" w:cs="CorpoS"/>
          <w:color w:val="000000"/>
        </w:rPr>
        <w:t>Regio RR all pos.</w:t>
      </w:r>
      <w:r>
        <w:rPr>
          <w:rFonts w:ascii="CorpoS" w:hAnsi="CorpoS" w:cs="CorpoS"/>
          <w:color w:val="000000"/>
        </w:rPr>
        <w:tab/>
      </w:r>
    </w:p>
    <w:p w14:paraId="5563343B" w14:textId="565FA954" w:rsidR="00087148" w:rsidRDefault="00087148" w:rsidP="00087148">
      <w:pPr>
        <w:widowControl w:val="0"/>
        <w:tabs>
          <w:tab w:val="left" w:pos="1417"/>
          <w:tab w:val="left" w:pos="4960"/>
          <w:tab w:val="left" w:pos="6236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2nd Axle</w:t>
      </w:r>
      <w:r>
        <w:rPr>
          <w:rFonts w:ascii="CorpoS" w:hAnsi="CorpoS" w:cs="CorpoS"/>
          <w:color w:val="000000"/>
        </w:rPr>
        <w:t>: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4</w:t>
      </w:r>
      <w:r>
        <w:rPr>
          <w:rFonts w:ascii="CorpoS" w:hAnsi="CorpoS" w:cs="CorpoS"/>
          <w:color w:val="000000"/>
        </w:rPr>
        <w:t xml:space="preserve"> x </w:t>
      </w:r>
      <w:r>
        <w:rPr>
          <w:rFonts w:ascii="CorpoS" w:hAnsi="CorpoS" w:cs="CorpoS"/>
          <w:color w:val="000000"/>
        </w:rPr>
        <w:t>295/80 R 22,5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V18LIA 80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1,196.00</w:t>
      </w:r>
    </w:p>
    <w:p w14:paraId="59D7AC59" w14:textId="2E180C71" w:rsidR="00087148" w:rsidRDefault="00087148" w:rsidP="00087148">
      <w:pPr>
        <w:widowControl w:val="0"/>
        <w:tabs>
          <w:tab w:val="left" w:pos="1417"/>
          <w:tab w:val="left" w:pos="496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Michelin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 w:hint="eastAsia"/>
          <w:color w:val="000000"/>
        </w:rPr>
        <w:t> </w:t>
      </w:r>
      <w:r>
        <w:rPr>
          <w:rFonts w:ascii="CorpoS" w:hAnsi="CorpoS" w:cs="CorpoS"/>
          <w:color w:val="000000"/>
        </w:rPr>
        <w:t>Regio RR drive</w:t>
      </w:r>
      <w:r>
        <w:rPr>
          <w:rFonts w:ascii="CorpoS" w:hAnsi="CorpoS" w:cs="CorpoS"/>
          <w:color w:val="000000"/>
        </w:rPr>
        <w:tab/>
      </w:r>
    </w:p>
    <w:p w14:paraId="6EE12C19" w14:textId="733ED528" w:rsidR="00087148" w:rsidRDefault="00087148" w:rsidP="00087148">
      <w:pPr>
        <w:widowControl w:val="0"/>
        <w:tabs>
          <w:tab w:val="left" w:pos="1417"/>
          <w:tab w:val="left" w:pos="4960"/>
          <w:tab w:val="left" w:pos="6236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3rd Axle</w:t>
      </w:r>
      <w:r>
        <w:rPr>
          <w:rFonts w:ascii="CorpoS" w:hAnsi="CorpoS" w:cs="CorpoS"/>
          <w:color w:val="000000"/>
        </w:rPr>
        <w:t>: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4</w:t>
      </w:r>
      <w:r>
        <w:rPr>
          <w:rFonts w:ascii="CorpoS" w:hAnsi="CorpoS" w:cs="CorpoS"/>
          <w:color w:val="000000"/>
        </w:rPr>
        <w:t xml:space="preserve"> x </w:t>
      </w:r>
      <w:r>
        <w:rPr>
          <w:rFonts w:ascii="CorpoS" w:hAnsi="CorpoS" w:cs="CorpoS"/>
          <w:color w:val="000000"/>
        </w:rPr>
        <w:t>295/80 R 22,5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V18LGA 80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1,164.00</w:t>
      </w:r>
    </w:p>
    <w:p w14:paraId="4F65AAB9" w14:textId="593EEFFE" w:rsidR="00087148" w:rsidRDefault="00087148" w:rsidP="00087148">
      <w:pPr>
        <w:widowControl w:val="0"/>
        <w:tabs>
          <w:tab w:val="left" w:pos="1417"/>
          <w:tab w:val="left" w:pos="496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Michelin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 w:hint="eastAsia"/>
          <w:color w:val="000000"/>
        </w:rPr>
        <w:t> </w:t>
      </w:r>
      <w:r>
        <w:rPr>
          <w:rFonts w:ascii="CorpoS" w:hAnsi="CorpoS" w:cs="CorpoS"/>
          <w:color w:val="000000"/>
        </w:rPr>
        <w:t>Regio RR all pos.</w:t>
      </w:r>
      <w:r>
        <w:rPr>
          <w:rFonts w:ascii="CorpoS" w:hAnsi="CorpoS" w:cs="CorpoS"/>
          <w:color w:val="000000"/>
        </w:rPr>
        <w:tab/>
      </w:r>
    </w:p>
    <w:bookmarkEnd w:id="3"/>
    <w:p w14:paraId="0A536DED" w14:textId="413035E4" w:rsidR="00087148" w:rsidRDefault="00087148" w:rsidP="00087148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3DACD418" w14:textId="31B7DF15" w:rsidR="00087148" w:rsidRDefault="00087148" w:rsidP="00087148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2A5182FF" w14:textId="77777777" w:rsidR="00087148" w:rsidRDefault="00087148" w:rsidP="00087148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color w:val="000000"/>
          <w:sz w:val="24"/>
          <w:szCs w:val="24"/>
        </w:rPr>
      </w:pPr>
    </w:p>
    <w:p w14:paraId="141B4828" w14:textId="77777777" w:rsidR="00087148" w:rsidRDefault="00087148" w:rsidP="00087148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color w:val="000000"/>
          <w:sz w:val="24"/>
          <w:szCs w:val="24"/>
        </w:rPr>
      </w:pPr>
    </w:p>
    <w:p w14:paraId="75ABE000" w14:textId="77777777" w:rsidR="00087148" w:rsidRDefault="00087148" w:rsidP="00087148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  <w:sz w:val="24"/>
          <w:szCs w:val="24"/>
        </w:rPr>
        <w:t>Vehicle equipment</w:t>
      </w:r>
    </w:p>
    <w:p w14:paraId="5DBD460D" w14:textId="5D94D4E3" w:rsidR="00087148" w:rsidRDefault="00087148" w:rsidP="00087148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ab/>
      </w:r>
      <w:r>
        <w:rPr>
          <w:rFonts w:ascii="CorpoS" w:hAnsi="CorpoS" w:cs="CorpoS"/>
          <w:b/>
          <w:bCs/>
          <w:color w:val="000000"/>
        </w:rPr>
        <w:t>Amount in EUR</w:t>
      </w:r>
    </w:p>
    <w:p w14:paraId="41B01B15" w14:textId="3D20B125" w:rsidR="00087148" w:rsidRDefault="00087148" w:rsidP="00087148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bookmarkStart w:id="4" w:name="W_4053_256f8f4286224ebaa901aa5562ad41de"/>
    </w:p>
    <w:p w14:paraId="1C0BCB53" w14:textId="727CD9C5" w:rsidR="00087148" w:rsidRDefault="00087148" w:rsidP="00087148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National Version</w:t>
      </w:r>
    </w:p>
    <w:p w14:paraId="0B83E8B3" w14:textId="384CD50C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*&gt;&gt;&gt;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Basetype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19771C4" w14:textId="6CB34007" w:rsidR="00087148" w:rsidRDefault="00087148" w:rsidP="00087148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09F45E9F" w14:textId="0EF0E29E" w:rsidR="00087148" w:rsidRDefault="00087148" w:rsidP="00087148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Chassis version</w:t>
      </w:r>
    </w:p>
    <w:p w14:paraId="7EDEBB3F" w14:textId="6A837BA6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lastRenderedPageBreak/>
        <w:t>V1I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Actros BM964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8BF0BEF" w14:textId="0FB70465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V1W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2C511D8" w14:textId="7C9E6C24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C1P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Wheelbase 3450 mm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669308A" w14:textId="6ED0DB6E" w:rsidR="00087148" w:rsidRDefault="00087148" w:rsidP="00087148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2C77E1F2" w14:textId="7E9013AF" w:rsidR="00087148" w:rsidRDefault="00087148" w:rsidP="00087148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Axle load distribution</w:t>
      </w:r>
    </w:p>
    <w:p w14:paraId="0E23C327" w14:textId="41C25280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W4B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Weight variant 27.5 t (7.5/10.0/10.0)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7F67356" w14:textId="41548C08" w:rsidR="00087148" w:rsidRDefault="00087148" w:rsidP="00087148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54B394F0" w14:textId="73E14671" w:rsidR="00087148" w:rsidRDefault="00087148" w:rsidP="00087148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Engine</w:t>
      </w:r>
    </w:p>
    <w:p w14:paraId="0865AE35" w14:textId="1FEAD6E0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M3D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Eng. OM471,inline 6, 12.8 l, 375kW (510hp),2500 Nm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A7B905B" w14:textId="59B37665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M5D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3. Engine generation OM471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5,972.00</w:t>
      </w:r>
    </w:p>
    <w:p w14:paraId="12EA498C" w14:textId="0375812F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Z5E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OM 471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CBA4DEF" w14:textId="51DA2D21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M4X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Engine version Euro VI, 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B0E8246" w14:textId="1C5A28B9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M4Y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Certification according to ECE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562ECCD" w14:textId="08FBE9CE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M8B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Air intake behind cab, mounted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FD60363" w14:textId="08D67D90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M8Y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Fuel pre-filter, chassis-mounted, additional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680.00</w:t>
      </w:r>
    </w:p>
    <w:p w14:paraId="229A7974" w14:textId="068FCA67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M7T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Water pump, governed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1913B6B" w14:textId="32EBC126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M5V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High Performance Engine Brake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816.00</w:t>
      </w:r>
    </w:p>
    <w:p w14:paraId="6BF80848" w14:textId="3D0FFA7F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M6R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Air compressor, two-stage, deactivatable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D77BEC5" w14:textId="4BE85096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M0A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Engine mounts, reinforced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AB4E8CE" w14:textId="5BF62C16" w:rsidR="00087148" w:rsidRDefault="00087148" w:rsidP="00087148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2953F2F7" w14:textId="5F991492" w:rsidR="00087148" w:rsidRDefault="00087148" w:rsidP="00087148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Clutch &amp; transmission</w:t>
      </w:r>
    </w:p>
    <w:p w14:paraId="149CB630" w14:textId="04BA6180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G5A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Single-disc clutch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5157D21" w14:textId="721BCD49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G2E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Transmission G 281-12/14.93-1.0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5D0AD2E" w14:textId="4E63B8A9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N6Z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Transmission oil cooling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D2CB8F4" w14:textId="12A5618A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G0R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Transmission support arms, optimised for removal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9C4A2BB" w14:textId="52C96326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G5G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Mercedes PowerShift 3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E499442" w14:textId="0DC95E72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G5L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PowerShift Advanced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C720A8B" w14:textId="6549549E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G0K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Drive program, economy/power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D85B2D0" w14:textId="092CA058" w:rsidR="00087148" w:rsidRDefault="00087148" w:rsidP="00087148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3D29CECC" w14:textId="5F1076BC" w:rsidR="00087148" w:rsidRDefault="00087148" w:rsidP="00087148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Axles &amp; suspension</w:t>
      </w:r>
    </w:p>
    <w:p w14:paraId="07EF3E0E" w14:textId="65CDA629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A1Y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Front axle, straight version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051E19F" w14:textId="05663A49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A1C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Front axle 7.5 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EB6DD09" w14:textId="3ED063AB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A2I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Rear axle, crown wheel 485, hypoid, 13.0 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6D4F31B" w14:textId="7962EBBD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A4K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Trail. axle 10 t, de-loadable, liftable,twin tyres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F3046CD" w14:textId="013F01ED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A5C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Axle ratio i = 2.733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E59D113" w14:textId="715BE312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Q1S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Front spring, 7.5 t, 2-leaf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0EEFE11" w14:textId="44E87379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Q3Z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Lowered frame, with residual bellow pressure ctrl.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564.00</w:t>
      </w:r>
    </w:p>
    <w:p w14:paraId="485109C9" w14:textId="2F45B39B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C6Q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Stabiliser, front axle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1A9DDEA" w14:textId="78C07569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J3Z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Axle load measuring device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665.00</w:t>
      </w:r>
    </w:p>
    <w:p w14:paraId="620540B1" w14:textId="1C4377EA" w:rsidR="00087148" w:rsidRDefault="00087148" w:rsidP="00087148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7E8FAF7F" w14:textId="5B3A39B3" w:rsidR="00087148" w:rsidRDefault="00087148" w:rsidP="00087148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Wheels &amp; tyres</w:t>
      </w:r>
    </w:p>
    <w:p w14:paraId="694C9C3C" w14:textId="2269F04D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lastRenderedPageBreak/>
        <w:t>R2F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Light-alloy wheels, 8.25 x 22.5, Speedline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5,534.00</w:t>
      </w:r>
    </w:p>
    <w:p w14:paraId="3FDD7E9F" w14:textId="7B958A5A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1.A.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V18LGA 80   2x   295/80 R 22,5   Regio RR all pos.   Michelin   X Multi Energy 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582.00</w:t>
      </w:r>
    </w:p>
    <w:p w14:paraId="3F0293DC" w14:textId="615E9DD9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2.A.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V18LIA 80   4x   295/80 R 22,5   Regio RR drive   Michelin   X MULTI Energy 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1,196.00</w:t>
      </w:r>
    </w:p>
    <w:p w14:paraId="231B1E1C" w14:textId="4592E400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3.A.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V18LGA 80   4x   295/80 R 22,5   Regio RR all pos.   Michelin   X Multi Energy 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1,164.00</w:t>
      </w:r>
    </w:p>
    <w:p w14:paraId="3801430F" w14:textId="1397969F" w:rsidR="00087148" w:rsidRDefault="00087148" w:rsidP="00087148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2376607B" w14:textId="35B43CCA" w:rsidR="00087148" w:rsidRDefault="00087148" w:rsidP="00087148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Frame and components attached to frame</w:t>
      </w:r>
    </w:p>
    <w:p w14:paraId="0F6013D8" w14:textId="26547175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C5B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Step plate above frame, partial cover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26998E2" w14:textId="1C7DFC20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C0A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Frame overhang 750 mm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B619547" w14:textId="69E21696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C6C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Steering, single-circuit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12B4047" w14:textId="7A43A7D5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C6I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Power steering pump, controlled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336.00</w:t>
      </w:r>
    </w:p>
    <w:p w14:paraId="30067AFE" w14:textId="5A95F7DE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C7I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Battery carrier cover, lockable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58.00</w:t>
      </w:r>
    </w:p>
    <w:p w14:paraId="023659F5" w14:textId="3BA9142B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C7J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Battery carrier, batteries side by side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4B73B04" w14:textId="42841095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K0T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Main tank, left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903644F" w14:textId="575D1909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K1I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Tank, 290 l, left, 650 x 700 x 750 mm, aluminium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CC3FE40" w14:textId="1BBBF8C0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K3V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AdBlue tank, 60 l, left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DF48DD8" w14:textId="02238095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K5M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Tanks, lockable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102.00</w:t>
      </w:r>
    </w:p>
    <w:p w14:paraId="2FE426A7" w14:textId="45ED6015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K5Q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Fuel screen, tank filler neck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63.00</w:t>
      </w:r>
    </w:p>
    <w:p w14:paraId="4F03810E" w14:textId="3941E4C4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K5S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Protective cap for AdBlue metering system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70.00</w:t>
      </w:r>
    </w:p>
    <w:p w14:paraId="415996D6" w14:textId="6C26E3CC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Z4O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Tank cross-section, narrow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C2941C1" w14:textId="65A2455A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Z4R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Tank cross-section, high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CBFDFC3" w14:textId="76D73472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K7N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Exhaust system, outlet to left, under 30 degrees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864.00</w:t>
      </w:r>
    </w:p>
    <w:p w14:paraId="4E215D18" w14:textId="6E8A8D51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U2G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Exhaust box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6088AE9" w14:textId="0CF4A3D9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C8C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Rear wing, 2500 mm vehicle width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721F4A0E" w14:textId="5B66C7B5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C8H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Wing, 3-piece, with EC splash guard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1,521.00</w:t>
      </w:r>
    </w:p>
    <w:p w14:paraId="37B4EBF0" w14:textId="12CFC8DA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C8I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Splash guard (EC), front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108.00</w:t>
      </w:r>
    </w:p>
    <w:p w14:paraId="242AF98C" w14:textId="4D599458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C7F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Front underride guard (ECE), aluminium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3C75C05" w14:textId="14CD2FC0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F7B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Bumper, with steel corners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3F5414E" w14:textId="506B8E26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F7C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Bumper centre section with towing eyes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3BE6410" w14:textId="3E2F0FA1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Q4X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Fifth wheel coupling, manually lubricated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63C0EC4" w14:textId="27791ABB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Q5Q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Fifth wheel coupling, standard, Jost JSK 37C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1,772.00</w:t>
      </w:r>
    </w:p>
    <w:p w14:paraId="29982824" w14:textId="17519C3C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Q5Y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Drive-on ramp/coupling aid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382.00</w:t>
      </w:r>
    </w:p>
    <w:p w14:paraId="6B77B75B" w14:textId="0B8204BD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Q6D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Mounting plate, 40 mm, 20 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655.00</w:t>
      </w:r>
    </w:p>
    <w:p w14:paraId="7BC4DEF6" w14:textId="135A455B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Q6W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5th-wheel bracket, w/ hole pattern, raised, H=50mm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2B947FC" w14:textId="599E8ED5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Q4K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Fifth wheel coupling height = 185 mm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909D9EB" w14:textId="4AD60473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H2J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Fifth-wheel lead +950 mm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BCA7618" w14:textId="0E7880D1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Q0W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Fifth-wheel coupling ex factory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DFFDC06" w14:textId="2260ABAB" w:rsidR="00087148" w:rsidRDefault="00087148" w:rsidP="00087148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4BA8935E" w14:textId="4CC92F74" w:rsidR="00087148" w:rsidRDefault="00087148" w:rsidP="00087148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lastRenderedPageBreak/>
        <w:t>Brake system</w:t>
      </w:r>
    </w:p>
    <w:p w14:paraId="1D2A580A" w14:textId="7EC297E3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B2A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Disc brakes on front and rear axle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772C027" w14:textId="6BD3C548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B1B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Electronic braking system with ABS and ASR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149BDB4" w14:textId="069E3D7A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B1F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Heating, electronic air-processing unit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181.00</w:t>
      </w:r>
    </w:p>
    <w:p w14:paraId="5ED8535A" w14:textId="376DE85E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B1H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Electr. compressed air supply and control, centre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DB5BEC2" w14:textId="716B4C83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B4M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Air reservoir, steel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DAB2C5C" w14:textId="5429833D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B5I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Brake and electrical connections, high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80B5DB4" w14:textId="0BED399C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B2X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Parking brake, electronic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63EC9DC" w14:textId="642F02BE" w:rsidR="00087148" w:rsidRDefault="00087148" w:rsidP="00087148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11D2F33D" w14:textId="2DCD59D1" w:rsidR="00087148" w:rsidRDefault="00087148" w:rsidP="00087148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Cab exterior</w:t>
      </w:r>
    </w:p>
    <w:p w14:paraId="64CA175E" w14:textId="22F3A834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F1I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L-cab StreamSpace, 2.50 m, level floor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18,940.00</w:t>
      </w:r>
    </w:p>
    <w:p w14:paraId="039147C7" w14:textId="26994C0E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F1R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L-cab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0D55CC7" w14:textId="19CE9451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F2A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Floor variant, flat floor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7B600097" w14:textId="6D67A571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F2H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 width 2.50 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D0FB200" w14:textId="3CC465EE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F2P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Cab, 765 mm attachment height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E53693B" w14:textId="35BCC876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F2W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StreamSpace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025E253" w14:textId="72FCEA73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F4H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 rear wall, without window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56CB8FC" w14:textId="3C70BF1A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F3C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 mountings, comfort, air-sprung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1,309.00</w:t>
      </w:r>
    </w:p>
    <w:p w14:paraId="69AFDD4F" w14:textId="0B9307CF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F3Y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 tilting mechanism, electrohydraulic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963.00</w:t>
      </w:r>
    </w:p>
    <w:p w14:paraId="487D0FEA" w14:textId="4F670214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F6D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Windscreen, tinted, with filter band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617911C" w14:textId="7197ED38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F8V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Light sensor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BD1ED92" w14:textId="0158362C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F8W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Rain sensor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704B8123" w14:textId="7ACCABB6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D8M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Sliding/tilting sunroof, electric, glass version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212.00</w:t>
      </w:r>
    </w:p>
    <w:p w14:paraId="239FD88F" w14:textId="0C917513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F4X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Stowage compartment exterior flap, left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1EEA323" w14:textId="575E3636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F4Y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Stowage compartment exterior flap, right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C3D7649" w14:textId="34169200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F4Z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Stowage locker, left, under cab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674.00</w:t>
      </w:r>
    </w:p>
    <w:p w14:paraId="4CB981B3" w14:textId="74E9EB04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C5D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Step, behind cab, left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FD2AAE5" w14:textId="314E84B3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F7T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Door extension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4183FF8" w14:textId="4AD02DDB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F7X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 entrance, left/right, rigid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5FAC2FD" w14:textId="2F6B0A74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F0X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Mirror cover, on-road vehicle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FBEBF8C" w14:textId="7BCBAEFB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F6I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Front mirror, heated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194.00</w:t>
      </w:r>
    </w:p>
    <w:p w14:paraId="6F4D8421" w14:textId="283B8446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F6L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Main mirror, manoeuvring setting, co-driver's side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187.00</w:t>
      </w:r>
    </w:p>
    <w:p w14:paraId="2A11A52A" w14:textId="6C5D6F9E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F5L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Sun visor, exterior, transparent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603.00</w:t>
      </w:r>
    </w:p>
    <w:p w14:paraId="6E57B6A8" w14:textId="5B8A9D4B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F5B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Air deflector, snap-in, with cab side deflectors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3,239.00</w:t>
      </w:r>
    </w:p>
    <w:p w14:paraId="097E9868" w14:textId="6FB90A5F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F5K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Air deflectors, loose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281.00</w:t>
      </w:r>
    </w:p>
    <w:p w14:paraId="018090C9" w14:textId="7DA2C01E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F5Y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A-pillar trim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E3B186A" w14:textId="07DC90C7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F6R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Air horns, cab roof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679.00</w:t>
      </w:r>
    </w:p>
    <w:p w14:paraId="69421B92" w14:textId="0CD193FD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F0F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Side module, N3 vehicle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E144DDA" w14:textId="3861005E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F8B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 remote control keys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291.00</w:t>
      </w:r>
    </w:p>
    <w:p w14:paraId="1535A739" w14:textId="1E65B2D9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F8E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Locking system, with central locking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0E2A54F" w14:textId="241608F3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lastRenderedPageBreak/>
        <w:t>F8F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Extended central locking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200.00</w:t>
      </w:r>
    </w:p>
    <w:p w14:paraId="2C12D053" w14:textId="0093F50E" w:rsidR="00087148" w:rsidRDefault="00087148" w:rsidP="00087148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68CEBA4B" w14:textId="585450FC" w:rsidR="00087148" w:rsidRDefault="00087148" w:rsidP="00087148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Cab interior</w:t>
      </w:r>
    </w:p>
    <w:p w14:paraId="5DCDCDA6" w14:textId="57F6D70D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D1D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Driver's suspension seat, ventilated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2,067.00</w:t>
      </w:r>
    </w:p>
    <w:p w14:paraId="0FDCCD1A" w14:textId="549DBFBA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D1P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Co-driver's suspension seat, comfort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1,960.00</w:t>
      </w:r>
    </w:p>
    <w:p w14:paraId="09A12ADF" w14:textId="1B313944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D2M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Co-driver's seat backrest, release mechanism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128A8E9" w14:textId="0C5601F4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D2N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Driver's seat backrest, release mechanism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C651998" w14:textId="69327205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D2W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Armrests on both sides, co-driver's seat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1066BC2" w14:textId="38347CEB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D2Y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Seat belt monitor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222.00</w:t>
      </w:r>
    </w:p>
    <w:p w14:paraId="3C962606" w14:textId="05A734AF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D3K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Seat cover, Dinamica, black, driver`s seat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81D10F8" w14:textId="361BB91C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D3L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Seat cover, Dinamica, black, co-driver`s seat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204.00</w:t>
      </w:r>
    </w:p>
    <w:p w14:paraId="06EC0574" w14:textId="723E01A0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D8X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Seat base, low, 40 mm lower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132.00</w:t>
      </w:r>
    </w:p>
    <w:p w14:paraId="3D63D738" w14:textId="0D1A7F62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J4X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Belt warning w/ seat occup. detection, co-driver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433.00</w:t>
      </w:r>
    </w:p>
    <w:p w14:paraId="2DB23083" w14:textId="76726F32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D3B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Luxury bed, bottom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9CD6D0D" w14:textId="2C6125EE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D4J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Mattress, ExtraPremiumComfort, bottom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500.00</w:t>
      </w:r>
    </w:p>
    <w:p w14:paraId="2DA1F70D" w14:textId="44E0E814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D9A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Pre-installation luxury bed, top, wide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787BB5E" w14:textId="0DC63195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D0A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Leather steering wheel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C9A00EC" w14:textId="7C7BA7DE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S3A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Airbag, driver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1E795AD" w14:textId="33790420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D5Z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Carpet, engine tunnel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C50DF7B" w14:textId="0007E286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D4S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Roller sunblind, 1-piece, electric, windscreen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589.00</w:t>
      </w:r>
    </w:p>
    <w:p w14:paraId="11ADD280" w14:textId="1C28D5EA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D4Z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Sunblind, side, driver's and co-driver's side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189.00</w:t>
      </w:r>
    </w:p>
    <w:p w14:paraId="0872AE13" w14:textId="2B8843DF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J1Z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Speedometer, deletion, tachograph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-41.00</w:t>
      </w:r>
    </w:p>
    <w:p w14:paraId="2B7E9057" w14:textId="082F0F7B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E6Z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Reversing buzzer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232.00</w:t>
      </w:r>
    </w:p>
    <w:p w14:paraId="55C1F84C" w14:textId="6E5B968A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J6E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Multimedia Cockpit Interactive 2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2,781.00</w:t>
      </w:r>
    </w:p>
    <w:p w14:paraId="477D62A4" w14:textId="380893EB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J8G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Remote Truck 3.0 App pre-installation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100.00</w:t>
      </w:r>
    </w:p>
    <w:p w14:paraId="3599727E" w14:textId="296FBCC9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J2K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Speaker, 2-way system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114.00</w:t>
      </w:r>
    </w:p>
    <w:p w14:paraId="2DD88B05" w14:textId="237E5C5E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J7A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Truck Data Center 8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1,214.00</w:t>
      </w:r>
    </w:p>
    <w:p w14:paraId="4EBCAB13" w14:textId="415D9813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J8U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Pre-installation for Truck Data Center 8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336.00</w:t>
      </w:r>
    </w:p>
    <w:p w14:paraId="32FE9473" w14:textId="627E9B0A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O0T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TruckLive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F0DC38E" w14:textId="6BE64809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J5P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Wireless charger for mobile phones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687.00</w:t>
      </w:r>
    </w:p>
    <w:p w14:paraId="27C75147" w14:textId="24464174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E3L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Socket, 24 V/15 A, co-driver footwell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BAC8D48" w14:textId="08DB57CA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E8D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USB-C con., in side wall stowage comp., left 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9E3C64A" w14:textId="71E0A97C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E8E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USB-C con., in side wall stowage comp., right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3CF990F" w14:textId="16DB92B1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D5E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LED ambient lighting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330.00</w:t>
      </w:r>
    </w:p>
    <w:p w14:paraId="51515EAA" w14:textId="0F55E71A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D6M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Auxiliary hot water heater, cab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2,619.00</w:t>
      </w:r>
    </w:p>
    <w:p w14:paraId="53AB537A" w14:textId="2F98B2F2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D6I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Residual engine heat utilisation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C47A2D2" w14:textId="7C621223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D6V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Noise and heat insulation of cab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564.00</w:t>
      </w:r>
    </w:p>
    <w:p w14:paraId="378E21F3" w14:textId="4B4DD19C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D6C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Auxiliary air conditioning, electric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733AE8E" w14:textId="75F68F53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D6G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Automatic climate control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623BD40" w14:textId="1DA3C96F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D7F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Stowage flaps, above windscreen, one lockable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87DAF34" w14:textId="7B43793C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lastRenderedPageBreak/>
        <w:t>D7G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Stowage compartment lid, driver and co-driver side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62DC6DF" w14:textId="50BA79DE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D7I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Stowage trays for stowage compartments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115.00</w:t>
      </w:r>
    </w:p>
    <w:p w14:paraId="6F227BFE" w14:textId="29D215F8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D7J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Drawers, under bed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895.00</w:t>
      </w:r>
    </w:p>
    <w:p w14:paraId="7240CDC4" w14:textId="19AE784A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D7K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Drawer, under dash support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3CB41D3" w14:textId="0BE61FB8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D7V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Table, on co-driver's side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15121F8" w14:textId="443D4529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Y1X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Pull-out refrigerator, under bed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1,930.00</w:t>
      </w:r>
    </w:p>
    <w:p w14:paraId="60F170B1" w14:textId="7EF45FEF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D0S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Compressed-air connection, in cab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FD8AE2D" w14:textId="18460F38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D5R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TrendLine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2,045.00</w:t>
      </w:r>
    </w:p>
    <w:p w14:paraId="71684205" w14:textId="76410F6B" w:rsidR="00087148" w:rsidRDefault="00087148" w:rsidP="00087148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47B9A616" w14:textId="57CD151D" w:rsidR="00087148" w:rsidRDefault="00087148" w:rsidP="00087148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Electrics / electronics</w:t>
      </w:r>
    </w:p>
    <w:p w14:paraId="382585F7" w14:textId="2CC11AC4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E1Z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AGM-Batteries, 2 x 12 V/220 Ah, maintenance-free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AEA19CD" w14:textId="29AE29E4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E1N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Alternator 28 V/100 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906C954" w14:textId="7D97CB7F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E5A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No. 1 switch, for non-MB body electrics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28BE873" w14:textId="38193039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E5B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No. 2 switch, for non-MB body electrics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152.00</w:t>
      </w:r>
    </w:p>
    <w:p w14:paraId="772D8C98" w14:textId="5025C73F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E7F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Cable remote control for air suspension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DF73D49" w14:textId="44357E0D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E3W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PSM, 2nd generation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797.00</w:t>
      </w:r>
    </w:p>
    <w:p w14:paraId="5A2BD525" w14:textId="45BB6956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E4C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Additional functions, for body manufacturer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121.00</w:t>
      </w:r>
    </w:p>
    <w:p w14:paraId="07535B8D" w14:textId="1460BC43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E6A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Trailer socket, 24 V, 15-pin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C2124A1" w14:textId="65A12E93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E6E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Adapter, 15-pin to 2x7-pin socket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556.00</w:t>
      </w:r>
    </w:p>
    <w:p w14:paraId="59069477" w14:textId="7028EC29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L1C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LED daytime running lamps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4A8F5B2" w14:textId="6953245A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L1D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Automatic main/dipped beam and cornering light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3261E4E" w14:textId="06B71E86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L1G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LED main headlamps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D799B24" w14:textId="2C14FF78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L1M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LED fog lamps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492.00</w:t>
      </w:r>
    </w:p>
    <w:p w14:paraId="3F6E1453" w14:textId="6E3CB23D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L1P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LED tail lights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ADC2B06" w14:textId="30117BC6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L3K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 LED work light, cab rear wall, top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458.00</w:t>
      </w:r>
    </w:p>
    <w:p w14:paraId="79CB56DA" w14:textId="3F11D6E5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L2H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Side marker lamps, flashing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A39C2B0" w14:textId="29988987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L1W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LED turn signals in light signature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5AB59ED" w14:textId="27ACDA23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L0A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Illumination regulation, in acc. with UN-R 48.06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E2AE5C2" w14:textId="423B5912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S5A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Speed limiter, 90 km/h (56 mph), ECE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8E50634" w14:textId="428E5955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S1D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Stability Control Assist (ESP)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1,458.00</w:t>
      </w:r>
    </w:p>
    <w:p w14:paraId="1E65493A" w14:textId="27851FA2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S1H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Lane Keeping Assist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E5ABDE0" w14:textId="633A8D6A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S1I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Proximity Control Assist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43FA625" w14:textId="6F3AB023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S1L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Attention Assist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350B8A3" w14:textId="564AD852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S2H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Active Sideguard Assist 2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2CF2A4C" w14:textId="78B0C110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S2L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Frontguard Assist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0BF1E27" w14:textId="49AE4A73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S2N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Active Brake Assist 6 Plus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72F8251B" w14:textId="3A9C3388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S5Z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Cruise control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DAECE96" w14:textId="3122E19C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E4W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Starting-off aid, speed limit 30 km/h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819.00</w:t>
      </w:r>
    </w:p>
    <w:p w14:paraId="19017C31" w14:textId="17CEA6F3" w:rsidR="00087148" w:rsidRDefault="00087148" w:rsidP="00087148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69061E3E" w14:textId="117D2ACB" w:rsidR="00087148" w:rsidRDefault="00087148" w:rsidP="00087148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Additional scopes</w:t>
      </w:r>
    </w:p>
    <w:p w14:paraId="2AC32470" w14:textId="22A5E578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lastRenderedPageBreak/>
        <w:t>O3C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Safety Package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5,127.00</w:t>
      </w:r>
    </w:p>
    <w:p w14:paraId="730A56B1" w14:textId="377FF409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O3J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Climate Package, with noise/heat insulation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6,601.00</w:t>
      </w:r>
    </w:p>
    <w:p w14:paraId="74C7491B" w14:textId="2E8023B1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OYL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Storage Package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1,015.00</w:t>
      </w:r>
    </w:p>
    <w:p w14:paraId="6E01D242" w14:textId="71F3EE03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OYN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Sight Package, with LED main headlamps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3,393.00</w:t>
      </w:r>
    </w:p>
    <w:p w14:paraId="3B566203" w14:textId="41A6FAF6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OYR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Active safety pack Overseas plus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5,071.00</w:t>
      </w:r>
    </w:p>
    <w:p w14:paraId="0049B2A9" w14:textId="32497583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M0C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Bottom shell to prevent swirling-up of dust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905FF23" w14:textId="69FBE901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M0Q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Noise regulation acc. to UN-R 51.03, phase 2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EBAD0A7" w14:textId="01BE8AD5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M0U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Noise encapsulation, special package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1,396.00</w:t>
      </w:r>
    </w:p>
    <w:p w14:paraId="73DF2184" w14:textId="257BDC0A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S8C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Hazard warning triangle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25.00</w:t>
      </w:r>
    </w:p>
    <w:p w14:paraId="5036D730" w14:textId="58BCF68B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S8D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Warning lamp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38.00</w:t>
      </w:r>
    </w:p>
    <w:p w14:paraId="79539AD7" w14:textId="4E8A16A3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Y4Z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Compressed-air gun, with hose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8E08982" w14:textId="178C1392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*K5Y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Initial filling, additional 30 litres of fuel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72.00</w:t>
      </w:r>
    </w:p>
    <w:p w14:paraId="6D458870" w14:textId="3A3FA73E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O3K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Active Safety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7D95838" w14:textId="2EF90600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OWY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Interior measures upgrade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394.00</w:t>
      </w:r>
    </w:p>
    <w:p w14:paraId="2B075584" w14:textId="60C8D506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V0S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Vehicle class N3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F464281" w14:textId="408AFECD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V8B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Chassis number FIN with model year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225DF02" w14:textId="46A13591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X3W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Powertrain warranty as per T and Cs 3yrs/450,000km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09C666A" w14:textId="1B7C56AE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*Y3L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Preservation for transport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305.00</w:t>
      </w:r>
    </w:p>
    <w:p w14:paraId="5F1F3E70" w14:textId="0B36DED4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V3L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Actros BM964 model generation 5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E690F3C" w14:textId="5619BE4B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V8X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Model year 7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66561AF" w14:textId="6D694F53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V9F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Technical changes model year April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0490DBD" w14:textId="7AD0BF1B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X2A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Model identification, acc. to weight variant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94026A7" w14:textId="69C21F64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X2I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Model plate, export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A30A053" w14:textId="653057AD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X4B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Instrument/labels/documentation, Korean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AC8012E" w14:textId="649C230D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U3S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3rd-generation electronics architecture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98FAD7A" w14:textId="54DE2ED8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Y6A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Country-specific version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479476E" w14:textId="22223474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Z5X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Left-hand drive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DBCD929" w14:textId="62503112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Z5Y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Vehicle, for right-side traffic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13549D9" w14:textId="400A544D" w:rsidR="00087148" w:rsidRDefault="00087148" w:rsidP="00087148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345EDD9A" w14:textId="766ABBDF" w:rsidR="00087148" w:rsidRDefault="00087148" w:rsidP="00087148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Internal Codes</w:t>
      </w:r>
    </w:p>
    <w:p w14:paraId="366839A2" w14:textId="2E6BF0C5" w:rsidR="00087148" w:rsidRDefault="00087148" w:rsidP="000871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*Z7L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Exterior mirrors, painted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bookmarkEnd w:id="4"/>
    <w:p w14:paraId="2984AD8A" w14:textId="5341D5E2" w:rsidR="00087148" w:rsidRDefault="00087148" w:rsidP="00087148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62023D3B" w14:textId="58C25205" w:rsidR="00087148" w:rsidRDefault="00087148" w:rsidP="00087148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Additional equipment</w:t>
      </w:r>
    </w:p>
    <w:p w14:paraId="635EE281" w14:textId="78B87DE2" w:rsidR="00087148" w:rsidRDefault="00087148" w:rsidP="00087148">
      <w:pPr>
        <w:keepNext/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  <w:lang w:eastAsia="zh-CN"/>
        </w:rPr>
      </w:pPr>
      <w:bookmarkStart w:id="5" w:name="W_4083_d9a1e079e4cb44bda8b4e93d74f5468f"/>
      <w:r>
        <w:t>*D2J</w:t>
      </w:r>
      <w:r>
        <w:rPr>
          <w:rFonts w:ascii="CorpoS" w:hAnsi="CorpoS" w:cs="CorpoS"/>
          <w:color w:val="000000"/>
        </w:rPr>
        <w:tab/>
      </w:r>
      <w:r>
        <w:t>Korea Seat belt (TBD)</w:t>
      </w:r>
      <w:r>
        <w:rPr>
          <w:rFonts w:ascii="CorpoS" w:hAnsi="CorpoS" w:cs="CorpoS"/>
          <w:color w:val="000000"/>
        </w:rPr>
        <w:tab/>
      </w:r>
      <w:r>
        <w:t>2,082.00</w:t>
      </w:r>
    </w:p>
    <w:p w14:paraId="0AF3DFD2" w14:textId="7237CE1A" w:rsidR="00087148" w:rsidRDefault="00087148" w:rsidP="00087148">
      <w:pPr>
        <w:keepNext/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  <w:lang w:eastAsia="zh-CN"/>
        </w:rPr>
      </w:pPr>
      <w:r>
        <w:t>*JK6G</w:t>
      </w:r>
      <w:r>
        <w:rPr>
          <w:rFonts w:ascii="CorpoS" w:hAnsi="CorpoS" w:cs="CorpoS"/>
          <w:color w:val="000000"/>
        </w:rPr>
        <w:tab/>
      </w:r>
      <w:r>
        <w:t>Fuel Tank (TBD)</w:t>
      </w:r>
      <w:r>
        <w:rPr>
          <w:rFonts w:ascii="CorpoS" w:hAnsi="CorpoS" w:cs="CorpoS"/>
          <w:color w:val="000000"/>
        </w:rPr>
        <w:tab/>
      </w:r>
      <w:r>
        <w:t>932.00</w:t>
      </w:r>
    </w:p>
    <w:bookmarkEnd w:id="5"/>
    <w:p w14:paraId="33385DF9" w14:textId="3AF1DF16" w:rsidR="00087148" w:rsidRDefault="00087148" w:rsidP="00087148">
      <w:pPr>
        <w:widowControl w:val="0"/>
        <w:tabs>
          <w:tab w:val="left" w:pos="85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1479ED28" w14:textId="7DFD610F" w:rsidR="00087148" w:rsidRDefault="00087148" w:rsidP="00087148">
      <w:pPr>
        <w:widowControl w:val="0"/>
        <w:tabs>
          <w:tab w:val="left" w:pos="85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59D49409" w14:textId="5794AEA9" w:rsidR="00087148" w:rsidRDefault="00087148" w:rsidP="00087148">
      <w:pPr>
        <w:widowControl w:val="0"/>
        <w:tabs>
          <w:tab w:val="left" w:pos="85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4B3FFE00" w14:textId="77777777" w:rsidR="00087148" w:rsidRDefault="00087148" w:rsidP="00087148">
      <w:pPr>
        <w:widowControl w:val="0"/>
        <w:tabs>
          <w:tab w:val="left" w:pos="850"/>
        </w:tabs>
        <w:autoSpaceDE w:val="0"/>
        <w:autoSpaceDN w:val="0"/>
        <w:adjustRightInd w:val="0"/>
        <w:spacing w:line="240" w:lineRule="auto"/>
        <w:rPr>
          <w:rFonts w:ascii="CorpoS" w:hAnsi="CorpoS" w:cs="CorpoS"/>
          <w:b/>
          <w:bCs/>
          <w:color w:val="000000"/>
        </w:rPr>
      </w:pPr>
    </w:p>
    <w:p w14:paraId="710032F1" w14:textId="77777777" w:rsidR="00087148" w:rsidRDefault="00087148" w:rsidP="00087148">
      <w:pPr>
        <w:widowControl w:val="0"/>
        <w:tabs>
          <w:tab w:val="left" w:pos="0"/>
          <w:tab w:val="left" w:pos="566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  <w:sz w:val="24"/>
          <w:szCs w:val="24"/>
        </w:rPr>
        <w:t>Equipment overview</w:t>
      </w:r>
    </w:p>
    <w:p w14:paraId="2FAF4BCD" w14:textId="77777777" w:rsidR="00087148" w:rsidRDefault="00087148" w:rsidP="00087148">
      <w:pPr>
        <w:widowControl w:val="0"/>
        <w:tabs>
          <w:tab w:val="left" w:pos="0"/>
          <w:tab w:val="left" w:pos="566"/>
        </w:tabs>
        <w:autoSpaceDE w:val="0"/>
        <w:autoSpaceDN w:val="0"/>
        <w:adjustRightInd w:val="0"/>
        <w:spacing w:line="240" w:lineRule="auto"/>
        <w:rPr>
          <w:rFonts w:ascii="CorpoS" w:hAnsi="CorpoS" w:cs="CorpoS"/>
          <w:b/>
          <w:bCs/>
          <w:color w:val="000000"/>
          <w:sz w:val="24"/>
          <w:szCs w:val="24"/>
        </w:rPr>
      </w:pPr>
    </w:p>
    <w:tbl>
      <w:tblPr>
        <w:tblW w:w="0" w:type="auto"/>
        <w:tblInd w:w="-4" w:type="dxa"/>
        <w:tblBorders>
          <w:top w:val="single" w:sz="6" w:space="0" w:color="000000"/>
          <w:left w:val="single" w:sz="6" w:space="0" w:color="000000"/>
          <w:right w:val="single" w:sz="6" w:space="0" w:color="000000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9075"/>
      </w:tblGrid>
      <w:tr w:rsidR="00087148" w:rsidRPr="00BE7081" w14:paraId="3F499660" w14:textId="77777777" w:rsidTr="00A253A0">
        <w:tc>
          <w:tcPr>
            <w:tcW w:w="9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FBC1E0" w14:textId="77777777" w:rsidR="00087148" w:rsidRPr="00BE7081" w:rsidRDefault="00087148" w:rsidP="00A253A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E7081">
              <w:rPr>
                <w:rFonts w:ascii="CorpoS" w:hAnsi="CorpoS" w:cs="CorpoS"/>
                <w:b/>
                <w:bCs/>
                <w:color w:val="000000"/>
              </w:rPr>
              <w:t>Standard equipment</w:t>
            </w:r>
          </w:p>
        </w:tc>
      </w:tr>
      <w:tr w:rsidR="00087148" w:rsidRPr="00BE7081" w14:paraId="1049A56B" w14:textId="77777777" w:rsidTr="00A253A0">
        <w:tc>
          <w:tcPr>
            <w:tcW w:w="9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1ABF37" w14:textId="77777777" w:rsidR="00087148" w:rsidRPr="00BE7081" w:rsidRDefault="00087148" w:rsidP="00A253A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E7081">
              <w:rPr>
                <w:rFonts w:ascii="CorpoS" w:hAnsi="CorpoS" w:cs="CorpoS"/>
                <w:color w:val="000000"/>
                <w:sz w:val="12"/>
                <w:szCs w:val="12"/>
              </w:rPr>
              <w:t xml:space="preserve"> </w:t>
            </w:r>
          </w:p>
          <w:p w14:paraId="6E264864" w14:textId="506541A8" w:rsidR="00087148" w:rsidRPr="00BE7081" w:rsidRDefault="00087148" w:rsidP="00A253A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bookmarkStart w:id="6" w:name="W_4002_6ee963de38254971aebfdf507322eaa3"/>
            <w:r>
              <w:rPr>
                <w:rFonts w:ascii="CorpoS" w:hAnsi="CorpoS" w:cs="CorpoS"/>
                <w:color w:val="000000"/>
                <w:sz w:val="20"/>
                <w:szCs w:val="20"/>
              </w:rPr>
              <w:t>A1C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A1Y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A2I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A4K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A5C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B1B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B1H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B2A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B2X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B4M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B5I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C0A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C1P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C5B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C5D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C6C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C6Q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C7F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C7J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D0S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DUP0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E1N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E3L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E6A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E7F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F0F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F0X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F4H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F5Y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F6D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F7B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F7C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F7X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F8E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G0K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G0R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G2E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G5A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G5G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G5L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K0T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K1I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K3V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L1C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L1W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M0A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M0C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M0Q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M3D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M4X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M6R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M7T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M8B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N6Z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Q1S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Q6W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S5A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S5Z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U2G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U3S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V0S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V1I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V1W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V3L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V9F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X2I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X3W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Y4Z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Y6A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Z4O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Z4R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Z5E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Z5X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Z5Y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bookmarkEnd w:id="6"/>
          </w:p>
          <w:p w14:paraId="4DB412FF" w14:textId="77777777" w:rsidR="00087148" w:rsidRPr="00BE7081" w:rsidRDefault="00087148" w:rsidP="00A253A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color w:val="000000"/>
                <w:sz w:val="12"/>
                <w:szCs w:val="12"/>
              </w:rPr>
            </w:pPr>
          </w:p>
        </w:tc>
      </w:tr>
      <w:tr w:rsidR="00087148" w:rsidRPr="00BE7081" w14:paraId="7DD94CB2" w14:textId="77777777" w:rsidTr="00A253A0">
        <w:tc>
          <w:tcPr>
            <w:tcW w:w="9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5BB91C" w14:textId="77777777" w:rsidR="00087148" w:rsidRPr="00BE7081" w:rsidRDefault="00087148" w:rsidP="00A253A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CorpoS" w:hAnsi="CorpoS" w:cs="CorpoS"/>
                <w:color w:val="000000"/>
                <w:sz w:val="12"/>
                <w:szCs w:val="12"/>
              </w:rPr>
            </w:pPr>
            <w:r w:rsidRPr="00BE7081">
              <w:rPr>
                <w:rFonts w:ascii="CorpoS" w:hAnsi="CorpoS" w:cs="CorpoS"/>
                <w:b/>
                <w:bCs/>
                <w:color w:val="000000"/>
              </w:rPr>
              <w:t>Special equipment</w:t>
            </w:r>
          </w:p>
        </w:tc>
      </w:tr>
      <w:tr w:rsidR="00087148" w:rsidRPr="00BE7081" w14:paraId="2D508ECE" w14:textId="77777777" w:rsidTr="00A253A0">
        <w:tc>
          <w:tcPr>
            <w:tcW w:w="9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604DAA" w14:textId="77777777" w:rsidR="00087148" w:rsidRPr="00BE7081" w:rsidRDefault="00087148" w:rsidP="00A253A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color w:val="000000"/>
                <w:sz w:val="12"/>
                <w:szCs w:val="12"/>
              </w:rPr>
            </w:pPr>
            <w:r w:rsidRPr="00BE7081">
              <w:rPr>
                <w:rFonts w:ascii="CorpoS" w:hAnsi="CorpoS" w:cs="CorpoS"/>
                <w:color w:val="000000"/>
                <w:sz w:val="12"/>
                <w:szCs w:val="12"/>
              </w:rPr>
              <w:t xml:space="preserve"> </w:t>
            </w:r>
          </w:p>
          <w:p w14:paraId="4D90361E" w14:textId="5AE87695" w:rsidR="00087148" w:rsidRPr="00BE7081" w:rsidRDefault="00087148" w:rsidP="00A253A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color w:val="000000"/>
                <w:sz w:val="12"/>
                <w:szCs w:val="12"/>
              </w:rPr>
            </w:pPr>
            <w:bookmarkStart w:id="7" w:name="W_4003_99c9c7ff9af6406a8f832f9299793ef5"/>
            <w:r>
              <w:rPr>
                <w:rFonts w:ascii="CorpoS" w:hAnsi="CorpoS" w:cs="CorpoS"/>
                <w:color w:val="000000"/>
                <w:sz w:val="20"/>
                <w:szCs w:val="20"/>
              </w:rPr>
              <w:t>B1F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C6I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C7I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C8C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C8H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C8I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D0A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D1D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D1P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D2M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D2N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D2W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D2Y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D3B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D3K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D3L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D4J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D4S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D4Z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D5E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D5R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D5Z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D6C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D6G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D6I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D6M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D6V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D7F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D7G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D7I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D7J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D7K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D7V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D8M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D8X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D9A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E1Z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E3W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E4C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E4W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E5A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E5B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E6E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E6Z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E8D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E8E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F1I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F1R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F2A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F2H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F2P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F2W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F3C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F3Y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F4X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F4Y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F4Z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F5B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F5K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F5L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F6I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F6L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F6R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F7T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F8B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F8F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F8V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F8W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H2J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J1Z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J2K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J3Z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J4X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J5P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J6E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J7A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J8G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J8U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K5M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K5Q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K5S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K5Y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K7N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L0A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L1D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L1G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L1M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L1P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L2H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L3K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M0U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M4Y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M5D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M5V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M8Y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O0T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O3C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O3J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O3K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OWY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OYL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OYN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OYR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Q0W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Q3Z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Q4K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Q4X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Q5Q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Q5Y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Q6D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R2F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S1D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S1H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S1I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S1L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S2H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S2L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S2N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S3A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S8C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S8D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V8B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V8X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W4B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X2A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X4B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Y1X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Y3L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Z7L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bookmarkEnd w:id="7"/>
          </w:p>
          <w:p w14:paraId="3079020E" w14:textId="77777777" w:rsidR="00087148" w:rsidRPr="00BE7081" w:rsidRDefault="00087148" w:rsidP="00A253A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color w:val="000000"/>
                <w:sz w:val="12"/>
                <w:szCs w:val="12"/>
              </w:rPr>
            </w:pPr>
          </w:p>
        </w:tc>
      </w:tr>
      <w:tr w:rsidR="00087148" w:rsidRPr="00BE7081" w14:paraId="751803E8" w14:textId="77777777" w:rsidTr="00A253A0">
        <w:tc>
          <w:tcPr>
            <w:tcW w:w="9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8345C3" w14:textId="77777777" w:rsidR="00087148" w:rsidRPr="00BE7081" w:rsidRDefault="00087148" w:rsidP="00A253A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color w:val="000000"/>
                <w:sz w:val="12"/>
                <w:szCs w:val="12"/>
              </w:rPr>
            </w:pPr>
            <w:r w:rsidRPr="00BE7081">
              <w:rPr>
                <w:rFonts w:ascii="CorpoS" w:hAnsi="CorpoS" w:cs="CorpoS"/>
                <w:b/>
                <w:bCs/>
                <w:color w:val="000000"/>
              </w:rPr>
              <w:t>Additional equipment</w:t>
            </w:r>
          </w:p>
        </w:tc>
      </w:tr>
      <w:tr w:rsidR="00087148" w:rsidRPr="00BE7081" w14:paraId="0A6C54E9" w14:textId="77777777" w:rsidTr="00A253A0">
        <w:tblPrEx>
          <w:tblBorders>
            <w:bottom w:val="single" w:sz="6" w:space="0" w:color="000000"/>
          </w:tblBorders>
        </w:tblPrEx>
        <w:tc>
          <w:tcPr>
            <w:tcW w:w="9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5AD2B8" w14:textId="77777777" w:rsidR="00087148" w:rsidRPr="00BE7081" w:rsidRDefault="00087148" w:rsidP="00A253A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b/>
                <w:bCs/>
                <w:color w:val="000000"/>
                <w:sz w:val="12"/>
                <w:szCs w:val="12"/>
              </w:rPr>
            </w:pPr>
          </w:p>
          <w:p w14:paraId="3ED95A13" w14:textId="568180E6" w:rsidR="00087148" w:rsidRDefault="00087148" w:rsidP="00087148">
            <w:pPr>
              <w:keepNext/>
              <w:widowControl w:val="0"/>
              <w:tabs>
                <w:tab w:val="left" w:pos="-3257"/>
                <w:tab w:val="left" w:pos="1145"/>
              </w:tabs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color w:val="000000"/>
                <w:sz w:val="20"/>
                <w:szCs w:val="20"/>
              </w:rPr>
            </w:pPr>
            <w:bookmarkStart w:id="8" w:name="W_4083_1949b4a8467a49d696b4e95180a770f8"/>
            <w:r>
              <w:rPr>
                <w:rFonts w:ascii="CorpoS" w:hAnsi="CorpoS" w:cs="CorpoS"/>
                <w:color w:val="000000"/>
                <w:sz w:val="20"/>
                <w:szCs w:val="20"/>
              </w:rPr>
              <w:t>D2J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ab/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Korea Seat belt (TBD)</w:t>
            </w:r>
          </w:p>
          <w:p w14:paraId="7852A4FF" w14:textId="139B3E11" w:rsidR="00087148" w:rsidRDefault="00087148" w:rsidP="00087148">
            <w:pPr>
              <w:keepNext/>
              <w:widowControl w:val="0"/>
              <w:tabs>
                <w:tab w:val="left" w:pos="-3257"/>
                <w:tab w:val="left" w:pos="1145"/>
              </w:tabs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color w:val="000000"/>
                <w:sz w:val="20"/>
                <w:szCs w:val="20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JK6G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ab/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Fuel Tank (TBD)</w:t>
            </w:r>
          </w:p>
          <w:bookmarkEnd w:id="8"/>
          <w:p w14:paraId="1590C7C5" w14:textId="7EC776A4" w:rsidR="00087148" w:rsidRDefault="00087148" w:rsidP="00A253A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color w:val="000000"/>
                <w:sz w:val="20"/>
                <w:szCs w:val="20"/>
              </w:rPr>
            </w:pPr>
          </w:p>
          <w:p w14:paraId="6E4C913A" w14:textId="77777777" w:rsidR="00087148" w:rsidRPr="00BE7081" w:rsidRDefault="00087148" w:rsidP="00A253A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b/>
                <w:bCs/>
                <w:color w:val="000000"/>
                <w:sz w:val="12"/>
                <w:szCs w:val="12"/>
              </w:rPr>
            </w:pPr>
          </w:p>
        </w:tc>
      </w:tr>
    </w:tbl>
    <w:p w14:paraId="7902256A" w14:textId="77777777" w:rsidR="00087148" w:rsidRDefault="00087148" w:rsidP="00087148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b/>
          <w:bCs/>
          <w:color w:val="000000"/>
          <w:sz w:val="24"/>
          <w:szCs w:val="24"/>
        </w:rPr>
      </w:pPr>
    </w:p>
    <w:p w14:paraId="62624B3E" w14:textId="77777777" w:rsidR="00087148" w:rsidRPr="007539D1" w:rsidRDefault="00087148" w:rsidP="00087148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b/>
          <w:bCs/>
          <w:color w:val="000000"/>
          <w:sz w:val="12"/>
          <w:szCs w:val="12"/>
          <w:lang w:val="en-US"/>
        </w:rPr>
      </w:pPr>
      <w:r w:rsidRPr="007539D1">
        <w:rPr>
          <w:rFonts w:ascii="CorpoS" w:hAnsi="CorpoS" w:cs="CorpoS"/>
          <w:b/>
          <w:bCs/>
          <w:color w:val="000000"/>
          <w:lang w:val="en-US"/>
        </w:rPr>
        <w:t>Codes marked with "*" are not discountable.</w:t>
      </w:r>
    </w:p>
    <w:p w14:paraId="0290A6DF" w14:textId="5A919EFA" w:rsidR="00087148" w:rsidRDefault="00087148" w:rsidP="00087148">
      <w:pPr>
        <w:tabs>
          <w:tab w:val="right" w:pos="9072"/>
        </w:tabs>
        <w:autoSpaceDE w:val="0"/>
        <w:autoSpaceDN w:val="0"/>
        <w:adjustRightInd w:val="0"/>
        <w:spacing w:line="240" w:lineRule="auto"/>
        <w:rPr>
          <w:rFonts w:ascii="CorpoS" w:hAnsi="CorpoS" w:cs="Calibri"/>
          <w:sz w:val="20"/>
          <w:szCs w:val="20"/>
          <w:lang w:val="en-US"/>
        </w:rPr>
      </w:pPr>
    </w:p>
    <w:p w14:paraId="025E7B2D" w14:textId="77777777" w:rsidR="00087148" w:rsidRPr="007539D1" w:rsidRDefault="00087148" w:rsidP="00087148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b/>
          <w:bCs/>
          <w:color w:val="000000"/>
          <w:sz w:val="24"/>
          <w:szCs w:val="24"/>
          <w:lang w:val="en-US"/>
        </w:rPr>
      </w:pPr>
    </w:p>
    <w:sectPr w:rsidR="00087148" w:rsidRPr="007539D1" w:rsidSect="0008714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 w:code="9"/>
      <w:pgMar w:top="1814" w:right="1361" w:bottom="454" w:left="1361" w:header="709" w:footer="4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8952C" w14:textId="77777777" w:rsidR="002E7832" w:rsidRDefault="002E7832" w:rsidP="00CB6D47">
      <w:r>
        <w:separator/>
      </w:r>
    </w:p>
    <w:p w14:paraId="33CF7860" w14:textId="77777777" w:rsidR="002E7832" w:rsidRDefault="002E7832"/>
  </w:endnote>
  <w:endnote w:type="continuationSeparator" w:id="0">
    <w:p w14:paraId="5E899823" w14:textId="77777777" w:rsidR="002E7832" w:rsidRDefault="002E7832" w:rsidP="00CB6D47">
      <w:r>
        <w:continuationSeparator/>
      </w:r>
    </w:p>
    <w:p w14:paraId="5F9E5A25" w14:textId="77777777" w:rsidR="002E7832" w:rsidRDefault="002E783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poSLig">
    <w:altName w:val="Segoe UI Historic"/>
    <w:charset w:val="00"/>
    <w:family w:val="auto"/>
    <w:pitch w:val="variable"/>
    <w:sig w:usb0="A00001AF" w:usb1="100078FB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rporateACon">
    <w:altName w:val="Times New Roman"/>
    <w:charset w:val="00"/>
    <w:family w:val="auto"/>
    <w:pitch w:val="variable"/>
    <w:sig w:usb0="00000001" w:usb1="000060FB" w:usb2="00000000" w:usb3="00000000" w:csb0="0000009F" w:csb1="00000000"/>
  </w:font>
  <w:font w:name="CorpoS">
    <w:altName w:val="Segoe UI Historic"/>
    <w:charset w:val="00"/>
    <w:family w:val="auto"/>
    <w:pitch w:val="variable"/>
    <w:sig w:usb0="A00001AF" w:usb1="100078FB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poSDem">
    <w:charset w:val="00"/>
    <w:family w:val="auto"/>
    <w:pitch w:val="variable"/>
    <w:sig w:usb0="A00001AF" w:usb1="100078FB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poALig">
    <w:altName w:val="Calibri"/>
    <w:charset w:val="00"/>
    <w:family w:val="auto"/>
    <w:pitch w:val="variable"/>
    <w:sig w:usb0="800000AF" w:usb1="1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273A6" w14:textId="77777777" w:rsidR="00087148" w:rsidRDefault="00087148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8B157" w14:textId="77777777" w:rsidR="00087148" w:rsidRDefault="00087148" w:rsidP="00087148">
    <w:pPr>
      <w:widowControl w:val="0"/>
      <w:tabs>
        <w:tab w:val="left" w:pos="0"/>
      </w:tabs>
      <w:autoSpaceDE w:val="0"/>
      <w:autoSpaceDN w:val="0"/>
      <w:adjustRightInd w:val="0"/>
      <w:spacing w:line="360" w:lineRule="atLeast"/>
      <w:ind w:right="57"/>
      <w:rPr>
        <w:rFonts w:ascii="Times New Roman" w:hAnsi="Times New Roman"/>
        <w:sz w:val="24"/>
        <w:szCs w:val="24"/>
      </w:rPr>
    </w:pPr>
    <w:r>
      <w:rPr>
        <w:rFonts w:ascii="CorpoALig" w:hAnsi="CorpoALig" w:cs="CorpoALig"/>
        <w:color w:val="000000"/>
        <w:sz w:val="24"/>
        <w:szCs w:val="24"/>
      </w:rPr>
      <w:t>-----------------------------------------------------------------------------------------------------------------------------------------------------</w:t>
    </w:r>
  </w:p>
  <w:p w14:paraId="47982C79" w14:textId="77777777" w:rsidR="00087148" w:rsidRDefault="00087148" w:rsidP="00087148">
    <w:r>
      <w:rPr>
        <w:rFonts w:ascii="CorpoS" w:hAnsi="CorpoS" w:cs="CorpoS"/>
        <w:color w:val="000000"/>
        <w:sz w:val="16"/>
        <w:szCs w:val="16"/>
      </w:rPr>
      <w:t>P 261.00.00/D 120.00.01</w:t>
    </w:r>
    <w:r>
      <w:rPr>
        <w:rFonts w:ascii="CorpoS" w:hAnsi="CorpoS" w:cs="CorpoS"/>
        <w:color w:val="000000"/>
        <w:sz w:val="16"/>
        <w:szCs w:val="16"/>
      </w:rPr>
      <w:tab/>
    </w:r>
    <w:r>
      <w:rPr>
        <w:rFonts w:ascii="CorpoS" w:hAnsi="CorpoS" w:cs="CorpoS"/>
        <w:color w:val="000000"/>
        <w:sz w:val="16"/>
        <w:szCs w:val="16"/>
      </w:rPr>
      <w:tab/>
    </w:r>
    <w:r>
      <w:rPr>
        <w:rFonts w:ascii="CorpoS" w:hAnsi="CorpoS" w:cs="CorpoS"/>
        <w:color w:val="000000"/>
        <w:sz w:val="16"/>
        <w:szCs w:val="16"/>
      </w:rPr>
      <w:tab/>
      <w:t xml:space="preserve">page </w:t>
    </w:r>
    <w:r>
      <w:rPr>
        <w:rFonts w:ascii="CorpoS" w:hAnsi="CorpoS" w:cs="CorpoS"/>
        <w:color w:val="000000"/>
        <w:sz w:val="16"/>
        <w:szCs w:val="16"/>
      </w:rPr>
      <w:fldChar w:fldCharType="begin"/>
    </w:r>
    <w:r>
      <w:rPr>
        <w:rFonts w:ascii="CorpoS" w:hAnsi="CorpoS" w:cs="CorpoS"/>
        <w:color w:val="000000"/>
        <w:sz w:val="16"/>
        <w:szCs w:val="16"/>
      </w:rPr>
      <w:instrText xml:space="preserve"> PAGE \* MERGEFORMAT </w:instrText>
    </w:r>
    <w:r>
      <w:rPr>
        <w:rFonts w:ascii="CorpoS" w:hAnsi="CorpoS" w:cs="CorpoS"/>
        <w:color w:val="000000"/>
        <w:sz w:val="16"/>
        <w:szCs w:val="16"/>
      </w:rPr>
      <w:fldChar w:fldCharType="separate"/>
    </w:r>
    <w:r>
      <w:rPr>
        <w:rFonts w:ascii="CorpoS" w:hAnsi="CorpoS" w:cs="CorpoS"/>
        <w:color w:val="000000"/>
        <w:sz w:val="16"/>
        <w:szCs w:val="16"/>
      </w:rPr>
      <w:t>1</w:t>
    </w:r>
    <w:r>
      <w:rPr>
        <w:rFonts w:ascii="CorpoS" w:hAnsi="CorpoS" w:cs="CorpoS"/>
        <w:color w:val="000000"/>
        <w:sz w:val="16"/>
        <w:szCs w:val="16"/>
      </w:rPr>
      <w:fldChar w:fldCharType="end"/>
    </w:r>
    <w:r>
      <w:rPr>
        <w:rFonts w:ascii="CorpoS" w:hAnsi="CorpoS" w:cs="CorpoS"/>
        <w:color w:val="000000"/>
        <w:sz w:val="16"/>
        <w:szCs w:val="16"/>
      </w:rPr>
      <w:t>/</w:t>
    </w:r>
    <w:r>
      <w:rPr>
        <w:rFonts w:ascii="CorpoS" w:hAnsi="CorpoS" w:cs="CorpoS"/>
        <w:color w:val="000000"/>
        <w:sz w:val="16"/>
        <w:szCs w:val="16"/>
      </w:rPr>
      <w:fldChar w:fldCharType="begin"/>
    </w:r>
    <w:r>
      <w:rPr>
        <w:rFonts w:ascii="CorpoS" w:hAnsi="CorpoS" w:cs="CorpoS"/>
        <w:color w:val="000000"/>
        <w:sz w:val="16"/>
        <w:szCs w:val="16"/>
      </w:rPr>
      <w:instrText xml:space="preserve"> NUMPAGES \* MERGEFORMAT </w:instrText>
    </w:r>
    <w:r>
      <w:rPr>
        <w:rFonts w:ascii="CorpoS" w:hAnsi="CorpoS" w:cs="CorpoS"/>
        <w:color w:val="000000"/>
        <w:sz w:val="16"/>
        <w:szCs w:val="16"/>
      </w:rPr>
      <w:fldChar w:fldCharType="separate"/>
    </w:r>
    <w:r>
      <w:rPr>
        <w:rFonts w:ascii="CorpoS" w:hAnsi="CorpoS" w:cs="CorpoS"/>
        <w:color w:val="000000"/>
        <w:sz w:val="16"/>
        <w:szCs w:val="16"/>
      </w:rPr>
      <w:t>1</w:t>
    </w:r>
    <w:r>
      <w:rPr>
        <w:rFonts w:ascii="CorpoS" w:hAnsi="CorpoS" w:cs="CorpoS"/>
        <w:color w:val="000000"/>
        <w:sz w:val="16"/>
        <w:szCs w:val="16"/>
      </w:rPr>
      <w:fldChar w:fldCharType="end"/>
    </w:r>
    <w:r>
      <w:rPr>
        <w:rFonts w:ascii="CorpoS" w:hAnsi="CorpoS" w:cs="CorpoS"/>
        <w:color w:val="000000"/>
        <w:sz w:val="16"/>
        <w:szCs w:val="16"/>
      </w:rPr>
      <w:tab/>
    </w:r>
    <w:r>
      <w:rPr>
        <w:rFonts w:ascii="CorpoS" w:hAnsi="CorpoS" w:cs="CorpoS"/>
        <w:color w:val="000000"/>
        <w:sz w:val="16"/>
        <w:szCs w:val="16"/>
      </w:rPr>
      <w:tab/>
    </w:r>
    <w:r>
      <w:rPr>
        <w:rFonts w:ascii="CorpoS" w:hAnsi="CorpoS" w:cs="CorpoS"/>
        <w:color w:val="000000"/>
        <w:sz w:val="16"/>
        <w:szCs w:val="16"/>
      </w:rPr>
      <w:tab/>
      <w:t>TR07 Actros-L BM964 2851LS 6x2 S5F 2026-07_DTK Branch_77386</w:t>
    </w:r>
  </w:p>
  <w:p w14:paraId="6D7C1BC0" w14:textId="77777777" w:rsidR="00857115" w:rsidRPr="00087148" w:rsidRDefault="00857115" w:rsidP="00087148">
    <w:pPr>
      <w:pStyle w:val="a4"/>
      <w:spacing w:line="14" w:lineRule="exact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3501B" w14:textId="77777777" w:rsidR="00087148" w:rsidRDefault="00087148" w:rsidP="00087148">
    <w:pPr>
      <w:pStyle w:val="a4"/>
    </w:pPr>
  </w:p>
  <w:p w14:paraId="5CF83E56" w14:textId="77777777" w:rsidR="00087148" w:rsidRPr="00087148" w:rsidRDefault="00087148" w:rsidP="00087148">
    <w:pPr>
      <w:pStyle w:val="a4"/>
      <w:spacing w:line="14" w:lineRule="exact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4A241" w14:textId="77777777" w:rsidR="002E7832" w:rsidRDefault="002E7832" w:rsidP="00CB6D47">
      <w:r>
        <w:separator/>
      </w:r>
    </w:p>
    <w:p w14:paraId="04718E87" w14:textId="77777777" w:rsidR="002E7832" w:rsidRDefault="002E7832"/>
  </w:footnote>
  <w:footnote w:type="continuationSeparator" w:id="0">
    <w:p w14:paraId="1FEDC288" w14:textId="77777777" w:rsidR="002E7832" w:rsidRDefault="002E7832" w:rsidP="00CB6D47">
      <w:r>
        <w:continuationSeparator/>
      </w:r>
    </w:p>
    <w:p w14:paraId="7F4CA189" w14:textId="77777777" w:rsidR="002E7832" w:rsidRDefault="002E783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0456A" w14:textId="77777777" w:rsidR="00087148" w:rsidRDefault="00087148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C46AE" w14:textId="77777777" w:rsidR="00087148" w:rsidRDefault="00087148" w:rsidP="00087148">
    <w:pPr>
      <w:widowControl w:val="0"/>
      <w:tabs>
        <w:tab w:val="left" w:pos="0"/>
      </w:tabs>
      <w:autoSpaceDE w:val="0"/>
      <w:autoSpaceDN w:val="0"/>
      <w:adjustRightInd w:val="0"/>
      <w:spacing w:line="240" w:lineRule="auto"/>
      <w:ind w:right="57"/>
      <w:rPr>
        <w:rFonts w:ascii="Times New Roman" w:hAnsi="Times New Roman"/>
        <w:sz w:val="24"/>
        <w:szCs w:val="24"/>
      </w:rPr>
    </w:pPr>
    <w:r>
      <w:rPr>
        <w:rFonts w:ascii="CorpoS" w:hAnsi="CorpoS" w:cs="CorpoS"/>
        <w:color w:val="000000"/>
        <w:sz w:val="24"/>
        <w:szCs w:val="24"/>
      </w:rPr>
      <w:t>-----------------------------------------------------------------------------------------------------------------------------------------</w:t>
    </w:r>
  </w:p>
  <w:p w14:paraId="4CB04818" w14:textId="77777777" w:rsidR="00087148" w:rsidRDefault="00087148" w:rsidP="00087148">
    <w:pPr>
      <w:widowControl w:val="0"/>
      <w:autoSpaceDE w:val="0"/>
      <w:autoSpaceDN w:val="0"/>
      <w:adjustRightInd w:val="0"/>
      <w:spacing w:line="240" w:lineRule="auto"/>
      <w:ind w:right="624"/>
      <w:jc w:val="center"/>
      <w:rPr>
        <w:rFonts w:ascii="Times New Roman" w:hAnsi="Times New Roman"/>
        <w:sz w:val="24"/>
        <w:szCs w:val="24"/>
      </w:rPr>
    </w:pPr>
    <w:r>
      <w:rPr>
        <w:rFonts w:ascii="CorpoS" w:hAnsi="CorpoS" w:cs="CorpoS"/>
        <w:b/>
        <w:bCs/>
        <w:color w:val="000000"/>
        <w:sz w:val="28"/>
        <w:szCs w:val="28"/>
      </w:rPr>
      <w:t>Mercedes-Benz Actros 5 BM 964 2651 LSDNA</w:t>
    </w:r>
  </w:p>
  <w:p w14:paraId="21CA941E" w14:textId="77777777" w:rsidR="00087148" w:rsidRDefault="00087148" w:rsidP="00087148">
    <w:pPr>
      <w:widowControl w:val="0"/>
      <w:autoSpaceDE w:val="0"/>
      <w:autoSpaceDN w:val="0"/>
      <w:adjustRightInd w:val="0"/>
      <w:spacing w:line="240" w:lineRule="auto"/>
      <w:ind w:right="-288"/>
      <w:jc w:val="center"/>
      <w:rPr>
        <w:rFonts w:ascii="CorpoS" w:hAnsi="CorpoS" w:cs="CorpoS"/>
        <w:color w:val="000000"/>
        <w:sz w:val="18"/>
        <w:szCs w:val="18"/>
      </w:rPr>
    </w:pPr>
  </w:p>
  <w:p w14:paraId="73A0FCBE" w14:textId="77777777" w:rsidR="00087148" w:rsidRDefault="00087148" w:rsidP="00087148">
    <w:pPr>
      <w:widowControl w:val="0"/>
      <w:autoSpaceDE w:val="0"/>
      <w:autoSpaceDN w:val="0"/>
      <w:adjustRightInd w:val="0"/>
      <w:spacing w:line="240" w:lineRule="auto"/>
      <w:ind w:right="624"/>
      <w:jc w:val="center"/>
      <w:rPr>
        <w:rFonts w:ascii="Times New Roman" w:hAnsi="Times New Roman"/>
        <w:sz w:val="24"/>
        <w:szCs w:val="24"/>
      </w:rPr>
    </w:pPr>
    <w:r>
      <w:rPr>
        <w:rFonts w:ascii="CorpoS" w:hAnsi="CorpoS" w:cs="CorpoS"/>
        <w:color w:val="000000"/>
        <w:sz w:val="18"/>
        <w:szCs w:val="18"/>
      </w:rPr>
      <w:t>DTK</w:t>
    </w:r>
    <w:r>
      <w:rPr>
        <w:rFonts w:ascii="CorpoS" w:hAnsi="CorpoS" w:cs="CorpoS"/>
        <w:color w:val="000000"/>
        <w:sz w:val="18"/>
        <w:szCs w:val="18"/>
      </w:rPr>
      <w:tab/>
    </w:r>
    <w:r>
      <w:rPr>
        <w:rFonts w:ascii="CorpoS" w:hAnsi="CorpoS" w:cs="CorpoS"/>
        <w:color w:val="000000"/>
        <w:sz w:val="18"/>
        <w:szCs w:val="18"/>
      </w:rPr>
      <w:tab/>
    </w:r>
    <w:r>
      <w:rPr>
        <w:rFonts w:ascii="CorpoS" w:hAnsi="CorpoS" w:cs="CorpoS"/>
        <w:color w:val="000000"/>
        <w:sz w:val="18"/>
        <w:szCs w:val="18"/>
      </w:rPr>
      <w:tab/>
      <w:t>2026-05-14</w:t>
    </w:r>
    <w:r>
      <w:rPr>
        <w:rFonts w:ascii="CorpoS" w:hAnsi="CorpoS" w:cs="CorpoS"/>
        <w:color w:val="000000"/>
        <w:sz w:val="18"/>
        <w:szCs w:val="18"/>
      </w:rPr>
      <w:tab/>
    </w:r>
    <w:r>
      <w:rPr>
        <w:rFonts w:ascii="CorpoS" w:hAnsi="CorpoS" w:cs="CorpoS"/>
        <w:color w:val="000000"/>
        <w:sz w:val="18"/>
        <w:szCs w:val="18"/>
      </w:rPr>
      <w:tab/>
      <w:t>Salesman:  Cho</w:t>
    </w:r>
  </w:p>
  <w:p w14:paraId="020CE78F" w14:textId="77777777" w:rsidR="00087148" w:rsidRDefault="00087148" w:rsidP="00087148">
    <w:pPr>
      <w:widowControl w:val="0"/>
      <w:autoSpaceDE w:val="0"/>
      <w:autoSpaceDN w:val="0"/>
      <w:adjustRightInd w:val="0"/>
      <w:spacing w:line="240" w:lineRule="auto"/>
      <w:ind w:right="57"/>
      <w:rPr>
        <w:rFonts w:ascii="Times New Roman" w:hAnsi="Times New Roman"/>
        <w:sz w:val="24"/>
        <w:szCs w:val="24"/>
      </w:rPr>
    </w:pPr>
    <w:r>
      <w:rPr>
        <w:rFonts w:ascii="CorpoS" w:hAnsi="CorpoS" w:cs="CorpoS"/>
        <w:color w:val="000000"/>
        <w:sz w:val="24"/>
        <w:szCs w:val="24"/>
      </w:rPr>
      <w:t>-----------------------------------------------------------------------------------------------------------------------------------------</w:t>
    </w:r>
  </w:p>
  <w:p w14:paraId="441C0708" w14:textId="77777777" w:rsidR="00087148" w:rsidRDefault="00087148" w:rsidP="00087148">
    <w:pPr>
      <w:widowControl w:val="0"/>
      <w:autoSpaceDE w:val="0"/>
      <w:autoSpaceDN w:val="0"/>
      <w:adjustRightInd w:val="0"/>
      <w:spacing w:line="240" w:lineRule="auto"/>
      <w:ind w:right="-288"/>
      <w:jc w:val="center"/>
      <w:rPr>
        <w:rFonts w:ascii="CorpoS" w:hAnsi="CorpoS" w:cs="CorpoS"/>
        <w:color w:val="000000"/>
        <w:sz w:val="24"/>
        <w:szCs w:val="24"/>
      </w:rPr>
    </w:pPr>
  </w:p>
  <w:p w14:paraId="082B0157" w14:textId="77777777" w:rsidR="00087148" w:rsidRPr="00087148" w:rsidRDefault="00087148" w:rsidP="00087148">
    <w:pPr>
      <w:pStyle w:val="a3"/>
      <w:spacing w:line="14" w:lineRule="exact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413B8" w14:textId="77777777" w:rsidR="00087148" w:rsidRDefault="00087148" w:rsidP="00087148">
    <w:pPr>
      <w:pStyle w:val="a3"/>
    </w:pPr>
  </w:p>
  <w:p w14:paraId="5E64D587" w14:textId="77777777" w:rsidR="00087148" w:rsidRPr="00087148" w:rsidRDefault="00087148" w:rsidP="00087148">
    <w:pPr>
      <w:pStyle w:val="a3"/>
      <w:spacing w:line="14" w:lineRule="exact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70F23"/>
    <w:multiLevelType w:val="hybridMultilevel"/>
    <w:tmpl w:val="D834CEA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5A34B5"/>
    <w:multiLevelType w:val="hybridMultilevel"/>
    <w:tmpl w:val="B1629A4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1567B1"/>
    <w:multiLevelType w:val="hybridMultilevel"/>
    <w:tmpl w:val="7B40C31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53772B"/>
    <w:multiLevelType w:val="hybridMultilevel"/>
    <w:tmpl w:val="8E4ED59A"/>
    <w:lvl w:ilvl="0" w:tplc="3304919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7A18D4"/>
    <w:multiLevelType w:val="hybridMultilevel"/>
    <w:tmpl w:val="C4100F3E"/>
    <w:lvl w:ilvl="0" w:tplc="D578EA6C">
      <w:numFmt w:val="bullet"/>
      <w:lvlText w:val="•"/>
      <w:lvlJc w:val="left"/>
      <w:pPr>
        <w:ind w:left="720" w:hanging="360"/>
      </w:pPr>
      <w:rPr>
        <w:rFonts w:ascii="CorpoSLig" w:eastAsiaTheme="minorHAnsi" w:hAnsi="CorpoSLig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F618BE"/>
    <w:multiLevelType w:val="hybridMultilevel"/>
    <w:tmpl w:val="F3547A56"/>
    <w:lvl w:ilvl="0" w:tplc="B038D194">
      <w:start w:val="1"/>
      <w:numFmt w:val="bullet"/>
      <w:pStyle w:val="Aufzhlung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260E4E"/>
    <w:multiLevelType w:val="hybridMultilevel"/>
    <w:tmpl w:val="DFA2D000"/>
    <w:lvl w:ilvl="0" w:tplc="0407000F">
      <w:start w:val="1"/>
      <w:numFmt w:val="decimal"/>
      <w:lvlText w:val="%1."/>
      <w:lvlJc w:val="left"/>
      <w:pPr>
        <w:ind w:left="1080" w:hanging="360"/>
      </w:p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DBB1745"/>
    <w:multiLevelType w:val="hybridMultilevel"/>
    <w:tmpl w:val="09AA0C60"/>
    <w:lvl w:ilvl="0" w:tplc="1076CF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9360388"/>
    <w:multiLevelType w:val="hybridMultilevel"/>
    <w:tmpl w:val="7AC659E0"/>
    <w:lvl w:ilvl="0" w:tplc="7BBEBDE6">
      <w:start w:val="1"/>
      <w:numFmt w:val="bullet"/>
      <w:pStyle w:val="FormatBlack-Aufzhlung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0C3EB7"/>
    <w:multiLevelType w:val="hybridMultilevel"/>
    <w:tmpl w:val="65DAE30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861372"/>
    <w:multiLevelType w:val="hybridMultilevel"/>
    <w:tmpl w:val="68E808B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5D6EBF"/>
    <w:multiLevelType w:val="hybridMultilevel"/>
    <w:tmpl w:val="000880E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B36290"/>
    <w:multiLevelType w:val="hybridMultilevel"/>
    <w:tmpl w:val="DB5E326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1D6F28"/>
    <w:multiLevelType w:val="hybridMultilevel"/>
    <w:tmpl w:val="5FCC6EFA"/>
    <w:lvl w:ilvl="0" w:tplc="04070005">
      <w:start w:val="1"/>
      <w:numFmt w:val="bullet"/>
      <w:lvlText w:val=""/>
      <w:lvlJc w:val="left"/>
      <w:pPr>
        <w:ind w:left="1003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4" w15:restartNumberingAfterBreak="0">
    <w:nsid w:val="7B967973"/>
    <w:multiLevelType w:val="hybridMultilevel"/>
    <w:tmpl w:val="9CF6EED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3174471">
    <w:abstractNumId w:val="12"/>
  </w:num>
  <w:num w:numId="2" w16cid:durableId="1397821207">
    <w:abstractNumId w:val="4"/>
  </w:num>
  <w:num w:numId="3" w16cid:durableId="1584608845">
    <w:abstractNumId w:val="1"/>
  </w:num>
  <w:num w:numId="4" w16cid:durableId="186607710">
    <w:abstractNumId w:val="6"/>
  </w:num>
  <w:num w:numId="5" w16cid:durableId="1389263214">
    <w:abstractNumId w:val="2"/>
  </w:num>
  <w:num w:numId="6" w16cid:durableId="1411392102">
    <w:abstractNumId w:val="14"/>
  </w:num>
  <w:num w:numId="7" w16cid:durableId="365259642">
    <w:abstractNumId w:val="10"/>
  </w:num>
  <w:num w:numId="8" w16cid:durableId="1573150715">
    <w:abstractNumId w:val="7"/>
  </w:num>
  <w:num w:numId="9" w16cid:durableId="1824200399">
    <w:abstractNumId w:val="9"/>
  </w:num>
  <w:num w:numId="10" w16cid:durableId="158890322">
    <w:abstractNumId w:val="5"/>
  </w:num>
  <w:num w:numId="11" w16cid:durableId="1284268275">
    <w:abstractNumId w:val="13"/>
  </w:num>
  <w:num w:numId="12" w16cid:durableId="1026642076">
    <w:abstractNumId w:val="11"/>
  </w:num>
  <w:num w:numId="13" w16cid:durableId="948585247">
    <w:abstractNumId w:val="8"/>
  </w:num>
  <w:num w:numId="14" w16cid:durableId="1146362038">
    <w:abstractNumId w:val="0"/>
  </w:num>
  <w:num w:numId="15" w16cid:durableId="1778949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148"/>
    <w:rsid w:val="00016BA6"/>
    <w:rsid w:val="0003089F"/>
    <w:rsid w:val="000408A8"/>
    <w:rsid w:val="000464DD"/>
    <w:rsid w:val="00051768"/>
    <w:rsid w:val="000552E3"/>
    <w:rsid w:val="000724A2"/>
    <w:rsid w:val="00077376"/>
    <w:rsid w:val="00080277"/>
    <w:rsid w:val="00087148"/>
    <w:rsid w:val="00093DF2"/>
    <w:rsid w:val="000A06C1"/>
    <w:rsid w:val="000B0239"/>
    <w:rsid w:val="000C2E64"/>
    <w:rsid w:val="000C6452"/>
    <w:rsid w:val="000E20BF"/>
    <w:rsid w:val="000E54C2"/>
    <w:rsid w:val="000F21B5"/>
    <w:rsid w:val="00116DB8"/>
    <w:rsid w:val="00117DE1"/>
    <w:rsid w:val="001235B4"/>
    <w:rsid w:val="001347BA"/>
    <w:rsid w:val="00135D97"/>
    <w:rsid w:val="0013700F"/>
    <w:rsid w:val="00153DD8"/>
    <w:rsid w:val="001603CE"/>
    <w:rsid w:val="00163B8C"/>
    <w:rsid w:val="00164050"/>
    <w:rsid w:val="001711D9"/>
    <w:rsid w:val="00171B54"/>
    <w:rsid w:val="00177852"/>
    <w:rsid w:val="001953B3"/>
    <w:rsid w:val="001A1F8D"/>
    <w:rsid w:val="001B2D64"/>
    <w:rsid w:val="001C72F3"/>
    <w:rsid w:val="001E16A2"/>
    <w:rsid w:val="002115E7"/>
    <w:rsid w:val="00213BC8"/>
    <w:rsid w:val="00216B23"/>
    <w:rsid w:val="0022261D"/>
    <w:rsid w:val="00237794"/>
    <w:rsid w:val="002437EE"/>
    <w:rsid w:val="00280212"/>
    <w:rsid w:val="002921DB"/>
    <w:rsid w:val="0029741B"/>
    <w:rsid w:val="002B1354"/>
    <w:rsid w:val="002B3E75"/>
    <w:rsid w:val="002D15E0"/>
    <w:rsid w:val="002D175D"/>
    <w:rsid w:val="002E42BE"/>
    <w:rsid w:val="002E6CD2"/>
    <w:rsid w:val="002E7832"/>
    <w:rsid w:val="002F37EA"/>
    <w:rsid w:val="002F56C5"/>
    <w:rsid w:val="00300562"/>
    <w:rsid w:val="00321873"/>
    <w:rsid w:val="003267AF"/>
    <w:rsid w:val="0033336B"/>
    <w:rsid w:val="00335C27"/>
    <w:rsid w:val="0033601E"/>
    <w:rsid w:val="00362533"/>
    <w:rsid w:val="00365911"/>
    <w:rsid w:val="00371426"/>
    <w:rsid w:val="0037329D"/>
    <w:rsid w:val="00373FE8"/>
    <w:rsid w:val="00376403"/>
    <w:rsid w:val="00377D24"/>
    <w:rsid w:val="003860A5"/>
    <w:rsid w:val="003D373C"/>
    <w:rsid w:val="003E42CB"/>
    <w:rsid w:val="003F5BDB"/>
    <w:rsid w:val="00402F22"/>
    <w:rsid w:val="00420FA5"/>
    <w:rsid w:val="00430CCD"/>
    <w:rsid w:val="0043424A"/>
    <w:rsid w:val="00436782"/>
    <w:rsid w:val="004530F0"/>
    <w:rsid w:val="00453C04"/>
    <w:rsid w:val="0046069D"/>
    <w:rsid w:val="00462B43"/>
    <w:rsid w:val="004640A0"/>
    <w:rsid w:val="0046485C"/>
    <w:rsid w:val="00474CB5"/>
    <w:rsid w:val="00491611"/>
    <w:rsid w:val="00497149"/>
    <w:rsid w:val="004B756B"/>
    <w:rsid w:val="004C086A"/>
    <w:rsid w:val="004C358F"/>
    <w:rsid w:val="004F0670"/>
    <w:rsid w:val="004F4F64"/>
    <w:rsid w:val="004F6C80"/>
    <w:rsid w:val="00557484"/>
    <w:rsid w:val="0057379E"/>
    <w:rsid w:val="00577DD3"/>
    <w:rsid w:val="00583F70"/>
    <w:rsid w:val="00585CC1"/>
    <w:rsid w:val="0059737C"/>
    <w:rsid w:val="005B11B5"/>
    <w:rsid w:val="005C0841"/>
    <w:rsid w:val="005D254B"/>
    <w:rsid w:val="005E4D22"/>
    <w:rsid w:val="005F2E0C"/>
    <w:rsid w:val="0060666E"/>
    <w:rsid w:val="00607857"/>
    <w:rsid w:val="00631BA4"/>
    <w:rsid w:val="0063397D"/>
    <w:rsid w:val="00637689"/>
    <w:rsid w:val="00653B58"/>
    <w:rsid w:val="00673CAD"/>
    <w:rsid w:val="006770CF"/>
    <w:rsid w:val="006841EC"/>
    <w:rsid w:val="006E542F"/>
    <w:rsid w:val="006F3B81"/>
    <w:rsid w:val="00715D73"/>
    <w:rsid w:val="00715F81"/>
    <w:rsid w:val="007335E4"/>
    <w:rsid w:val="00734BFB"/>
    <w:rsid w:val="00735AA1"/>
    <w:rsid w:val="00735B03"/>
    <w:rsid w:val="00752CBB"/>
    <w:rsid w:val="00752FD0"/>
    <w:rsid w:val="00755874"/>
    <w:rsid w:val="0076503D"/>
    <w:rsid w:val="00770C06"/>
    <w:rsid w:val="00777FB3"/>
    <w:rsid w:val="0078043F"/>
    <w:rsid w:val="007834E3"/>
    <w:rsid w:val="00793A37"/>
    <w:rsid w:val="007A0864"/>
    <w:rsid w:val="007A79D0"/>
    <w:rsid w:val="007B75BC"/>
    <w:rsid w:val="007C52B9"/>
    <w:rsid w:val="007F7E60"/>
    <w:rsid w:val="00804C15"/>
    <w:rsid w:val="008130F8"/>
    <w:rsid w:val="00813D68"/>
    <w:rsid w:val="00833FBD"/>
    <w:rsid w:val="0085139F"/>
    <w:rsid w:val="00857115"/>
    <w:rsid w:val="00870E0F"/>
    <w:rsid w:val="00874547"/>
    <w:rsid w:val="00874F2A"/>
    <w:rsid w:val="00877264"/>
    <w:rsid w:val="008778B1"/>
    <w:rsid w:val="008B59E2"/>
    <w:rsid w:val="008B60E3"/>
    <w:rsid w:val="008B692F"/>
    <w:rsid w:val="008F08A9"/>
    <w:rsid w:val="00907C9B"/>
    <w:rsid w:val="0093234D"/>
    <w:rsid w:val="00955BB4"/>
    <w:rsid w:val="0096333C"/>
    <w:rsid w:val="00971759"/>
    <w:rsid w:val="00982471"/>
    <w:rsid w:val="009845DE"/>
    <w:rsid w:val="00986486"/>
    <w:rsid w:val="00991009"/>
    <w:rsid w:val="009A0B41"/>
    <w:rsid w:val="009A1359"/>
    <w:rsid w:val="009A143E"/>
    <w:rsid w:val="009A3E5A"/>
    <w:rsid w:val="009C01C0"/>
    <w:rsid w:val="009C5569"/>
    <w:rsid w:val="009D6B5C"/>
    <w:rsid w:val="009E071D"/>
    <w:rsid w:val="009E0F18"/>
    <w:rsid w:val="009E6AF8"/>
    <w:rsid w:val="009F1BD5"/>
    <w:rsid w:val="00A01FCF"/>
    <w:rsid w:val="00A151CA"/>
    <w:rsid w:val="00A3469B"/>
    <w:rsid w:val="00A37153"/>
    <w:rsid w:val="00A41C62"/>
    <w:rsid w:val="00A44357"/>
    <w:rsid w:val="00A46E32"/>
    <w:rsid w:val="00A611A2"/>
    <w:rsid w:val="00A647F7"/>
    <w:rsid w:val="00A6657A"/>
    <w:rsid w:val="00A9292D"/>
    <w:rsid w:val="00A94FC6"/>
    <w:rsid w:val="00AE1619"/>
    <w:rsid w:val="00B05D18"/>
    <w:rsid w:val="00B14A78"/>
    <w:rsid w:val="00B41B28"/>
    <w:rsid w:val="00B55966"/>
    <w:rsid w:val="00B7181D"/>
    <w:rsid w:val="00B75F35"/>
    <w:rsid w:val="00B851B4"/>
    <w:rsid w:val="00B96DBF"/>
    <w:rsid w:val="00BA510E"/>
    <w:rsid w:val="00BB3491"/>
    <w:rsid w:val="00BC4474"/>
    <w:rsid w:val="00BC7093"/>
    <w:rsid w:val="00BC73CA"/>
    <w:rsid w:val="00BE15A2"/>
    <w:rsid w:val="00BF0967"/>
    <w:rsid w:val="00C100D8"/>
    <w:rsid w:val="00C21630"/>
    <w:rsid w:val="00C27C18"/>
    <w:rsid w:val="00C34CB7"/>
    <w:rsid w:val="00C6385D"/>
    <w:rsid w:val="00C7271C"/>
    <w:rsid w:val="00C75767"/>
    <w:rsid w:val="00C937C4"/>
    <w:rsid w:val="00C95DFD"/>
    <w:rsid w:val="00C96FF4"/>
    <w:rsid w:val="00CA65DC"/>
    <w:rsid w:val="00CB1A71"/>
    <w:rsid w:val="00CB6D47"/>
    <w:rsid w:val="00CF0028"/>
    <w:rsid w:val="00CF7FDB"/>
    <w:rsid w:val="00D3199E"/>
    <w:rsid w:val="00D42292"/>
    <w:rsid w:val="00D43FD9"/>
    <w:rsid w:val="00D5645F"/>
    <w:rsid w:val="00D61DE4"/>
    <w:rsid w:val="00D6505C"/>
    <w:rsid w:val="00D778AB"/>
    <w:rsid w:val="00DA4F43"/>
    <w:rsid w:val="00DB0EEF"/>
    <w:rsid w:val="00DD0C34"/>
    <w:rsid w:val="00DE7D22"/>
    <w:rsid w:val="00E0761A"/>
    <w:rsid w:val="00E102C5"/>
    <w:rsid w:val="00E2146E"/>
    <w:rsid w:val="00E26E5C"/>
    <w:rsid w:val="00E361B7"/>
    <w:rsid w:val="00E47FCF"/>
    <w:rsid w:val="00E530F2"/>
    <w:rsid w:val="00E55FE7"/>
    <w:rsid w:val="00E6327C"/>
    <w:rsid w:val="00E726C8"/>
    <w:rsid w:val="00E82C4E"/>
    <w:rsid w:val="00E85B68"/>
    <w:rsid w:val="00E87FC4"/>
    <w:rsid w:val="00E93ED7"/>
    <w:rsid w:val="00E96FBD"/>
    <w:rsid w:val="00E97DF0"/>
    <w:rsid w:val="00EA4746"/>
    <w:rsid w:val="00EB1C00"/>
    <w:rsid w:val="00EB394B"/>
    <w:rsid w:val="00EB620C"/>
    <w:rsid w:val="00EB73D9"/>
    <w:rsid w:val="00ED125D"/>
    <w:rsid w:val="00ED1865"/>
    <w:rsid w:val="00ED398F"/>
    <w:rsid w:val="00EE0A95"/>
    <w:rsid w:val="00EF288E"/>
    <w:rsid w:val="00F24D76"/>
    <w:rsid w:val="00F35B8C"/>
    <w:rsid w:val="00F52838"/>
    <w:rsid w:val="00F71F56"/>
    <w:rsid w:val="00F77670"/>
    <w:rsid w:val="00F80004"/>
    <w:rsid w:val="00F82F2B"/>
    <w:rsid w:val="00F92EC1"/>
    <w:rsid w:val="00FB5B71"/>
    <w:rsid w:val="00FC4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EB8F3F"/>
  <w15:docId w15:val="{55BD675D-F571-47DB-988D-1F7396728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20BF"/>
    <w:pPr>
      <w:spacing w:after="0" w:line="270" w:lineRule="atLeast"/>
    </w:pPr>
    <w:rPr>
      <w:rFonts w:ascii="CorpoSLig" w:hAnsi="CorpoSLig"/>
    </w:rPr>
  </w:style>
  <w:style w:type="paragraph" w:styleId="1">
    <w:name w:val="heading 1"/>
    <w:basedOn w:val="a"/>
    <w:next w:val="a"/>
    <w:link w:val="1Char"/>
    <w:uiPriority w:val="9"/>
    <w:qFormat/>
    <w:rsid w:val="00E55FE7"/>
    <w:pPr>
      <w:keepNext/>
      <w:keepLines/>
      <w:spacing w:line="500" w:lineRule="exact"/>
      <w:outlineLvl w:val="0"/>
    </w:pPr>
    <w:rPr>
      <w:rFonts w:ascii="CorporateACon" w:eastAsiaTheme="majorEastAsia" w:hAnsi="CorporateACon" w:cstheme="majorBidi"/>
      <w:bCs/>
      <w:sz w:val="50"/>
      <w:szCs w:val="28"/>
    </w:rPr>
  </w:style>
  <w:style w:type="paragraph" w:styleId="2">
    <w:name w:val="heading 2"/>
    <w:basedOn w:val="1"/>
    <w:next w:val="a"/>
    <w:link w:val="2Char"/>
    <w:uiPriority w:val="9"/>
    <w:unhideWhenUsed/>
    <w:qFormat/>
    <w:rsid w:val="00C96FF4"/>
    <w:pPr>
      <w:spacing w:line="340" w:lineRule="exact"/>
      <w:outlineLvl w:val="1"/>
    </w:pPr>
    <w:rPr>
      <w:rFonts w:ascii="CorpoS" w:hAnsi="CorpoS"/>
      <w:bCs w:val="0"/>
      <w:sz w:val="30"/>
      <w:szCs w:val="26"/>
    </w:rPr>
  </w:style>
  <w:style w:type="paragraph" w:styleId="3">
    <w:name w:val="heading 3"/>
    <w:basedOn w:val="2"/>
    <w:next w:val="a"/>
    <w:link w:val="3Char"/>
    <w:uiPriority w:val="9"/>
    <w:unhideWhenUsed/>
    <w:qFormat/>
    <w:rsid w:val="00A37153"/>
    <w:pPr>
      <w:spacing w:line="300" w:lineRule="exact"/>
      <w:outlineLvl w:val="2"/>
    </w:pPr>
    <w:rPr>
      <w:bCs/>
    </w:rPr>
  </w:style>
  <w:style w:type="paragraph" w:styleId="4">
    <w:name w:val="heading 4"/>
    <w:basedOn w:val="3"/>
    <w:next w:val="a"/>
    <w:link w:val="4Char"/>
    <w:uiPriority w:val="9"/>
    <w:semiHidden/>
    <w:unhideWhenUsed/>
    <w:qFormat/>
    <w:rsid w:val="00E530F2"/>
    <w:pPr>
      <w:spacing w:before="200"/>
      <w:outlineLvl w:val="3"/>
    </w:pPr>
    <w:rPr>
      <w:bCs w:val="0"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B6D47"/>
    <w:pPr>
      <w:tabs>
        <w:tab w:val="center" w:pos="4536"/>
        <w:tab w:val="right" w:pos="9072"/>
      </w:tabs>
    </w:pPr>
  </w:style>
  <w:style w:type="character" w:customStyle="1" w:styleId="Char">
    <w:name w:val="머리글 Char"/>
    <w:basedOn w:val="a0"/>
    <w:link w:val="a3"/>
    <w:uiPriority w:val="99"/>
    <w:rsid w:val="00CB6D47"/>
  </w:style>
  <w:style w:type="paragraph" w:styleId="a4">
    <w:name w:val="footer"/>
    <w:basedOn w:val="a"/>
    <w:link w:val="Char0"/>
    <w:uiPriority w:val="99"/>
    <w:unhideWhenUsed/>
    <w:rsid w:val="00CB6D47"/>
    <w:pPr>
      <w:tabs>
        <w:tab w:val="center" w:pos="4536"/>
        <w:tab w:val="right" w:pos="9072"/>
      </w:tabs>
    </w:pPr>
  </w:style>
  <w:style w:type="character" w:customStyle="1" w:styleId="Char0">
    <w:name w:val="바닥글 Char"/>
    <w:basedOn w:val="a0"/>
    <w:link w:val="a4"/>
    <w:uiPriority w:val="99"/>
    <w:rsid w:val="00CB6D47"/>
  </w:style>
  <w:style w:type="character" w:customStyle="1" w:styleId="1Char">
    <w:name w:val="제목 1 Char"/>
    <w:basedOn w:val="a0"/>
    <w:link w:val="1"/>
    <w:uiPriority w:val="9"/>
    <w:rsid w:val="00E55FE7"/>
    <w:rPr>
      <w:rFonts w:ascii="CorporateACon" w:eastAsiaTheme="majorEastAsia" w:hAnsi="CorporateACon" w:cstheme="majorBidi"/>
      <w:bCs/>
      <w:sz w:val="50"/>
      <w:szCs w:val="28"/>
    </w:rPr>
  </w:style>
  <w:style w:type="character" w:customStyle="1" w:styleId="2Char">
    <w:name w:val="제목 2 Char"/>
    <w:basedOn w:val="a0"/>
    <w:link w:val="2"/>
    <w:uiPriority w:val="9"/>
    <w:rsid w:val="00C96FF4"/>
    <w:rPr>
      <w:rFonts w:ascii="CorpoS" w:eastAsiaTheme="majorEastAsia" w:hAnsi="CorpoS" w:cstheme="majorBidi"/>
      <w:sz w:val="30"/>
      <w:szCs w:val="26"/>
    </w:rPr>
  </w:style>
  <w:style w:type="character" w:customStyle="1" w:styleId="3Char">
    <w:name w:val="제목 3 Char"/>
    <w:basedOn w:val="a0"/>
    <w:link w:val="3"/>
    <w:uiPriority w:val="9"/>
    <w:rsid w:val="00A37153"/>
    <w:rPr>
      <w:rFonts w:ascii="CorpoS" w:eastAsiaTheme="majorEastAsia" w:hAnsi="CorpoS" w:cstheme="majorBidi"/>
      <w:bCs/>
      <w:sz w:val="30"/>
      <w:szCs w:val="26"/>
    </w:rPr>
  </w:style>
  <w:style w:type="character" w:customStyle="1" w:styleId="4Char">
    <w:name w:val="제목 4 Char"/>
    <w:basedOn w:val="a0"/>
    <w:link w:val="4"/>
    <w:uiPriority w:val="9"/>
    <w:semiHidden/>
    <w:rsid w:val="00E530F2"/>
    <w:rPr>
      <w:rFonts w:ascii="CorpoS" w:eastAsiaTheme="majorEastAsia" w:hAnsi="CorpoS" w:cstheme="majorBidi"/>
      <w:iCs/>
      <w:sz w:val="30"/>
    </w:rPr>
  </w:style>
  <w:style w:type="paragraph" w:styleId="a5">
    <w:name w:val="Balloon Text"/>
    <w:basedOn w:val="a"/>
    <w:link w:val="Char1"/>
    <w:uiPriority w:val="99"/>
    <w:semiHidden/>
    <w:unhideWhenUsed/>
    <w:rsid w:val="00673CAD"/>
    <w:rPr>
      <w:rFonts w:ascii="Tahoma" w:hAnsi="Tahoma" w:cs="Tahoma"/>
      <w:sz w:val="16"/>
      <w:szCs w:val="16"/>
    </w:rPr>
  </w:style>
  <w:style w:type="character" w:customStyle="1" w:styleId="Char1">
    <w:name w:val="풍선 도움말 텍스트 Char"/>
    <w:basedOn w:val="a0"/>
    <w:link w:val="a5"/>
    <w:uiPriority w:val="99"/>
    <w:semiHidden/>
    <w:rsid w:val="00673CAD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2802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atBlack-Standard11ptbold">
    <w:name w:val="Format Black - Standard 11pt bold"/>
    <w:basedOn w:val="FormatBlack-Standard11pt"/>
    <w:qFormat/>
    <w:rsid w:val="003D373C"/>
    <w:rPr>
      <w:rFonts w:ascii="CorpoSDem" w:hAnsi="CorpoSDem"/>
    </w:rPr>
  </w:style>
  <w:style w:type="character" w:styleId="a7">
    <w:name w:val="Hyperlink"/>
    <w:basedOn w:val="a0"/>
    <w:uiPriority w:val="99"/>
    <w:unhideWhenUsed/>
    <w:rsid w:val="00116DB8"/>
    <w:rPr>
      <w:color w:val="0000FF" w:themeColor="hyperlink"/>
      <w:u w:val="single"/>
    </w:rPr>
  </w:style>
  <w:style w:type="paragraph" w:styleId="a8">
    <w:name w:val="No Spacing"/>
    <w:uiPriority w:val="1"/>
    <w:qFormat/>
    <w:rsid w:val="000464DD"/>
    <w:pPr>
      <w:spacing w:after="0" w:line="240" w:lineRule="auto"/>
    </w:pPr>
    <w:rPr>
      <w:rFonts w:ascii="CorpoS" w:hAnsi="CorpoS"/>
      <w:sz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29741B"/>
    <w:pPr>
      <w:spacing w:before="480" w:line="276" w:lineRule="auto"/>
      <w:outlineLvl w:val="9"/>
    </w:pPr>
    <w:rPr>
      <w:rFonts w:asciiTheme="majorHAnsi" w:hAnsiTheme="majorHAnsi"/>
      <w:b/>
      <w:color w:val="365F91" w:themeColor="accent1" w:themeShade="BF"/>
      <w:sz w:val="28"/>
      <w:lang w:eastAsia="de-DE"/>
    </w:rPr>
  </w:style>
  <w:style w:type="paragraph" w:styleId="30">
    <w:name w:val="toc 3"/>
    <w:basedOn w:val="a"/>
    <w:next w:val="a"/>
    <w:autoRedefine/>
    <w:uiPriority w:val="39"/>
    <w:unhideWhenUsed/>
    <w:rsid w:val="0029741B"/>
    <w:pPr>
      <w:spacing w:after="100"/>
      <w:ind w:left="440"/>
    </w:pPr>
  </w:style>
  <w:style w:type="paragraph" w:styleId="20">
    <w:name w:val="toc 2"/>
    <w:basedOn w:val="a"/>
    <w:next w:val="a"/>
    <w:autoRedefine/>
    <w:uiPriority w:val="39"/>
    <w:unhideWhenUsed/>
    <w:rsid w:val="0029741B"/>
    <w:pPr>
      <w:spacing w:after="100"/>
      <w:ind w:left="220"/>
    </w:pPr>
  </w:style>
  <w:style w:type="paragraph" w:styleId="a9">
    <w:name w:val="List Paragraph"/>
    <w:basedOn w:val="a"/>
    <w:uiPriority w:val="34"/>
    <w:qFormat/>
    <w:rsid w:val="00ED398F"/>
    <w:pPr>
      <w:ind w:left="720"/>
      <w:contextualSpacing/>
    </w:pPr>
  </w:style>
  <w:style w:type="paragraph" w:customStyle="1" w:styleId="Aufzhlung">
    <w:name w:val="Aufzählung"/>
    <w:basedOn w:val="a"/>
    <w:qFormat/>
    <w:rsid w:val="00F35B8C"/>
    <w:pPr>
      <w:numPr>
        <w:numId w:val="10"/>
      </w:numPr>
      <w:tabs>
        <w:tab w:val="left" w:pos="1843"/>
        <w:tab w:val="left" w:pos="3686"/>
        <w:tab w:val="left" w:pos="5528"/>
        <w:tab w:val="left" w:pos="7371"/>
        <w:tab w:val="left" w:pos="9214"/>
      </w:tabs>
      <w:spacing w:line="200" w:lineRule="exact"/>
      <w:ind w:left="238" w:hanging="219"/>
    </w:pPr>
    <w:rPr>
      <w:sz w:val="17"/>
      <w:szCs w:val="14"/>
    </w:rPr>
  </w:style>
  <w:style w:type="paragraph" w:customStyle="1" w:styleId="FormatGrey-Standard115pt">
    <w:name w:val="Format Grey - Standard 11.5pt"/>
    <w:qFormat/>
    <w:rsid w:val="00971759"/>
    <w:pPr>
      <w:spacing w:line="260" w:lineRule="exact"/>
    </w:pPr>
    <w:rPr>
      <w:rFonts w:ascii="CorpoSLig" w:hAnsi="CorpoSLig"/>
      <w:color w:val="7F7F7F" w:themeColor="text1" w:themeTint="80"/>
      <w:sz w:val="23"/>
      <w:szCs w:val="23"/>
      <w:lang w:val="en-US"/>
    </w:rPr>
  </w:style>
  <w:style w:type="paragraph" w:customStyle="1" w:styleId="FormatGrey-Standard75pt">
    <w:name w:val="Format Grey - Standard 7.5pt"/>
    <w:basedOn w:val="FormatGrey-Standard115pt"/>
    <w:qFormat/>
    <w:rsid w:val="007B75BC"/>
    <w:pPr>
      <w:tabs>
        <w:tab w:val="left" w:pos="567"/>
      </w:tabs>
      <w:spacing w:after="0" w:line="170" w:lineRule="exact"/>
    </w:pPr>
    <w:rPr>
      <w:sz w:val="15"/>
      <w:szCs w:val="15"/>
    </w:rPr>
  </w:style>
  <w:style w:type="paragraph" w:customStyle="1" w:styleId="FormatBlack-Aufzhlung">
    <w:name w:val="Format Black - Aufzählung"/>
    <w:basedOn w:val="a9"/>
    <w:qFormat/>
    <w:rsid w:val="00F77670"/>
    <w:pPr>
      <w:numPr>
        <w:numId w:val="13"/>
      </w:numPr>
      <w:ind w:left="284" w:hanging="284"/>
    </w:pPr>
    <w:rPr>
      <w:rFonts w:cs="CorpoS"/>
      <w:color w:val="000000"/>
      <w:lang w:val="en-US"/>
    </w:rPr>
  </w:style>
  <w:style w:type="paragraph" w:customStyle="1" w:styleId="FormatBlack-Standard85pt">
    <w:name w:val="Format Black - Standard 8.5pt"/>
    <w:basedOn w:val="a"/>
    <w:qFormat/>
    <w:rsid w:val="00637689"/>
    <w:pPr>
      <w:tabs>
        <w:tab w:val="right" w:pos="8562"/>
        <w:tab w:val="right" w:pos="9185"/>
      </w:tabs>
      <w:spacing w:line="162" w:lineRule="atLeast"/>
      <w:jc w:val="center"/>
    </w:pPr>
    <w:rPr>
      <w:sz w:val="17"/>
      <w:szCs w:val="12"/>
      <w:lang w:val="en-US"/>
    </w:rPr>
  </w:style>
  <w:style w:type="paragraph" w:customStyle="1" w:styleId="FormatBlack-Standard11pt">
    <w:name w:val="Format Black - Standard 11pt"/>
    <w:basedOn w:val="a"/>
    <w:qFormat/>
    <w:rsid w:val="00365911"/>
    <w:pPr>
      <w:tabs>
        <w:tab w:val="left" w:pos="284"/>
        <w:tab w:val="left" w:pos="851"/>
        <w:tab w:val="left" w:pos="1701"/>
        <w:tab w:val="right" w:pos="7088"/>
      </w:tabs>
    </w:pPr>
    <w:rPr>
      <w:lang w:val="en-US"/>
    </w:rPr>
  </w:style>
  <w:style w:type="paragraph" w:customStyle="1" w:styleId="FormatGrey-Standard85pt">
    <w:name w:val="Format Grey - Standard 8.5pt"/>
    <w:basedOn w:val="FormatGrey-Standard115pt"/>
    <w:next w:val="FormatBlack-Standard85pt"/>
    <w:qFormat/>
    <w:rsid w:val="00971759"/>
    <w:pPr>
      <w:spacing w:line="180" w:lineRule="exact"/>
    </w:pPr>
    <w:rPr>
      <w:sz w:val="17"/>
      <w:szCs w:val="17"/>
    </w:rPr>
  </w:style>
  <w:style w:type="paragraph" w:customStyle="1" w:styleId="FormatBlack-Headline-1">
    <w:name w:val="Format Black - Headline-1"/>
    <w:basedOn w:val="1"/>
    <w:qFormat/>
    <w:rsid w:val="00F80004"/>
  </w:style>
  <w:style w:type="paragraph" w:customStyle="1" w:styleId="FormatBlack-Headline-2">
    <w:name w:val="Format Black - Headline-2"/>
    <w:basedOn w:val="2"/>
    <w:qFormat/>
    <w:rsid w:val="00F35B8C"/>
    <w:rPr>
      <w:rFonts w:ascii="CorpoSLig" w:hAnsi="CorpoSLig"/>
    </w:rPr>
  </w:style>
  <w:style w:type="paragraph" w:customStyle="1" w:styleId="HeaderGray-Konzernhinweis">
    <w:name w:val="Header Gray - Konzernhinweis"/>
    <w:basedOn w:val="a"/>
    <w:qFormat/>
    <w:rsid w:val="00D5645F"/>
    <w:pPr>
      <w:spacing w:line="180" w:lineRule="exact"/>
    </w:pPr>
    <w:rPr>
      <w:color w:val="73797C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Data\CAS-Software\SAM_EXPORT\Form\Templates\WordVorlage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7FF0F2-C922-4190-9012-60451A936AE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55c7dc3-d019-40fa-a91f-518114ee30cb}" enabled="1" method="Standard" siteId="{a0863201-77ea-4254-a23b-acb1c17a3ad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WordVorlage</Template>
  <TotalTime>0</TotalTime>
  <Pages>10</Pages>
  <Words>1964</Words>
  <Characters>11196</Characters>
  <Application>Microsoft Office Word</Application>
  <DocSecurity>0</DocSecurity>
  <Lines>93</Lines>
  <Paragraphs>26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ITI/OD</Company>
  <LinksUpToDate>false</LinksUpToDate>
  <CharactersWithSpaces>13134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sunghan.cho</dc:creator>
  <cp:lastModifiedBy>조성한 Product Management</cp:lastModifiedBy>
  <cp:revision>2</cp:revision>
  <cp:lastPrinted>2014-04-24T06:47:00Z</cp:lastPrinted>
  <dcterms:created xsi:type="dcterms:W3CDTF">2026-05-14T04:53:00Z</dcterms:created>
  <dcterms:modified xsi:type="dcterms:W3CDTF">2026-05-14T04:53:00Z</dcterms:modified>
</cp:coreProperties>
</file>