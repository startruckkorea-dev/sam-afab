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8B34" w14:textId="77777777" w:rsidR="00E27648" w:rsidRDefault="00E27648" w:rsidP="00E27648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TR05 Actros-L 2851LS 6x2 G5F 2026-07_87538</w:t>
      </w:r>
    </w:p>
    <w:p w14:paraId="278E5064" w14:textId="77777777" w:rsidR="00E27648" w:rsidRDefault="00E27648" w:rsidP="00E27648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19AEC19B" w14:textId="77777777" w:rsidR="00E27648" w:rsidRDefault="00E27648" w:rsidP="00E27648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Actros 5 L FHS 2651 LSDNA</w:t>
      </w:r>
    </w:p>
    <w:p w14:paraId="60461067" w14:textId="77777777" w:rsidR="00E27648" w:rsidRDefault="00E27648" w:rsidP="00E276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7AF028FD" w14:textId="77777777" w:rsidR="00E27648" w:rsidRDefault="00E27648" w:rsidP="00E276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6A616F7D" w14:textId="77777777" w:rsidR="00E27648" w:rsidRDefault="00E27648" w:rsidP="00E276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36FEF8BC" w14:textId="77777777" w:rsidR="00E27648" w:rsidRDefault="00E27648" w:rsidP="00E27648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6E991478" w14:textId="77777777" w:rsidR="00E27648" w:rsidRDefault="00E27648" w:rsidP="00E27648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Actros 5 L FHS</w:t>
      </w:r>
    </w:p>
    <w:p w14:paraId="01B32713" w14:textId="77777777" w:rsidR="00E27648" w:rsidRDefault="00E27648" w:rsidP="00E27648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>2651 LSDNA</w:t>
      </w:r>
    </w:p>
    <w:p w14:paraId="50EEB188" w14:textId="77777777" w:rsidR="00E27648" w:rsidRDefault="00E27648" w:rsidP="00E27648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6x2</w:t>
      </w:r>
    </w:p>
    <w:p w14:paraId="701D9FFF" w14:textId="77777777" w:rsidR="00E27648" w:rsidRDefault="00E27648" w:rsidP="00E27648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96342512</w:t>
      </w:r>
    </w:p>
    <w:p w14:paraId="3B8FF891" w14:textId="77777777" w:rsidR="00E27648" w:rsidRDefault="00E27648" w:rsidP="00E27648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24a</w:t>
      </w:r>
    </w:p>
    <w:p w14:paraId="1D3FA121" w14:textId="77777777" w:rsidR="00E27648" w:rsidRDefault="00E27648" w:rsidP="00E27648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Semitrailer tractor</w:t>
      </w:r>
    </w:p>
    <w:p w14:paraId="2D152949" w14:textId="77777777" w:rsidR="00E27648" w:rsidRDefault="00E27648" w:rsidP="00E27648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L-cab</w:t>
      </w:r>
    </w:p>
    <w:p w14:paraId="1FDD9523" w14:textId="77777777" w:rsidR="00E27648" w:rsidRDefault="00E27648" w:rsidP="00E27648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375 kW(510 PS)</w:t>
      </w:r>
    </w:p>
    <w:p w14:paraId="12AF1B5C" w14:textId="77777777" w:rsidR="00E27648" w:rsidRDefault="00E27648" w:rsidP="00E27648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3250 mm</w:t>
      </w:r>
    </w:p>
    <w:p w14:paraId="62B96260" w14:textId="77777777" w:rsidR="00E27648" w:rsidRDefault="00E27648" w:rsidP="00E27648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- kg</w:t>
      </w:r>
    </w:p>
    <w:p w14:paraId="7CFFE16D" w14:textId="77777777" w:rsidR="00E27648" w:rsidRDefault="00E27648" w:rsidP="00E27648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7F7809A8" w14:textId="77777777" w:rsidR="00E27648" w:rsidRDefault="00E27648" w:rsidP="00E27648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(847) Republic of Korea (South Korea)</w:t>
      </w:r>
    </w:p>
    <w:p w14:paraId="3B1763FF" w14:textId="77777777" w:rsidR="00E27648" w:rsidRDefault="00E27648" w:rsidP="00E27648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 xml:space="preserve">Fifth wheel position: </w:t>
      </w:r>
      <w:r>
        <w:rPr>
          <w:rFonts w:ascii="CorpoS" w:hAnsi="CorpoS" w:cs="CorpoS"/>
          <w:color w:val="000000"/>
        </w:rPr>
        <w:tab/>
        <w:t>950 mm</w:t>
      </w:r>
    </w:p>
    <w:p w14:paraId="0B64121E" w14:textId="77777777" w:rsidR="00E27648" w:rsidRPr="009A0B41" w:rsidRDefault="00E27648" w:rsidP="00E27648">
      <w:pPr>
        <w:rPr>
          <w:rFonts w:asciiTheme="minorHAnsi" w:hAnsiTheme="minorHAnsi" w:cstheme="minorHAnsi"/>
          <w:sz w:val="20"/>
          <w:szCs w:val="20"/>
        </w:rPr>
      </w:pPr>
    </w:p>
    <w:p w14:paraId="570FC618" w14:textId="48AE1114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5FA30318" w14:textId="4C0A7818" w:rsidR="0040028F" w:rsidRPr="00172899" w:rsidRDefault="0040028F" w:rsidP="0040028F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0BBA9F24" w14:textId="77777777" w:rsidR="0040028F" w:rsidRPr="00172899" w:rsidRDefault="0040028F" w:rsidP="0040028F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1177DF61" w14:textId="0E1F873E" w:rsidR="0040028F" w:rsidRPr="00172899" w:rsidRDefault="0040028F" w:rsidP="0040028F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196,370.00</w:t>
      </w:r>
    </w:p>
    <w:p w14:paraId="3EC141AA" w14:textId="28F71A10" w:rsidR="0040028F" w:rsidRPr="00172899" w:rsidRDefault="0040028F" w:rsidP="0040028F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2,651.00</w:t>
      </w:r>
    </w:p>
    <w:p w14:paraId="1700DDCB" w14:textId="391CE8BA" w:rsidR="0040028F" w:rsidRPr="00172899" w:rsidRDefault="0040028F" w:rsidP="0040028F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3,516.00</w:t>
      </w:r>
    </w:p>
    <w:p w14:paraId="17496FB8" w14:textId="39D65273" w:rsidR="0040028F" w:rsidRPr="00172899" w:rsidRDefault="0040028F" w:rsidP="0040028F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107,194.00</w:t>
      </w:r>
    </w:p>
    <w:p w14:paraId="774F9771" w14:textId="0D98000B" w:rsidR="0040028F" w:rsidRPr="00172899" w:rsidRDefault="0040028F" w:rsidP="0040028F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00D32112" w14:textId="0619A63A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3EA85501" w14:textId="6D912ECF" w:rsidR="0040028F" w:rsidRPr="00172899" w:rsidRDefault="0040028F" w:rsidP="0040028F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309,731.00</w:t>
      </w:r>
    </w:p>
    <w:p w14:paraId="1C5AE9ED" w14:textId="7FAFACF7" w:rsidR="0040028F" w:rsidRPr="00172899" w:rsidRDefault="0040028F" w:rsidP="0040028F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36794BD6" w14:textId="4D267381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665F26FC" w14:textId="77777777" w:rsidR="0040028F" w:rsidRDefault="0040028F" w:rsidP="0040028F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6B676E02" w14:textId="77777777" w:rsidR="0040028F" w:rsidRDefault="0040028F" w:rsidP="0040028F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79F4221B" w14:textId="3B47D0EA" w:rsidR="0040028F" w:rsidRDefault="0040028F" w:rsidP="0040028F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25CD6EDB" w14:textId="70104584" w:rsidR="0040028F" w:rsidRDefault="0040028F" w:rsidP="0040028F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{F4476C62-7F54-40F4-B5B3-FD9446654C32}</w:t>
      </w:r>
    </w:p>
    <w:p w14:paraId="55228393" w14:textId="77777777" w:rsidR="0040028F" w:rsidRPr="00172899" w:rsidRDefault="0040028F" w:rsidP="0040028F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281E8B33" w14:textId="18C4049C" w:rsidR="0040028F" w:rsidRPr="00172899" w:rsidRDefault="0040028F" w:rsidP="0040028F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t xml:space="preserve">VAZ-Check: </w:t>
      </w:r>
    </w:p>
    <w:p w14:paraId="36CEF37A" w14:textId="77777777" w:rsidR="0040028F" w:rsidRPr="00172899" w:rsidRDefault="0040028F" w:rsidP="0040028F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3C5F61E4" w14:textId="77777777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lastRenderedPageBreak/>
        <w:t xml:space="preserve">Vehicle status / list of reports </w:t>
      </w:r>
    </w:p>
    <w:p w14:paraId="62C06F97" w14:textId="5728EEB3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40028F" w:rsidRPr="00887EAE" w14:paraId="574FC90B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B85DA70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919A15A" w14:textId="547993D3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Equipment</w:t>
            </w:r>
          </w:p>
        </w:tc>
      </w:tr>
      <w:tr w:rsidR="0040028F" w:rsidRPr="00887EAE" w14:paraId="602E88E3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AE0928C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462DFC0" w14:textId="6CFA3E55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unconfirmed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(Not confirmed)</w:t>
            </w:r>
          </w:p>
        </w:tc>
      </w:tr>
      <w:tr w:rsidR="0040028F" w:rsidRPr="00887EAE" w14:paraId="5151EB26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44658E2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9CCCFEF" w14:textId="17B11AE9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Selected: C0A, serial frame overhang</w:t>
            </w:r>
          </w:p>
        </w:tc>
      </w:tr>
    </w:tbl>
    <w:p w14:paraId="412431FC" w14:textId="5D1A8DAB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40028F" w:rsidRPr="00887EAE" w14:paraId="0A9FCE7D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49E7361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DBD1A1D" w14:textId="4E777399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40028F" w:rsidRPr="00887EAE" w14:paraId="6AA4ED51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FC13FF1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3BED2AD" w14:textId="29FA3C70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unconfirmed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(Not confirmed)</w:t>
            </w:r>
          </w:p>
        </w:tc>
      </w:tr>
      <w:tr w:rsidR="0040028F" w:rsidRPr="00887EAE" w14:paraId="4CCC2F55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4313EA6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03D5AAC" w14:textId="61897325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65518FD9" w14:textId="5B825A7D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40028F" w:rsidRPr="00887EAE" w14:paraId="605CBA5F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508520D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B406483" w14:textId="60A3D03E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40028F" w:rsidRPr="00887EAE" w14:paraId="3AF12FC6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066C4F9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19F64F7" w14:textId="46AA13D6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unconfirmed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(Not confirmed)</w:t>
            </w:r>
          </w:p>
        </w:tc>
      </w:tr>
      <w:tr w:rsidR="0040028F" w:rsidRPr="00887EAE" w14:paraId="4FCBBE96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1C282D0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E215522" w14:textId="3F8D163A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ETA check has not yet been carried out for the vehicle. GCW has not yet been retrieved.</w:t>
            </w:r>
          </w:p>
        </w:tc>
      </w:tr>
    </w:tbl>
    <w:p w14:paraId="1DE02BE2" w14:textId="08B3CB6B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40028F" w:rsidRPr="00887EAE" w14:paraId="2DC897E7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C004A0E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225C377" w14:textId="2B565D9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40028F" w:rsidRPr="00887EAE" w14:paraId="3BE4E41A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3785383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A286CDB" w14:textId="46E8B96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40028F" w:rsidRPr="00887EAE" w14:paraId="4661A7AC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70F8B6A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A6456C6" w14:textId="096DEA29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No additional paint code has been defined for the wind deflector or the wind guide.</w:t>
            </w:r>
          </w:p>
        </w:tc>
      </w:tr>
    </w:tbl>
    <w:p w14:paraId="1FCC27C3" w14:textId="25F5968E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40028F" w:rsidRPr="00887EAE" w14:paraId="78224C98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61E1E22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C76E453" w14:textId="59AB9B1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 evaluation</w:t>
            </w:r>
          </w:p>
        </w:tc>
      </w:tr>
      <w:tr w:rsidR="0040028F" w:rsidRPr="00887EAE" w14:paraId="68546971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6E15A94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E5CC73E" w14:textId="11D4CA8F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40028F" w:rsidRPr="00887EAE" w14:paraId="77EE5065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95DFEAD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5FFF887" w14:textId="52776034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VAZ-check is still not done.</w:t>
            </w:r>
          </w:p>
        </w:tc>
      </w:tr>
    </w:tbl>
    <w:p w14:paraId="37A13ADC" w14:textId="6BF99470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40028F" w:rsidRPr="00887EAE" w14:paraId="49A11364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F5BCF9B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038444D" w14:textId="116E7C71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40028F" w:rsidRPr="00887EAE" w14:paraId="3EC6B6B3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371BFDD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DDA67A2" w14:textId="665714A3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unconfirmed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(Not confirmed)</w:t>
            </w:r>
          </w:p>
        </w:tc>
      </w:tr>
      <w:tr w:rsidR="0040028F" w:rsidRPr="00887EAE" w14:paraId="6F757C55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85BCCD0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4CD34F6" w14:textId="1B9C8FBA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WARNING: 'M7U - Cooling power for hot regions'</w:t>
            </w:r>
          </w:p>
        </w:tc>
      </w:tr>
    </w:tbl>
    <w:p w14:paraId="323B481D" w14:textId="08FA1FB0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40028F" w:rsidRPr="00887EAE" w14:paraId="5C370D60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74A43AC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712EDBB" w14:textId="1D658D75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40028F" w:rsidRPr="00887EAE" w14:paraId="73C6EF3A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7091209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205CE44" w14:textId="1FC2A18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40028F" w:rsidRPr="00887EAE" w14:paraId="15805DCD" w14:textId="77777777" w:rsidTr="00B84E2B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1D46CD2" w14:textId="77777777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D5F8BBB" w14:textId="01006503" w:rsidR="0040028F" w:rsidRPr="00887EAE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789B4548" w14:textId="7CDEC2C4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77BDC3C1" w14:textId="5C740AAD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460BB2D5" w14:textId="77777777" w:rsidR="0040028F" w:rsidRDefault="0040028F" w:rsidP="0040028F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34A072F0" w14:textId="77777777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A662633" w14:textId="35F03D7F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BD4312C" w14:textId="77777777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666F12C3" w14:textId="77777777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Paint</w:t>
      </w:r>
    </w:p>
    <w:p w14:paraId="4E2FC25E" w14:textId="038239CE" w:rsidR="0040028F" w:rsidRDefault="0040028F" w:rsidP="0040028F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6B13FE22" w14:textId="46E87B1A" w:rsidR="0040028F" w:rsidRDefault="0040028F" w:rsidP="0040028F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2b8a10511b394fae9b1508a795c3f224"/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79094022" w14:textId="7E6A37AE" w:rsidR="0040028F" w:rsidRDefault="0040028F" w:rsidP="0040028F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710.00</w:t>
      </w:r>
      <w:r>
        <w:rPr>
          <w:rFonts w:ascii="CorpoS" w:hAnsi="CorpoS" w:cs="CorpoS"/>
          <w:color w:val="000000"/>
        </w:rPr>
        <w:tab/>
      </w:r>
    </w:p>
    <w:p w14:paraId="6C1CA67C" w14:textId="396F77DF" w:rsidR="0040028F" w:rsidRDefault="0040028F" w:rsidP="0040028F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2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 side deflectors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43</w:t>
      </w:r>
    </w:p>
    <w:p w14:paraId="222BD949" w14:textId="1DC06490" w:rsidR="0040028F" w:rsidRDefault="0040028F" w:rsidP="0040028F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287.00</w:t>
      </w:r>
      <w:r>
        <w:rPr>
          <w:rFonts w:ascii="CorpoS" w:hAnsi="CorpoS" w:cs="CorpoS"/>
          <w:color w:val="000000"/>
        </w:rPr>
        <w:tab/>
      </w:r>
    </w:p>
    <w:p w14:paraId="19406FD6" w14:textId="1340F669" w:rsidR="0040028F" w:rsidRDefault="0040028F" w:rsidP="0040028F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3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Paint bumper, lower entry, wheel arch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48</w:t>
      </w:r>
    </w:p>
    <w:p w14:paraId="580F167E" w14:textId="3FC751AC" w:rsidR="0040028F" w:rsidRDefault="0040028F" w:rsidP="0040028F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1,654.00</w:t>
      </w:r>
      <w:r>
        <w:rPr>
          <w:rFonts w:ascii="CorpoS" w:hAnsi="CorpoS" w:cs="CorpoS"/>
          <w:color w:val="000000"/>
        </w:rPr>
        <w:tab/>
      </w:r>
    </w:p>
    <w:bookmarkEnd w:id="2"/>
    <w:p w14:paraId="55DED0FD" w14:textId="2533946F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004655B" w14:textId="39F84281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3B14008" w14:textId="77777777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61F242EE" w14:textId="77777777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25FE7E01" w14:textId="1BB2EB44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2F34A22A" w14:textId="0C4705B7" w:rsidR="0040028F" w:rsidRDefault="0040028F" w:rsidP="0040028F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24456A9D" w14:textId="69F50CA2" w:rsidR="0040028F" w:rsidRDefault="0040028F" w:rsidP="0040028F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3" w:name="W_4009_43ac868d6901413482ac0186dcc8cd92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1617CBE0" w14:textId="6CEE0809" w:rsidR="0040028F" w:rsidRDefault="0040028F" w:rsidP="0040028F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p w14:paraId="3112391F" w14:textId="37C41251" w:rsidR="0040028F" w:rsidRDefault="0040028F" w:rsidP="0040028F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23262977" w14:textId="51B7F8A1" w:rsidR="0040028F" w:rsidRDefault="0040028F" w:rsidP="0040028F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drive</w:t>
      </w:r>
      <w:r>
        <w:rPr>
          <w:rFonts w:ascii="CorpoS" w:hAnsi="CorpoS" w:cs="CorpoS"/>
          <w:color w:val="000000"/>
        </w:rPr>
        <w:tab/>
      </w:r>
    </w:p>
    <w:p w14:paraId="113DE8C5" w14:textId="59A1EAD0" w:rsidR="0040028F" w:rsidRDefault="0040028F" w:rsidP="0040028F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0F179A4C" w14:textId="5106E3DC" w:rsidR="0040028F" w:rsidRDefault="0040028F" w:rsidP="0040028F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bookmarkEnd w:id="3"/>
    <w:p w14:paraId="17870917" w14:textId="6C8DAFF7" w:rsidR="0040028F" w:rsidRDefault="0040028F" w:rsidP="0040028F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27462AA" w14:textId="550ECEFF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5F9ED26" w14:textId="77777777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500B9907" w14:textId="77777777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67FA93A8" w14:textId="77777777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12FF8660" w14:textId="732106CD" w:rsidR="0040028F" w:rsidRDefault="0040028F" w:rsidP="0040028F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3448B921" w14:textId="671D1221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4" w:name="W_4053_256f8f4286224ebaa901aa5562ad41de"/>
    </w:p>
    <w:p w14:paraId="64F2E4F4" w14:textId="5CFE6EE4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National Version</w:t>
      </w:r>
    </w:p>
    <w:p w14:paraId="554646CC" w14:textId="50C6CE5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*&gt;&gt;&gt;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424AABF" w14:textId="766E3025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DB73DEC" w14:textId="483E3E61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Chassis version</w:t>
      </w:r>
    </w:p>
    <w:p w14:paraId="29CF6D17" w14:textId="34EA12D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BC27323" w14:textId="2FE26ABD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1433B22" w14:textId="6C9E0481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C1J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3250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C8D23DC" w14:textId="54D47689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DA58924" w14:textId="008ECD23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 load distribution</w:t>
      </w:r>
    </w:p>
    <w:p w14:paraId="228AD1DE" w14:textId="58EAD171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28.0 t (8.0/10.0/10.0)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85C83C4" w14:textId="71941410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037DDC1" w14:textId="09E84F8A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Engine</w:t>
      </w:r>
    </w:p>
    <w:p w14:paraId="3A431001" w14:textId="49AD233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M3D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OM471,inline 6, 12.8 l, 375kW (510hp),2500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70FA477" w14:textId="41637711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3. Engine generation OM471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5,972.00</w:t>
      </w:r>
    </w:p>
    <w:p w14:paraId="1465AD6F" w14:textId="2E2C531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6BC898B" w14:textId="0D1221EC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VI, 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0B7C2A6" w14:textId="7A3F42F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Certification according to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E5E7CBB" w14:textId="3A93B14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M8B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behind cab, mounted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4A92CEA" w14:textId="1906E5EB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1A622AF7" w14:textId="600205EE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Water pump, governed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62BE774" w14:textId="4544D52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Insect screen in front of cooling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73.00</w:t>
      </w:r>
    </w:p>
    <w:p w14:paraId="4DC74388" w14:textId="62AEBC91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High Performance Engine Brake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816.00</w:t>
      </w:r>
    </w:p>
    <w:p w14:paraId="323D4963" w14:textId="448038AC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two-stage, deactivatable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E9BDDF9" w14:textId="58646BC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16CCF08" w14:textId="0017133E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64F248C" w14:textId="756B0238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Clutch &amp; transmission</w:t>
      </w:r>
    </w:p>
    <w:p w14:paraId="1539E302" w14:textId="2234AA5C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Single-disc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45B4793" w14:textId="015B5DCC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281-12/14.93-1.0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64544AA" w14:textId="2B2E9D7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4EF65C" w14:textId="7E109D62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32BA498" w14:textId="0CF10C9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1128B83" w14:textId="03857AB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04DFFAC" w14:textId="06EB6A5F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B562786" w14:textId="00B33CC8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Axles &amp; suspension</w:t>
      </w:r>
    </w:p>
    <w:p w14:paraId="633728CD" w14:textId="281866B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offset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94AFF38" w14:textId="022C96D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8.0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599.00</w:t>
      </w:r>
    </w:p>
    <w:p w14:paraId="63E2C22C" w14:textId="6B6239C1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440, hypoid,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313270" w14:textId="2308433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A3D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 with active lubrication, uncontrolled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1FF6A05" w14:textId="2F2432EA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Trail. axle 10 t, de-loadable, liftable,twin tyres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52838D5" w14:textId="5707FCC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2.533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C92AAB4" w14:textId="078510FB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with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4,156.00</w:t>
      </w:r>
    </w:p>
    <w:p w14:paraId="1E87AAF7" w14:textId="7B1F9532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Lowered frame, with residual bellow pressure ctrl.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564.00</w:t>
      </w:r>
    </w:p>
    <w:p w14:paraId="228FA857" w14:textId="1E32A3B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load measuring device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665.00</w:t>
      </w:r>
    </w:p>
    <w:p w14:paraId="3F7A6461" w14:textId="5587C4DC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569B2E1" w14:textId="695373F0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Wheels &amp; tyres</w:t>
      </w:r>
    </w:p>
    <w:p w14:paraId="5300532E" w14:textId="56473441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R2J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Light-alloy wheels, 9.00x22.5, matt, Alcoa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5,932.00</w:t>
      </w:r>
    </w:p>
    <w:p w14:paraId="4DB8EF80" w14:textId="3FE67FC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1.A.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2x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67334CFB" w14:textId="2AA075D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   4x   315/70 R 22,5   Regio RR drive   Michelin   X Multi Energy D2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46A4E6F7" w14:textId="6C7A67EA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4x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2DC70CBA" w14:textId="0FC06574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8400D8B" w14:textId="3C44B501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Frame and components attached to frame</w:t>
      </w:r>
    </w:p>
    <w:p w14:paraId="5C545C65" w14:textId="13134B7A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 plate above frame, partial cover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418168B" w14:textId="54D5720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750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B0E1BBF" w14:textId="2960C47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Steering, single-circuit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407B2FE" w14:textId="201F61F2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64F58EB" w14:textId="1EDD0EA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C7I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 cover,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58.00</w:t>
      </w:r>
    </w:p>
    <w:p w14:paraId="5DFCB886" w14:textId="4CD4C14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77AA740" w14:textId="5BBBA49A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A062495" w14:textId="2E58DAE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972148F" w14:textId="116A870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700 x 750 mm,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FDCFDC5" w14:textId="6CB570D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K3V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60 l,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F64F29D" w14:textId="122D24C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220 l, right, 650 x 700 x 600 mm,alu.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932.00</w:t>
      </w:r>
    </w:p>
    <w:p w14:paraId="5546CA37" w14:textId="27517D6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148.00</w:t>
      </w:r>
    </w:p>
    <w:p w14:paraId="3802D68A" w14:textId="2B193CE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1FC049B0" w14:textId="3F28F68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cap for AdBlue metering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70.00</w:t>
      </w:r>
    </w:p>
    <w:p w14:paraId="6A610066" w14:textId="6CFC1F9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463A75" w14:textId="1DFF4FB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F06692B" w14:textId="60015D7E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outlet to left, under 30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864.00</w:t>
      </w:r>
    </w:p>
    <w:p w14:paraId="63AA1070" w14:textId="2DBFAD72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6A4A811" w14:textId="4B751257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wing, 2550 mm vehicle width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01730BC" w14:textId="085F296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3-piece, with EC splash guard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1,521.00</w:t>
      </w:r>
    </w:p>
    <w:p w14:paraId="319B506E" w14:textId="2F73801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Splash guard (EC),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108.00</w:t>
      </w:r>
    </w:p>
    <w:p w14:paraId="6B230490" w14:textId="5B116CC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CZE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mudguard, fender skirt, aerodynam.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5FF131D" w14:textId="427E66BC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57AEA4B" w14:textId="6FD4800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CSJ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Underbody panelling, ProCabin, 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044B4F9" w14:textId="521D18DD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plastic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7F9A218" w14:textId="090BBE8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with towing eyes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D033268" w14:textId="2624D44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manually lubricated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B62784E" w14:textId="78468257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standard, Jost JSK 37C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1,772.00</w:t>
      </w:r>
    </w:p>
    <w:p w14:paraId="69DFC183" w14:textId="3C0ED4D7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Drive-on ramp/coupling aid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382.00</w:t>
      </w:r>
    </w:p>
    <w:p w14:paraId="04782408" w14:textId="7E1DF1E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Mounting plate, 40 mm, 20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655.00</w:t>
      </w:r>
    </w:p>
    <w:p w14:paraId="6DBBC40A" w14:textId="3E6CEF92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5th-wheel bracket, w/ hole pattern, raised, H=50mm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5F861E6" w14:textId="57F8691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 height = 185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F113AE7" w14:textId="2E0C603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H2J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lead +950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9E0234D" w14:textId="3A410D5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coupling ex factory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94D2984" w14:textId="4ABCDC56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03E80B9" w14:textId="1C4BA334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Brake system</w:t>
      </w:r>
    </w:p>
    <w:p w14:paraId="68DD15E4" w14:textId="63A0273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0C54C0E" w14:textId="32DAA78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934EC8C" w14:textId="2A555FA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Heating, electronic air-processing unit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181.00</w:t>
      </w:r>
    </w:p>
    <w:p w14:paraId="22938511" w14:textId="73F5342C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AEA4120" w14:textId="03699A6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B4L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All compressed air tanks,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802.00</w:t>
      </w:r>
    </w:p>
    <w:p w14:paraId="1FF0C1BD" w14:textId="71AC971C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Brake and electrical connections,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EC32A2" w14:textId="2F1FE9BD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2B8E86B" w14:textId="1A851486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AB93978" w14:textId="2E664762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exterior</w:t>
      </w:r>
    </w:p>
    <w:p w14:paraId="3EDEA050" w14:textId="62A23F47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F1R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B57CDA2" w14:textId="7A8E83E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flat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7FFBE07" w14:textId="68BBF14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2.50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BDEA58B" w14:textId="128227E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765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51DA13D" w14:textId="0568648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ProCabin-Giga, level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25,827.00</w:t>
      </w:r>
    </w:p>
    <w:p w14:paraId="3E55E59B" w14:textId="4EB04A6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FAV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version ProCabin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70FEC70" w14:textId="1AAA4D3C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FZY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width, 2500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42DE25B" w14:textId="081FEF1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GigaSpace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37E394E" w14:textId="70B89F0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without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AE6C54C" w14:textId="5C2F497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comfort, air-sprung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1,494.00</w:t>
      </w:r>
    </w:p>
    <w:p w14:paraId="6455631A" w14:textId="285712D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electrohydraulic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963.00</w:t>
      </w:r>
    </w:p>
    <w:p w14:paraId="5EA883F5" w14:textId="589D1CD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69.00</w:t>
      </w:r>
    </w:p>
    <w:p w14:paraId="508A9C05" w14:textId="17F7C9AD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81C9380" w14:textId="0B8DF02E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Rain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4332A81A" w14:textId="4FD1239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D8M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Sliding/tilting sunroof, electric, glass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212.00</w:t>
      </w:r>
    </w:p>
    <w:p w14:paraId="058F11A4" w14:textId="1FBCD57C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84412F7" w14:textId="482FE61B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0A9B1D1" w14:textId="037E39CD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locker, left, under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6F0CB2F" w14:textId="5FFEAB3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Step, behind cab,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25167D" w14:textId="3EFA84F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Top entrance, painted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612.00</w:t>
      </w:r>
    </w:p>
    <w:p w14:paraId="61C87BAB" w14:textId="2CEDEB4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Door extension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480816B" w14:textId="452C1E8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39471A0" w14:textId="56B110FC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0306D6E4" w14:textId="77905A0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2,558.00</w:t>
      </w:r>
    </w:p>
    <w:p w14:paraId="5F1BB3BF" w14:textId="4459EFD1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bracket, chrome, lower cover, cab colour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E0ECD8B" w14:textId="611E58E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302FFE1" w14:textId="64E802E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cladding, aerodynamically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BD62D3B" w14:textId="7EFF1E1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side deflectors, without air deflectors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1,777.00</w:t>
      </w:r>
    </w:p>
    <w:p w14:paraId="61E2DC15" w14:textId="4F6F85E1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deflectors, loose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281.00</w:t>
      </w:r>
    </w:p>
    <w:p w14:paraId="57C839E6" w14:textId="0160481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horns, cab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679.00</w:t>
      </w:r>
    </w:p>
    <w:p w14:paraId="76D7E542" w14:textId="3D27E67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8CC6077" w14:textId="75189422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2BA91A65" w14:textId="4FFD9967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DBABED5" w14:textId="1BE1A36E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Extended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6350198" w14:textId="666C1A9F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A8AE8B4" w14:textId="4D12CFD0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interior</w:t>
      </w:r>
    </w:p>
    <w:p w14:paraId="1E0E1BFB" w14:textId="4EF4C8F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1,355.00</w:t>
      </w:r>
    </w:p>
    <w:p w14:paraId="42D31201" w14:textId="25F5B08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suspension seat, comfort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1,960.00</w:t>
      </w:r>
    </w:p>
    <w:p w14:paraId="30889F0B" w14:textId="5EEF16BA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version, Korea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2,082.00</w:t>
      </w:r>
    </w:p>
    <w:p w14:paraId="4F0EA7DC" w14:textId="6A48B8E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D21C337" w14:textId="79CEC8E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C2E45AC" w14:textId="790812E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D2W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Armrests on both sides,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C32DCE2" w14:textId="107E03B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09F6A3B4" w14:textId="76A4AF4E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F362227" w14:textId="751B657A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co-driver`s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204.00</w:t>
      </w:r>
    </w:p>
    <w:p w14:paraId="7CF523F0" w14:textId="34512402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Belt warning w/ seat occup. detection, co-driver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433.00</w:t>
      </w:r>
    </w:p>
    <w:p w14:paraId="21B78EAD" w14:textId="2524358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Luxury bed,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9BC4E78" w14:textId="74F48622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 topper for lower comfort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02FF4B9" w14:textId="018D0A57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Mattress, ExtraPremiumComfort,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500.00</w:t>
      </w:r>
    </w:p>
    <w:p w14:paraId="7EB4C312" w14:textId="2C36738A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luxury bed, top, wide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96F681B" w14:textId="33CBA98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Leather steering wheel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B0256EE" w14:textId="1B9FD78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Airbag, 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337C5DD" w14:textId="49CC659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Carpet, engine tunnel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276FD18" w14:textId="4F03715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Roller sunblind, 1-piece, electric,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F106285" w14:textId="3834DC4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and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66DB0C3" w14:textId="6792257E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Speedometer, deletion, tachograph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-41.00</w:t>
      </w:r>
    </w:p>
    <w:p w14:paraId="0D786E55" w14:textId="410CDAEA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5DDB8CB9" w14:textId="39BD928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Cockpit Interactive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2,781.00</w:t>
      </w:r>
    </w:p>
    <w:p w14:paraId="71CB54EA" w14:textId="223A6B6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Remote Truck 3.0 App pre-installation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100.00</w:t>
      </w:r>
    </w:p>
    <w:p w14:paraId="79755437" w14:textId="740FB291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J2K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Speaker, 2-way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114.00</w:t>
      </w:r>
    </w:p>
    <w:p w14:paraId="5FEA78BE" w14:textId="5E54801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1EA1B4A7" w14:textId="77C9C89B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4DEF05E0" w14:textId="32B5DB9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TruckLive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904F6DE" w14:textId="08981961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J5P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Wireless charger for mobile phones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687.00</w:t>
      </w:r>
    </w:p>
    <w:p w14:paraId="77D66E24" w14:textId="6D30D86B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85E9F18" w14:textId="165D264B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left 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2563F55" w14:textId="47B91B02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ECB13E8" w14:textId="290B568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switch, on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297.00</w:t>
      </w:r>
    </w:p>
    <w:p w14:paraId="22BCB15E" w14:textId="533B674A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ambient lighting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330.00</w:t>
      </w:r>
    </w:p>
    <w:p w14:paraId="16C26C15" w14:textId="2146106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LED reading lamps, gooseneck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3CB2856" w14:textId="20C22A8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hot water heater,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2,619.00</w:t>
      </w:r>
    </w:p>
    <w:p w14:paraId="6ACF028C" w14:textId="1CE0AB27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Residual engine heat utilisation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B36C322" w14:textId="436BE777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and heat insulation of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90324AD" w14:textId="3102CF6B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air conditioning, electric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DFDE9A2" w14:textId="64924B9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climate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3D9C9C1" w14:textId="470959A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flaps, above windscreen, one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0F745C9" w14:textId="1AD69A1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lid, driver and co-driver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DF134BC" w14:textId="31E3D45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trays for stowage compartments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115.00</w:t>
      </w:r>
    </w:p>
    <w:p w14:paraId="3A51B111" w14:textId="2FCAA31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Drawers,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C7BFD80" w14:textId="46D342E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Drawer, under dash support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20E2B28" w14:textId="37C230E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Flexible shelving sys.,f. stowage above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AC05CDF" w14:textId="3780EDBA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Table, on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8D4C9F1" w14:textId="7C94CD9B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Y1X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Pull-out refrigerator,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1,930.00</w:t>
      </w:r>
    </w:p>
    <w:p w14:paraId="22344BBC" w14:textId="32A2F7D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814A500" w14:textId="07A6969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TrendLine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2,045.00</w:t>
      </w:r>
    </w:p>
    <w:p w14:paraId="75907FFD" w14:textId="1452BE0F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38AF1B0" w14:textId="537A507A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Electrics / electronics</w:t>
      </w:r>
    </w:p>
    <w:p w14:paraId="4466D29E" w14:textId="36CEC0B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AGM-Batteries, 2 x 12 V/220 Ah, maintenance-free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28190A8" w14:textId="4DDB9477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Alternator, controlled 24-30 V/100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B991BED" w14:textId="32547597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317C141" w14:textId="12E24C17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2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152.00</w:t>
      </w:r>
    </w:p>
    <w:p w14:paraId="1856113A" w14:textId="4AD2348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Cable remote control for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3928F6B" w14:textId="2665C2DC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3DB86F16" w14:textId="400BD8E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Additional functions, for body manufacturer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121.00</w:t>
      </w:r>
    </w:p>
    <w:p w14:paraId="4E66CA18" w14:textId="2B08409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Trailer socket, 24 V, 15-pin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A473C10" w14:textId="1D564BE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Adapter, 15-pin to 2x7-pin socket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556.00</w:t>
      </w:r>
    </w:p>
    <w:p w14:paraId="574E6DA5" w14:textId="201B971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EB39FFB" w14:textId="70F673D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main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8518A65" w14:textId="7B974A87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Intelligent Light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392.00</w:t>
      </w:r>
    </w:p>
    <w:p w14:paraId="377C5F89" w14:textId="5D93D6B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fog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68248FD" w14:textId="6E0373C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tail lights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9C5DAB9" w14:textId="337498E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 LED work light, cab rear wall, top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458.00</w:t>
      </w:r>
    </w:p>
    <w:p w14:paraId="33864084" w14:textId="2446F4F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side turn signal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67580F7" w14:textId="1F006AAB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marker lamps, flashing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A660276" w14:textId="0E71220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3B2B3C2" w14:textId="5C291F4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star, illuminated from behind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539.00</w:t>
      </w:r>
    </w:p>
    <w:p w14:paraId="3C6E08A3" w14:textId="3B4F223B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Illumination regulation, in acc. with UN-R 48.06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701055A" w14:textId="1D07843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4A9A986" w14:textId="3C5FA25D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Stability Control Assist (ESP)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1,458.00</w:t>
      </w:r>
    </w:p>
    <w:p w14:paraId="779B3085" w14:textId="17FF9F2C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Lane Keeping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DD85CFF" w14:textId="69A8691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Proximity Control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AE3ED38" w14:textId="64559C0C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Attention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760B23E" w14:textId="2E38FDD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Sideguard Assist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7251DFC" w14:textId="1D360D72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Frontguard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63B4C92" w14:textId="3490A9D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Brake Assist 6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4C0C527" w14:textId="426AC55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Sensor position, side radar, widened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10E59E2" w14:textId="37831AE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2F241AB" w14:textId="4F1DF92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Starting-off aid, speed limit 30 km/h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819.00</w:t>
      </w:r>
    </w:p>
    <w:p w14:paraId="75FA038E" w14:textId="730D1FED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3674EE8" w14:textId="746CFC00" w:rsidR="0040028F" w:rsidRDefault="0040028F" w:rsidP="0040028F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Additional scopes</w:t>
      </w:r>
    </w:p>
    <w:p w14:paraId="7D4AD88B" w14:textId="3BE73CFA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Safety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5,127.00</w:t>
      </w:r>
    </w:p>
    <w:p w14:paraId="33CC5C2F" w14:textId="637550F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Climate Package, with noise/heat insulation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6,601.00</w:t>
      </w:r>
    </w:p>
    <w:p w14:paraId="38683E47" w14:textId="48FD6430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O8K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774.00</w:t>
      </w:r>
    </w:p>
    <w:p w14:paraId="50328C01" w14:textId="6A239A8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OYL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Storage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795.00</w:t>
      </w:r>
    </w:p>
    <w:p w14:paraId="5EB9181A" w14:textId="3095C431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 pack Overseas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5,071.00</w:t>
      </w:r>
    </w:p>
    <w:p w14:paraId="774C42A0" w14:textId="7DC200E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9BF2AEB" w14:textId="3EC5C23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C71D345" w14:textId="318FF36F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encapsulation, special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1,396.00</w:t>
      </w:r>
    </w:p>
    <w:p w14:paraId="256CBAFD" w14:textId="3E22F5FA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38E613FD" w14:textId="0168E1F1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46895F2D" w14:textId="4293218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21F8CBDB" w14:textId="07F2D4F1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536FE23" w14:textId="44A74867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BE36068" w14:textId="4FA82302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00F9CE7" w14:textId="52F340DB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C39FFA8" w14:textId="58F68BBB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Chassis number FIN with model 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7B89B4B" w14:textId="46437E5E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3yrs/450,000km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7A049B9" w14:textId="05DA48E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p w14:paraId="1CFD61F7" w14:textId="7A2CA343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V2B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E7AA6D4" w14:textId="4122050B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272928C" w14:textId="622626F4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547BF4E" w14:textId="520C9DF8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51E548D" w14:textId="3CF3021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4D88FEE" w14:textId="4DA6BF0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Korean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09C990A" w14:textId="46E717D5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94FC58C" w14:textId="0BB071C6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837EB23" w14:textId="477E83E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480B42" w14:textId="3188E499" w:rsidR="0040028F" w:rsidRDefault="0040028F" w:rsidP="0040028F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bookmarkEnd w:id="4"/>
    <w:p w14:paraId="4FB5E702" w14:textId="520445E8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951B38B" w14:textId="5379DE1E" w:rsidR="0040028F" w:rsidRDefault="0040028F" w:rsidP="0040028F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CF37A8A" w14:textId="38C40829" w:rsidR="0040028F" w:rsidRDefault="0040028F" w:rsidP="0040028F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3B0DBC5" w14:textId="77777777" w:rsidR="0040028F" w:rsidRDefault="0040028F" w:rsidP="0040028F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</w:rPr>
      </w:pPr>
    </w:p>
    <w:p w14:paraId="12EBF407" w14:textId="77777777" w:rsidR="0040028F" w:rsidRDefault="0040028F" w:rsidP="0040028F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00FD73C2" w14:textId="77777777" w:rsidR="0040028F" w:rsidRDefault="0040028F" w:rsidP="0040028F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40028F" w:rsidRPr="00BE7081" w14:paraId="5E1DA2D7" w14:textId="77777777" w:rsidTr="00B84E2B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E8A55" w14:textId="77777777" w:rsidR="0040028F" w:rsidRPr="00BE7081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40028F" w:rsidRPr="00BE7081" w14:paraId="12935F5A" w14:textId="77777777" w:rsidTr="00B84E2B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CEDC8" w14:textId="77777777" w:rsidR="0040028F" w:rsidRPr="00BE7081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4F3AE161" w14:textId="0C6278E1" w:rsidR="0040028F" w:rsidRPr="00BE7081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5" w:name="W_4002_6ee963de38254971aebfdf507322eaa3"/>
            <w:r>
              <w:rPr>
                <w:rFonts w:ascii="CorpoS" w:hAnsi="CorpoS" w:cs="CorpoS"/>
                <w:color w:val="000000"/>
                <w:sz w:val="20"/>
                <w:szCs w:val="20"/>
              </w:rPr>
              <w:t>A1Z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A3D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B5I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C1J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K3V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M3D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V2B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5"/>
          </w:p>
          <w:p w14:paraId="20E52A45" w14:textId="77777777" w:rsidR="0040028F" w:rsidRPr="00BE7081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40028F" w:rsidRPr="00BE7081" w14:paraId="1CBD1792" w14:textId="77777777" w:rsidTr="00B84E2B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DC1B5" w14:textId="77777777" w:rsidR="0040028F" w:rsidRPr="00BE7081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Special equipment</w:t>
            </w:r>
          </w:p>
        </w:tc>
      </w:tr>
      <w:tr w:rsidR="0040028F" w:rsidRPr="00BE7081" w14:paraId="5FF5D8A9" w14:textId="77777777" w:rsidTr="00B84E2B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DF536" w14:textId="77777777" w:rsidR="0040028F" w:rsidRPr="00BE7081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6CF4E2CB" w14:textId="1226C8C0" w:rsidR="0040028F" w:rsidRPr="00BE7081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6" w:name="W_4003_99c9c7ff9af6406a8f832f9299793ef5"/>
            <w:r>
              <w:rPr>
                <w:rFonts w:ascii="CorpoS" w:hAnsi="CorpoS" w:cs="CorpoS"/>
                <w:color w:val="000000"/>
                <w:sz w:val="20"/>
                <w:szCs w:val="20"/>
              </w:rPr>
              <w:t>A1A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CSJ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CZE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lastRenderedPageBreak/>
              <w:t>D3K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D9A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FAV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FZY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H2J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J5P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O8K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S3A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Y1X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09AD7F35" w14:textId="77777777" w:rsidR="0040028F" w:rsidRPr="00BE7081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40028F" w:rsidRPr="00BE7081" w14:paraId="27F1E8FD" w14:textId="77777777" w:rsidTr="00B84E2B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5C560" w14:textId="77777777" w:rsidR="0040028F" w:rsidRPr="00BE7081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lastRenderedPageBreak/>
              <w:t>Additional equipment</w:t>
            </w:r>
          </w:p>
        </w:tc>
      </w:tr>
      <w:tr w:rsidR="0040028F" w:rsidRPr="00BE7081" w14:paraId="2CB3C4BD" w14:textId="77777777" w:rsidTr="00B84E2B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40828" w14:textId="77777777" w:rsidR="0040028F" w:rsidRPr="00BE7081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473AABDF" w14:textId="4F3FC288" w:rsidR="0040028F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30E06C9E" w14:textId="77777777" w:rsidR="0040028F" w:rsidRPr="00BE7081" w:rsidRDefault="0040028F" w:rsidP="00B84E2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078F4A40" w14:textId="77777777" w:rsidR="0040028F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1F202695" w14:textId="77777777" w:rsidR="0040028F" w:rsidRPr="007539D1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7539D1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355511E1" w14:textId="5520328A" w:rsidR="0040028F" w:rsidRDefault="0040028F" w:rsidP="0040028F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p w14:paraId="1B9BBA9C" w14:textId="77777777" w:rsidR="0040028F" w:rsidRPr="007539D1" w:rsidRDefault="0040028F" w:rsidP="0040028F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  <w:lang w:val="en-US"/>
        </w:rPr>
      </w:pPr>
    </w:p>
    <w:sectPr w:rsidR="0040028F" w:rsidRPr="007539D1" w:rsidSect="004002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4CD4F" w14:textId="77777777" w:rsidR="00500377" w:rsidRDefault="00500377" w:rsidP="00CB6D47">
      <w:r>
        <w:separator/>
      </w:r>
    </w:p>
    <w:p w14:paraId="3234F9A9" w14:textId="77777777" w:rsidR="00500377" w:rsidRDefault="00500377"/>
  </w:endnote>
  <w:endnote w:type="continuationSeparator" w:id="0">
    <w:p w14:paraId="6F70BC17" w14:textId="77777777" w:rsidR="00500377" w:rsidRDefault="00500377" w:rsidP="00CB6D47">
      <w:r>
        <w:continuationSeparator/>
      </w:r>
    </w:p>
    <w:p w14:paraId="52ECA9BA" w14:textId="77777777" w:rsidR="00500377" w:rsidRDefault="005003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B735B" w14:textId="77777777" w:rsidR="0040028F" w:rsidRDefault="0040028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0301" w14:textId="77777777" w:rsidR="0040028F" w:rsidRDefault="0040028F" w:rsidP="0040028F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541439F8" w14:textId="77777777" w:rsidR="0040028F" w:rsidRDefault="0040028F" w:rsidP="0040028F">
    <w:r>
      <w:rPr>
        <w:rFonts w:ascii="CorpoS" w:hAnsi="CorpoS" w:cs="CorpoS"/>
        <w:color w:val="000000"/>
        <w:sz w:val="16"/>
        <w:szCs w:val="16"/>
      </w:rPr>
      <w:t>P 261.00.00/D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TR05 Actros-L 2851LS 6x2 G5F 2026-07_87538</w:t>
    </w:r>
  </w:p>
  <w:p w14:paraId="48E4D0F9" w14:textId="77777777" w:rsidR="00857115" w:rsidRPr="0040028F" w:rsidRDefault="00857115" w:rsidP="0040028F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E1EFB" w14:textId="77777777" w:rsidR="0040028F" w:rsidRDefault="0040028F" w:rsidP="0040028F">
    <w:pPr>
      <w:pStyle w:val="a4"/>
    </w:pPr>
  </w:p>
  <w:p w14:paraId="3EBAC8DD" w14:textId="77777777" w:rsidR="0040028F" w:rsidRPr="0040028F" w:rsidRDefault="0040028F" w:rsidP="0040028F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E41A7" w14:textId="77777777" w:rsidR="00500377" w:rsidRDefault="00500377" w:rsidP="00CB6D47">
      <w:r>
        <w:separator/>
      </w:r>
    </w:p>
    <w:p w14:paraId="52F94FC2" w14:textId="77777777" w:rsidR="00500377" w:rsidRDefault="00500377"/>
  </w:footnote>
  <w:footnote w:type="continuationSeparator" w:id="0">
    <w:p w14:paraId="598F5316" w14:textId="77777777" w:rsidR="00500377" w:rsidRDefault="00500377" w:rsidP="00CB6D47">
      <w:r>
        <w:continuationSeparator/>
      </w:r>
    </w:p>
    <w:p w14:paraId="6A7354EC" w14:textId="77777777" w:rsidR="00500377" w:rsidRDefault="005003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288D" w14:textId="77777777" w:rsidR="0040028F" w:rsidRDefault="0040028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89CC1" w14:textId="77777777" w:rsidR="0040028F" w:rsidRDefault="0040028F" w:rsidP="0040028F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2B62631E" w14:textId="77777777" w:rsidR="0040028F" w:rsidRDefault="0040028F" w:rsidP="0040028F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>Mercedes-Benz Actros 5 L FHS 2651 LSDNA</w:t>
    </w:r>
  </w:p>
  <w:p w14:paraId="788148EA" w14:textId="77777777" w:rsidR="0040028F" w:rsidRDefault="0040028F" w:rsidP="0040028F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12D7431B" w14:textId="77777777" w:rsidR="0040028F" w:rsidRDefault="0040028F" w:rsidP="0040028F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2026-05-12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67360D4A" w14:textId="77777777" w:rsidR="0040028F" w:rsidRDefault="0040028F" w:rsidP="0040028F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1FA8CFB6" w14:textId="77777777" w:rsidR="0040028F" w:rsidRDefault="0040028F" w:rsidP="0040028F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5DFA31EB" w14:textId="77777777" w:rsidR="0040028F" w:rsidRPr="0040028F" w:rsidRDefault="0040028F" w:rsidP="0040028F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71EDE" w14:textId="77777777" w:rsidR="0040028F" w:rsidRDefault="0040028F" w:rsidP="0040028F">
    <w:pPr>
      <w:pStyle w:val="a3"/>
    </w:pPr>
  </w:p>
  <w:p w14:paraId="6E6E6E73" w14:textId="77777777" w:rsidR="0040028F" w:rsidRPr="0040028F" w:rsidRDefault="0040028F" w:rsidP="0040028F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174471">
    <w:abstractNumId w:val="12"/>
  </w:num>
  <w:num w:numId="2" w16cid:durableId="1397821207">
    <w:abstractNumId w:val="4"/>
  </w:num>
  <w:num w:numId="3" w16cid:durableId="1584608845">
    <w:abstractNumId w:val="1"/>
  </w:num>
  <w:num w:numId="4" w16cid:durableId="186607710">
    <w:abstractNumId w:val="6"/>
  </w:num>
  <w:num w:numId="5" w16cid:durableId="1389263214">
    <w:abstractNumId w:val="2"/>
  </w:num>
  <w:num w:numId="6" w16cid:durableId="1411392102">
    <w:abstractNumId w:val="14"/>
  </w:num>
  <w:num w:numId="7" w16cid:durableId="365259642">
    <w:abstractNumId w:val="10"/>
  </w:num>
  <w:num w:numId="8" w16cid:durableId="1573150715">
    <w:abstractNumId w:val="7"/>
  </w:num>
  <w:num w:numId="9" w16cid:durableId="1824200399">
    <w:abstractNumId w:val="9"/>
  </w:num>
  <w:num w:numId="10" w16cid:durableId="158890322">
    <w:abstractNumId w:val="5"/>
  </w:num>
  <w:num w:numId="11" w16cid:durableId="1284268275">
    <w:abstractNumId w:val="13"/>
  </w:num>
  <w:num w:numId="12" w16cid:durableId="1026642076">
    <w:abstractNumId w:val="11"/>
  </w:num>
  <w:num w:numId="13" w16cid:durableId="948585247">
    <w:abstractNumId w:val="8"/>
  </w:num>
  <w:num w:numId="14" w16cid:durableId="1146362038">
    <w:abstractNumId w:val="0"/>
  </w:num>
  <w:num w:numId="15" w16cid:durableId="177894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28F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93DF2"/>
    <w:rsid w:val="000A06C1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603CE"/>
    <w:rsid w:val="00163B8C"/>
    <w:rsid w:val="00164050"/>
    <w:rsid w:val="001711D9"/>
    <w:rsid w:val="00171B54"/>
    <w:rsid w:val="00177852"/>
    <w:rsid w:val="001953B3"/>
    <w:rsid w:val="001A1F8D"/>
    <w:rsid w:val="001B2D64"/>
    <w:rsid w:val="001C72F3"/>
    <w:rsid w:val="001E16A2"/>
    <w:rsid w:val="002115E7"/>
    <w:rsid w:val="00213BC8"/>
    <w:rsid w:val="00216B23"/>
    <w:rsid w:val="0022261D"/>
    <w:rsid w:val="00237794"/>
    <w:rsid w:val="002437EE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F37EA"/>
    <w:rsid w:val="002F56C5"/>
    <w:rsid w:val="00300562"/>
    <w:rsid w:val="00321873"/>
    <w:rsid w:val="003267AF"/>
    <w:rsid w:val="0033336B"/>
    <w:rsid w:val="00335C27"/>
    <w:rsid w:val="0033601E"/>
    <w:rsid w:val="00362533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028F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00377"/>
    <w:rsid w:val="00557484"/>
    <w:rsid w:val="0057379E"/>
    <w:rsid w:val="00577DD3"/>
    <w:rsid w:val="00583F70"/>
    <w:rsid w:val="00585CC1"/>
    <w:rsid w:val="0059737C"/>
    <w:rsid w:val="005B11B5"/>
    <w:rsid w:val="005C0841"/>
    <w:rsid w:val="005D254B"/>
    <w:rsid w:val="005E4D22"/>
    <w:rsid w:val="005F2E0C"/>
    <w:rsid w:val="0060666E"/>
    <w:rsid w:val="00607857"/>
    <w:rsid w:val="00631BA4"/>
    <w:rsid w:val="0063397D"/>
    <w:rsid w:val="00637689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503D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5139F"/>
    <w:rsid w:val="00857115"/>
    <w:rsid w:val="00870E0F"/>
    <w:rsid w:val="00874547"/>
    <w:rsid w:val="00874F2A"/>
    <w:rsid w:val="00877264"/>
    <w:rsid w:val="008778B1"/>
    <w:rsid w:val="008B59E2"/>
    <w:rsid w:val="008B60E3"/>
    <w:rsid w:val="008B692F"/>
    <w:rsid w:val="008F08A9"/>
    <w:rsid w:val="00907C9B"/>
    <w:rsid w:val="0093234D"/>
    <w:rsid w:val="00955BB4"/>
    <w:rsid w:val="0096333C"/>
    <w:rsid w:val="00971759"/>
    <w:rsid w:val="00982471"/>
    <w:rsid w:val="009845DE"/>
    <w:rsid w:val="00986486"/>
    <w:rsid w:val="00991009"/>
    <w:rsid w:val="009A0B41"/>
    <w:rsid w:val="009A1359"/>
    <w:rsid w:val="009A143E"/>
    <w:rsid w:val="009A3E5A"/>
    <w:rsid w:val="009C01C0"/>
    <w:rsid w:val="009D6B5C"/>
    <w:rsid w:val="009E071D"/>
    <w:rsid w:val="009E0F18"/>
    <w:rsid w:val="009E6AF8"/>
    <w:rsid w:val="009F1BD5"/>
    <w:rsid w:val="00A01FCF"/>
    <w:rsid w:val="00A151CA"/>
    <w:rsid w:val="00A3469B"/>
    <w:rsid w:val="00A37153"/>
    <w:rsid w:val="00A41C62"/>
    <w:rsid w:val="00A44357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41B28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E15A2"/>
    <w:rsid w:val="00BF0967"/>
    <w:rsid w:val="00C100D8"/>
    <w:rsid w:val="00C21630"/>
    <w:rsid w:val="00C27C18"/>
    <w:rsid w:val="00C34CB7"/>
    <w:rsid w:val="00C6385D"/>
    <w:rsid w:val="00C7271C"/>
    <w:rsid w:val="00C75767"/>
    <w:rsid w:val="00C937C4"/>
    <w:rsid w:val="00C95DFD"/>
    <w:rsid w:val="00C96FF4"/>
    <w:rsid w:val="00CA65DC"/>
    <w:rsid w:val="00CB1A71"/>
    <w:rsid w:val="00CB6D47"/>
    <w:rsid w:val="00CF0028"/>
    <w:rsid w:val="00CF7FDB"/>
    <w:rsid w:val="00D3199E"/>
    <w:rsid w:val="00D42292"/>
    <w:rsid w:val="00D43FD9"/>
    <w:rsid w:val="00D5645F"/>
    <w:rsid w:val="00D61DE4"/>
    <w:rsid w:val="00D6505C"/>
    <w:rsid w:val="00D778AB"/>
    <w:rsid w:val="00DA4F43"/>
    <w:rsid w:val="00DB0EEF"/>
    <w:rsid w:val="00DD0C34"/>
    <w:rsid w:val="00DE7D22"/>
    <w:rsid w:val="00E0761A"/>
    <w:rsid w:val="00E102C5"/>
    <w:rsid w:val="00E2146E"/>
    <w:rsid w:val="00E26E5C"/>
    <w:rsid w:val="00E27648"/>
    <w:rsid w:val="00E361B7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6F6E"/>
    <w:rsid w:val="00E97DF0"/>
    <w:rsid w:val="00EA4746"/>
    <w:rsid w:val="00EB1C00"/>
    <w:rsid w:val="00EB394B"/>
    <w:rsid w:val="00EB620C"/>
    <w:rsid w:val="00EB73D9"/>
    <w:rsid w:val="00ED125D"/>
    <w:rsid w:val="00ED1865"/>
    <w:rsid w:val="00ED398F"/>
    <w:rsid w:val="00EE0A95"/>
    <w:rsid w:val="00EF288E"/>
    <w:rsid w:val="00F24D76"/>
    <w:rsid w:val="00F35B8C"/>
    <w:rsid w:val="00F52838"/>
    <w:rsid w:val="00F71F56"/>
    <w:rsid w:val="00F77670"/>
    <w:rsid w:val="00F80004"/>
    <w:rsid w:val="00F82F2B"/>
    <w:rsid w:val="00F92EC1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52C72"/>
  <w15:docId w15:val="{75F74597-1633-408D-BE20-7F39C56C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104</TotalTime>
  <Pages>10</Pages>
  <Words>1983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sunghan.cho</dc:creator>
  <cp:lastModifiedBy>조성한 Product Management</cp:lastModifiedBy>
  <cp:revision>2</cp:revision>
  <cp:lastPrinted>2014-04-24T06:47:00Z</cp:lastPrinted>
  <dcterms:created xsi:type="dcterms:W3CDTF">2026-05-14T04:14:00Z</dcterms:created>
  <dcterms:modified xsi:type="dcterms:W3CDTF">2026-05-14T04:14:00Z</dcterms:modified>
</cp:coreProperties>
</file>